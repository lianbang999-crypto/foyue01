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D6E3BC"/>
  <w:body>
    <w:p w:rsidR="002238C9" w:rsidRDefault="002238C9" w:rsidP="00C01874">
      <w:pPr>
        <w:pStyle w:val="Heading1"/>
      </w:pPr>
      <w:r>
        <w:rPr>
          <w:rFonts w:hint="eastAsia"/>
        </w:rPr>
        <w:t>《佛说无量寿经》讲记之一</w:t>
      </w:r>
    </w:p>
    <w:p w:rsidR="002238C9" w:rsidRDefault="002238C9" w:rsidP="00E65F34">
      <w:pPr>
        <w:ind w:firstLine="31680"/>
      </w:pPr>
      <w:r>
        <w:rPr>
          <w:rFonts w:hint="eastAsia"/>
        </w:rPr>
        <w:t>释大安</w:t>
      </w:r>
    </w:p>
    <w:p w:rsidR="002238C9" w:rsidRDefault="002238C9" w:rsidP="00E65F34">
      <w:pPr>
        <w:ind w:firstLine="31680"/>
      </w:pPr>
      <w:r>
        <w:rPr>
          <w:rFonts w:hint="eastAsia"/>
        </w:rPr>
        <w:t>诸位大德比丘，诸位居士：</w:t>
      </w:r>
    </w:p>
    <w:p w:rsidR="002238C9" w:rsidRDefault="002238C9" w:rsidP="00E65F34">
      <w:pPr>
        <w:ind w:firstLine="31680"/>
      </w:pPr>
      <w:r>
        <w:rPr>
          <w:rFonts w:hint="eastAsia"/>
        </w:rPr>
        <w:t>在这万象更新的初春，因净宗研究生班的开课因缘，我们聚集在净土祖庭东林寺讨论《佛说无量寿经》，意义深远，龙天欢喜。遥想一千六百年前慧远大师在东林寺启建白莲社，一百二十三人在般若云台建斋立誓，专修念佛三昧求生，其依据的主要经典也正是《无量寿经》。今天我们在此讲述《无量寿经》，传承东林家风，想必慧远大师在极乐常寂光土亦会欢颜加被的。</w:t>
      </w:r>
    </w:p>
    <w:p w:rsidR="002238C9" w:rsidRDefault="002238C9" w:rsidP="00E65F34">
      <w:pPr>
        <w:ind w:firstLine="31680"/>
      </w:pPr>
      <w:r>
        <w:rPr>
          <w:rFonts w:hint="eastAsia"/>
        </w:rPr>
        <w:t>《无量寿经》大畅诸佛度众生出离浊世之本怀，惠与一切众生以离生死苦得涅槃乐之大利，乃净土宗根本经典，彰显佛教度化众生之一大事因缘。这部经典从结构上可分两大方面，第一前言，主要介绍这部经典的一些背景知识。第二开章释文，即别开章段，解释经文。这一部分主要是沿用《华严经》的释经构架，十门总启，比较详细的诠释《无量寿经》种种事理因缘。现在先看第一大部分</w:t>
      </w:r>
      <w:r>
        <w:t>—</w:t>
      </w:r>
      <w:r>
        <w:rPr>
          <w:rFonts w:hint="eastAsia"/>
        </w:rPr>
        <w:t>前言。前言分为五个层次：一、明晓体性。二、赞叹大经。三、感伤时世。四、述经之意。五、祈佛加持。分述如下：</w:t>
      </w:r>
    </w:p>
    <w:p w:rsidR="002238C9" w:rsidRPr="00AC3F82" w:rsidRDefault="002238C9" w:rsidP="00E65F34">
      <w:pPr>
        <w:ind w:firstLine="31680"/>
        <w:rPr>
          <w:rStyle w:val="Emphasis"/>
        </w:rPr>
      </w:pPr>
      <w:r w:rsidRPr="00AC3F82">
        <w:rPr>
          <w:rStyle w:val="Emphasis"/>
          <w:rFonts w:hint="eastAsia"/>
        </w:rPr>
        <w:t>一、明晓体性</w:t>
      </w:r>
    </w:p>
    <w:p w:rsidR="002238C9" w:rsidRDefault="002238C9" w:rsidP="00E65F34">
      <w:pPr>
        <w:ind w:firstLine="31680"/>
      </w:pPr>
      <w:r>
        <w:rPr>
          <w:rFonts w:hint="eastAsia"/>
        </w:rPr>
        <w:t>《无量寿经》以什么为性体呢？概言之，本经以实相（一真法界）为体性。经题《佛说无量寿经》，是本土的释迦牟尼佛宣说西方净土的无量寿佛种种功德庄严。无量寿佛即是阿弥陀佛，以佛的名号为经题，这个名号就是实相。在阿弥陀佛无尽功德中拈出无量寿，无量寿即是自性的寂定，即是妙湛总持不动尊。于无量寿寂定中自然会有光明，净极光通达，寂照含虚空。是故拈无量寿就含摄无量光，无量光即是自性的照用。实相包含着寂照体用的内涵，这两方面正好是相辅相成。如果寂定中没有光照，它就是枯定顽空；如果光照中没有寂定就会流于狂慧干慧。宜寂中有照，照中有寂，寂照一如，寂照交融不二，即是实相，即是阿弥陀。是故无量寿无量光，也就是一切众生本具的灵知灵觉的一心。灵明洞彻，湛寂常恒。无量寿超越过去现在未来的时间分别，契入到真如理体，竖穷三际。无量光超越三维空间的制限，弥漫于虚空法界，契入真如理体，横遍十方。是故无量光寿具有两个特点，一是遍，遍在一切处，无量光遍在一切处，无量寿也遍在一切处，因为法身实相弥纶一切时处，无所不遍。二是常，它永恒如是，无有衰变，不会间断。这遍与常即是心性实相的表显。</w:t>
      </w:r>
    </w:p>
    <w:p w:rsidR="002238C9" w:rsidRDefault="002238C9" w:rsidP="00E65F34">
      <w:pPr>
        <w:ind w:firstLine="31680"/>
      </w:pPr>
      <w:r>
        <w:rPr>
          <w:rFonts w:hint="eastAsia"/>
        </w:rPr>
        <w:t>净土宗把无量光寿的实相特质诠释成为无为法身真实智慧。无量寿即是无为法身，无量光即是真实智慧。无为法身就是寂定，真实智慧就是照用。法身无相故能无不相，是故弥陀相好，净土庄严即是法身。真智无知故能无不知，是故一切种智即真实智慧。又无量光寿与《周易》的乾坤二卦也有着深刻的关联。《周易》被称为中国文化的源头。六十四卦的核心两卦就是乾坤两卦。乾坤两卦代表着天地的德能，乾代表天的刚健，资生万物的生命势能，它是向外拓展的，具有着无量光的德用。天行健，君子以自强不息，净业行人宜勇猛精进地修行六度万行。坤代表着大地的寂静广博，厚德载物，养育万物的生命势能。而乾坤两卦的内涵德用亦正是无量光寿德能的外显。</w:t>
      </w:r>
    </w:p>
    <w:p w:rsidR="002238C9" w:rsidRDefault="002238C9" w:rsidP="00E65F34">
      <w:pPr>
        <w:ind w:firstLine="31680"/>
      </w:pPr>
      <w:r>
        <w:rPr>
          <w:rFonts w:hint="eastAsia"/>
        </w:rPr>
        <w:t>《无量寿经》无论从经题还是经中所展示的内容，一一悉可消归自性。无量寿是自性的寂定，无量光是自性的照用，观世音是自性的慈悲，大势至是自性的智慧，声闻是自性的真谛，菩萨是自性的俗谛，七重行树是自性的觉林（觉悟之林），八功德水是自性的德水，极乐净土无尽的依正庄严是自性德能的全体展现。是故《无量寿经》全体是当人的自性。所以我们读诵《无量寿经》便能把自性本具德能显发出来。极乐世界不在心外，阿弥陀佛离此不远。所以通过读诵《无量寿经》，便能将阿弥陀佛果地上的境界与我等众生介尔一念互动起来，展示出大不可思议的自性，这个自性有种种不同的表达，诸如：真如、真心、一真法界、实相、大圆镜智等。从体相用三个层面来看，自性的体是不生不灭，不垢不净，在圣不增，在凡不减，其相状是竖穷三际、横遍十方的，自性的德用具足世间和出世间一切的善法。西方极乐世界全体依正庄严以及净土法门的原始要终，无非实相正印之所印。</w:t>
      </w:r>
    </w:p>
    <w:p w:rsidR="002238C9" w:rsidRPr="00AC3F82" w:rsidRDefault="002238C9" w:rsidP="00E65F34">
      <w:pPr>
        <w:ind w:firstLine="31680"/>
        <w:rPr>
          <w:rStyle w:val="Emphasis"/>
        </w:rPr>
      </w:pPr>
      <w:r w:rsidRPr="00AC3F82">
        <w:rPr>
          <w:rStyle w:val="Emphasis"/>
          <w:rFonts w:hint="eastAsia"/>
        </w:rPr>
        <w:t>二、赞叹大经</w:t>
      </w:r>
    </w:p>
    <w:p w:rsidR="002238C9" w:rsidRDefault="002238C9" w:rsidP="00E65F34">
      <w:pPr>
        <w:ind w:firstLine="31680"/>
      </w:pPr>
      <w:r>
        <w:t>1.</w:t>
      </w:r>
      <w:r>
        <w:rPr>
          <w:rFonts w:hint="eastAsia"/>
        </w:rPr>
        <w:t>总赞。《无量寿经》乃如来称性之极谈，净土宗所依之根本经典，为病苦众生作大良药，为九法界众生作眼目，为苦难的众生作大导师，为无明长夜中作法光明，如世间日月能破诸暗，如金刚利斧能伐一切烦恼大树，直接指向生命的终极关怀</w:t>
      </w:r>
      <w:r>
        <w:t>—</w:t>
      </w:r>
      <w:r>
        <w:rPr>
          <w:rFonts w:hint="eastAsia"/>
        </w:rPr>
        <w:t>离生死苦得涅槃乐。如果没有净土往生法门的建立，没有阿弥陀佛慈悲光明愿力的摄照，万古如长夜。《无量寿经》直指众生一念心性，念佛往生成佛至圆至顿。十方众生闻到阿弥陀佛名号，信心欢喜，乃至一念，至心回向，当获离苦得乐之大利。何以故？心佛众生等无差别，由阿弥陀佛同体的大慈悲心，惠与众生佛地果觉功德所致。</w:t>
      </w:r>
    </w:p>
    <w:p w:rsidR="002238C9" w:rsidRDefault="002238C9" w:rsidP="00E65F34">
      <w:pPr>
        <w:ind w:firstLine="31680"/>
      </w:pPr>
      <w:r>
        <w:t>2</w:t>
      </w:r>
      <w:r>
        <w:rPr>
          <w:rFonts w:hint="eastAsia"/>
        </w:rPr>
        <w:t>．别赞。赞誉《无量寿经》可分四个层面具体一下。</w:t>
      </w:r>
    </w:p>
    <w:p w:rsidR="002238C9" w:rsidRDefault="002238C9" w:rsidP="00E65F34">
      <w:pPr>
        <w:ind w:firstLine="31680"/>
      </w:pPr>
      <w:r>
        <w:t>(1)</w:t>
      </w:r>
      <w:r>
        <w:rPr>
          <w:rFonts w:hint="eastAsia"/>
        </w:rPr>
        <w:t>．从宣说《无量寿经》的缘由来看。释迦佛在菩提树下悟道后所说的第一部经典是《大方广佛华严经》，乃是为界外法身大士所称性宣说的根本修多罗，而象舍利弗、大目犍连这样的声闻众也如聋似哑，视而不见，听而不闻，大法难摄小机，是故佛就随顺众生的根机，开始到鹿野苑说小乘法：四圣谛、三十七道品，一代时教，五时（华严时，阿含时，般若时，方等时，法华涅槃时）说法，循循善诱。在这五时说法的过程中，始终都在宣说念佛往生一法。净土法门与八万四千之通途教法相比有特异之处，通途教法靠自力断惑证真，大都有明晰的次第。然念佛往生一法，却可感通佛力，带业往生，疾速成办道业，不依循一般的阶梯。就好象一介寒士，顿然授予高官；又如因祖宗福德的庇荫，无须参加科举也能作官一样。由于如此圆顿，超情离见，是故净土法门称为极难信之法。只要你真信切愿，全身心交托给阿弥陀佛，那阿弥陀佛的大悲愿力，以及历劫修行的功德就被众生接纳过来了，如同儿子继承父亲的家业一样。念佛往生如同投到皇宫作太子，贵压群臣，念佛往生西方净土，即是阿鞞跋致（不退转）很快得一生补处，进而成为大乘的法王。《无量寿经》彰显释迦弥陀普度一切众生的彻底悲心，乃末法罪浊众生之慈航。</w:t>
      </w:r>
    </w:p>
    <w:p w:rsidR="002238C9" w:rsidRDefault="002238C9" w:rsidP="00E65F34">
      <w:pPr>
        <w:ind w:firstLine="31680"/>
      </w:pPr>
      <w:r>
        <w:t>(2)</w:t>
      </w:r>
      <w:r>
        <w:rPr>
          <w:rFonts w:hint="eastAsia"/>
        </w:rPr>
        <w:t>．</w:t>
      </w:r>
      <w:r w:rsidRPr="004368E1">
        <w:rPr>
          <w:rFonts w:hint="eastAsia"/>
        </w:rPr>
        <w:t>这部《无量寿经》详细地介绍了阿</w:t>
      </w:r>
      <w:r>
        <w:rPr>
          <w:rFonts w:hint="eastAsia"/>
        </w:rPr>
        <w:t>弥陀佛的因地发愿、满愿、圆成净土、广度众生的过程，追溯这段无央数劫以前发生的历史是很有必要的。根深叶茂，源远流长，能令众生产生起信乐之心。净土法门的建立，不是凭空臆想出来的神话，阿弥陀佛因地作法藏菩萨也不是幻化的精灵，而是一个有血有肉历史人物。释尊介绍这位大国王出家，建立四十八大愿，以后用这大愿作为西方极乐世界的蓝本，以无央数劫来积功累德六度万行的功德来庄严净土。这么一个尽善尽美的刹土，就为我们树立了一个全新的参照系。我们这个世间也以真善美慧作为文明的要素，可是这个共业招感的娑婆世间、身心浊染的业力凡夫，大都被污染、无常、败坏与苦难所笼罩。在这样的状况处久了，也就习惯成自然了，认为它就是这个样子，于是厌离心也就无由生起。有介于此，释尊宣说净土经典时，首先就详细介绍西方净土依正庄严，标显界外刹土不可思议的景况，一种终极的生命价值系统。当这个参照坐标一旦建立起来，我们便能反观吾人的身心状况与所处的环境，才警觉到这个世界的污秽、残缺与种种的不如意。由此对娑婆世界产生刻骨铭心的厌离心，对西方净土油生神往心。而厌离娑婆、欣求极乐正是净业行人必具的心理状态，否则，于念佛一法将不得其门而入。所以《无量寿经》能令众生建立对净土的信心，确立厌离娑婆欣求极乐的愿心。</w:t>
      </w:r>
    </w:p>
    <w:p w:rsidR="002238C9" w:rsidRDefault="002238C9" w:rsidP="00E65F34">
      <w:pPr>
        <w:ind w:firstLine="31680"/>
      </w:pPr>
      <w:r>
        <w:t>(3)</w:t>
      </w:r>
      <w:r>
        <w:rPr>
          <w:rFonts w:hint="eastAsia"/>
        </w:rPr>
        <w:t>．《无量寿经》乃诸佛如来所特别加持护念的宝典。当释尊宣说《无量寿经》时，十方诸佛悉皆伸出广长舌相，遍覆三千大千世界，来赞叹阿弥陀佛的威神不可思议，西方极乐世界庄严的不可思议，往生大利不可思议。为什么十方诸佛要殷勤赞叹呢？唯欲众生相信这个法门，出离六道轮回，圆成自性佛道。在我们这个世间，随着众生业障的加重，佛教最终是要消亡的，这不是佛要使它消亡，是众生的业力所感，对这种生命的出世关怀越来越冷淡。随着物欲炽盛高涨，对这种清净的佛法，出离的超越的意向就越来越难以产生信心，分别心越来越重，对佛的同体的大慈悲就越来越麻木。由于众生都不相信佛法了，佛教便随众生的业缘而灭。法灭时袈裟自然变白，经藏自然无字，十六阿罗汉尽收世间一切经法，贮于铜塔，绕塔经行，叹言：释迦法灭，然后此塔沉入金刚际，则此世界佛法灭尽。法灭后的人类就更苦了，于刀兵劫时，人寿平均十岁，自相残杀，两土世尊慈悲加持令这部《无量寿经》最后住世一百年。以念佛往生一法为剧苦众生作最后的救度。在这回光返照的一百年中，众生遇上这个法门，生起厌离心，持念阿弥陀佛名号也能往生。可见这部经典具有着阿弥陀佛以大慈悲心救度苦难众生的殊胜德用，所以佛要特别加持它最后住世一百年。由此证知，时代愈后，众生根机愈劣，念佛法门愈当机。</w:t>
      </w:r>
    </w:p>
    <w:p w:rsidR="002238C9" w:rsidRDefault="002238C9" w:rsidP="00E65F34">
      <w:pPr>
        <w:ind w:firstLine="31680"/>
      </w:pPr>
      <w:r>
        <w:t>(4)</w:t>
      </w:r>
      <w:r>
        <w:rPr>
          <w:rFonts w:hint="eastAsia"/>
        </w:rPr>
        <w:t>．《无量寿经》全体展示的是阿弥陀佛果地上的境界，超情离见大不可思议。我们要站在不可思议的本位，去接纳《无量寿经》不可思议的事理境界方法。不可将其下降到可思议的范围，去揣摸分析。所以修行念佛法门，是需要悟性善根的，闻一知二那是下根少智的众生；举一反三是中根器众生；闻一知十是上根利智的众生。净宗的悟性属于般若智慧，现量把握，默契于心。因为念佛的义理境界无法作逻辑上的推导，如众生为何能得往生，十万亿佛刹之遥远的净土，弹指间往生，或一念间往生，这是什么速度？能否提供实验数据？对超越世间法的净土法门，只能以不可思议来表诠而已。</w:t>
      </w:r>
    </w:p>
    <w:p w:rsidR="002238C9" w:rsidRDefault="002238C9" w:rsidP="00E65F34">
      <w:pPr>
        <w:ind w:firstLine="31680"/>
      </w:pPr>
      <w:r>
        <w:t>(5)</w:t>
      </w:r>
      <w:r>
        <w:rPr>
          <w:rFonts w:hint="eastAsia"/>
        </w:rPr>
        <w:t>．《无量寿经》能达成出世间的终极大利，同时也能贯通世间的利益。何以故？世出世间不出心性，自古迄今，大凡在世间建功立业不朽者，多来自于心性的开发。吾人按照《无量寿经》的教理方法去行持，端身正意，独作众善，持戒念佛，近则可得人天福报，远则蒙佛加持，往生净土，圆成佛果。可见，净土法门可以把世间和出世间利益融会贯通，相得益彰，佛法不离世间法。魏晋之际，民间写《无量寿经》祈福荐亡；前清时候，宫廷读诵《无量寿经》，朝野整肃，国家繁荣稳定。可见《无量寿经》乃我等众生的大导师。</w:t>
      </w:r>
    </w:p>
    <w:p w:rsidR="002238C9" w:rsidRPr="00AC3F82" w:rsidRDefault="002238C9" w:rsidP="00E65F34">
      <w:pPr>
        <w:ind w:firstLine="31680"/>
        <w:rPr>
          <w:rStyle w:val="Emphasis"/>
        </w:rPr>
      </w:pPr>
      <w:r w:rsidRPr="00AC3F82">
        <w:rPr>
          <w:rStyle w:val="Emphasis"/>
          <w:rFonts w:hint="eastAsia"/>
        </w:rPr>
        <w:t>三、感伤时世。</w:t>
      </w:r>
    </w:p>
    <w:p w:rsidR="002238C9" w:rsidRDefault="002238C9" w:rsidP="00E65F34">
      <w:pPr>
        <w:ind w:firstLine="31680"/>
      </w:pPr>
      <w:r>
        <w:rPr>
          <w:rFonts w:hint="eastAsia"/>
        </w:rPr>
        <w:t>此普度一切众生的圆顿妙典，在现代社会遭遇着何种际遇呢？考察之，有喜有忧。首先从庆喜的方面看，随着政府宗教政策的落实，公民的宗教信仰得到了法律的保护，信教人数日渐增多。在佛教信众中，绝大多数是修念佛法门的。近</w:t>
      </w:r>
      <w:r>
        <w:t>20</w:t>
      </w:r>
      <w:r>
        <w:rPr>
          <w:rFonts w:hint="eastAsia"/>
        </w:rPr>
        <w:t>余年，《无量寿经》广为流通，读诵受持者不胜枚举，令许多信众得到利益，成办净业。亦表明《无量寿经》于众生的法缘甚深。可以预见，随着社会经济文化的发展以及全球一体化的到来，信教人数还会呈上升趋势，因为作为万物之灵的人类，其宗教的终极关怀是与生俱来的。这也是净土法门在当代及未来或可获得长足进展的心理基础。</w:t>
      </w:r>
    </w:p>
    <w:p w:rsidR="002238C9" w:rsidRDefault="002238C9" w:rsidP="00E65F34">
      <w:pPr>
        <w:ind w:firstLine="31680"/>
      </w:pPr>
      <w:r>
        <w:rPr>
          <w:rFonts w:hint="eastAsia"/>
        </w:rPr>
        <w:t>其次，从忧患方面来看，在这个以科技和经济为主流的当代社会，佛教也无可避免地边缘化。净土难信之法在现代遇到的挑战也日显突出。这可从两个层面来考量：</w:t>
      </w:r>
    </w:p>
    <w:p w:rsidR="002238C9" w:rsidRDefault="002238C9" w:rsidP="00E65F34">
      <w:pPr>
        <w:ind w:firstLine="31680"/>
      </w:pPr>
      <w:r>
        <w:rPr>
          <w:rFonts w:hint="eastAsia"/>
        </w:rPr>
        <w:t>第一，现代人的价值观更趋向于物质与功利，对真理、智慧、审美以及宗教性的精神价值或冷漠或无暇顾及。利益至上的原则对净土启信构成较大的阻抑。因为净土信心是属于智慧的范畴，而利令智昏，出离心以及对超然存在的信心无从生起，所以社会上一般人士乍听念佛往生净土一法，或以为这是在搞封建迷信；或听了哈哈大笑，以为是无稽之谈；或有些稍有善根者，听闻念佛法门虽有信心，由于生存的压力，不得不拼搏奔波事业，冀望等退休后再来关注。殊不知生命无常啊！谁能保证我们就能怡养天年，寿终正寝呢！前不久九江地区地震，当我们所住的房子被震得摇摇摆摆随时都会塌陷时，才能比较深刻地体会到国土危脆，生命无常的况味。</w:t>
      </w:r>
    </w:p>
    <w:p w:rsidR="002238C9" w:rsidRDefault="002238C9" w:rsidP="00E65F34">
      <w:pPr>
        <w:ind w:firstLine="31680"/>
      </w:pPr>
      <w:r>
        <w:rPr>
          <w:rFonts w:hint="eastAsia"/>
        </w:rPr>
        <w:t>现代化的特点之一是世俗化，是宗教精神的衰退。当尼采说出上帝死了的时候，便透显出西方工业化文明冷酷的科学逻辑对宗教精神的肢解。宗教上的祛魅与全方位的媚俗，以时尚的名义肆虐于现代，现代人的心灵漂泊也是成为现代性的宿命。极具超越意向的净土法门在这个时代，极面临挑战，又无不契机。当现代人越疏离宗教的时候，也正是他内心由空虚茫然转而极为渴望安心立命的时候，以如大旱之望云霓来比喻现代人精神诉求，并不过分。在这种社会心理背景下，对现代人的宗教需要加以正确引导，俾令他们一涉足便进入正信正见光明的坦途，这是宗教弘法者应尽的一份职责。</w:t>
      </w:r>
    </w:p>
    <w:p w:rsidR="002238C9" w:rsidRDefault="002238C9" w:rsidP="00E65F34">
      <w:pPr>
        <w:ind w:firstLine="31680"/>
      </w:pPr>
      <w:r>
        <w:rPr>
          <w:rFonts w:hint="eastAsia"/>
        </w:rPr>
        <w:t>第二，现代人的思维方式更倾向于逻辑分析，这种西方化的思维方式弥漫全球，并伴随着科学怀疑精神。这些都在强化人类与生俱来的怀疑情结与分别心，致使形成一个奇怪的现象：受现代教育越多，其宗教感越稀薄。在智慧层面，现代的知识分子远逊于古代读书人。传统社会文人士大夫常与高僧大德进行心性上的交流，而现代的许多高级知识分子声称看佛经如看天书，许多文科大学生研究生读不懂《印光法师文钞》。为什么看不懂呢？这与左右脑的开发有关，现代人的左脑比较发达，语言的、分析的、数学的，而右脑的那种直觉的、艺术的、悟性方面的，相形之下开发欠缺。左脑的过分发达抑制右脑的发育。如果技术精英统治这个地球，是不无负面效应的，因为他们的思维与价值观充满自信（或云自负），认为人可以驾驭自然，可以用科学力量改变一切，不甚尊重自然的造化。等到受到自然界惩罚的时候，又用科技手段加以弥补与改造，如同舔刀刃上的蜜，刚尝到些许甜头，舌头却受到伤害。这种西方式的思维方式，给这个地球导致了太多的麻烦。现在西方人也在深刻地反省这个问题，英国历史学家汤恩比，谈到工业化以来的种种弊端，提出拯救这个世界要靠孔子的儒家和大乘佛法。而儒家与大乘佛教正好是在中国生根开花，源远流长的文化传统，我们应竭诚发扬光大，这不仅是华夏民族的福祉，也能够对世界文明做出贡献。</w:t>
      </w:r>
    </w:p>
    <w:p w:rsidR="002238C9" w:rsidRDefault="002238C9" w:rsidP="00E65F34">
      <w:pPr>
        <w:ind w:firstLine="31680"/>
      </w:pPr>
      <w:r>
        <w:rPr>
          <w:rFonts w:hint="eastAsia"/>
        </w:rPr>
        <w:t>现在很多人对净土法门并不是太了解，看到净业行人，念佛求往生，认为这很消极，殊不知净土法门是大乘佛法，具有着普度众生的胸怀，平素的日常行为奉行净业三福，由此建立道德的本位价值，这样的净业行人自然在净化社会，庄严国土，在世间展现佛法的普世价值。同时净业行人以出世的超越意向，关注这个世界的改善，由于他建立起靠佛力横超三界的信念，所以他生活得安乐自在。就好象他已找好了一个住宿，外出办事再晚也会有一个安心的地方，安心后的办事会办得更好，更有效率。</w:t>
      </w:r>
    </w:p>
    <w:p w:rsidR="002238C9" w:rsidRDefault="002238C9" w:rsidP="00E65F34">
      <w:pPr>
        <w:ind w:firstLine="31680"/>
      </w:pPr>
      <w:r>
        <w:rPr>
          <w:rFonts w:hint="eastAsia"/>
        </w:rPr>
        <w:t>可见超越意向与现实事业之间的必要张力是有正面效应的。净土法门之所以能够在中国生存与发展下来，得于中国自古以来所具有的隐逸文化传统，这个隐逸文化追溯到中国远古的黄帝，作为大部落酋长，他既有经邦治世的韬略，又有退隐观心的修行。他在修行过程中，梦游华胥国，所描述的华胥国的情景与西方极乐世界相类，不可思议，杨仁山居士说这个华胥国就是西方极乐世界（参见《列子》）。隐逸文化在魏晋时期形成高峰，隐士受到社会的普遍尊重。而净土法门最先就是由隐士们接纳与实践的，东林十八高贤就是一批隐士，庐山自古以来以隐逸文化名山而著称。所以，净土法门在庐山东林寺，由慧远大师引领白莲社一百二十三位隐逸清高之士，专修念佛三昧，矢志净土，由此成为中国净土宗的发祥地，亦非偶然。隐逸的超越意向无论对个体还是对一个民族来看，都是非常重要的。易经云一阴一阳谓之道。向外拓展的阳刚与向内收敛的阴柔的整合，才能使人活出品味，开发潜能，成办道业。无论是经商还是从政以及从事其他职业，如果有一种出世精神，便不致陷于贪恋执着而自寻束缚与苦恼。穷则独善其身，达则兼善天下，无适无莫，无一逍遥。现实中许多人活得很累，活得很拘谨，就在于他只有现实的一面，没有超越的一面。那么净土法门是能够给人超越的一面的，以出世的胸怀从事入世的事业。二者如车之两轮，相辅相成，这里内蕴着人生深刻的智慧。</w:t>
      </w:r>
    </w:p>
    <w:p w:rsidR="002238C9" w:rsidRDefault="002238C9" w:rsidP="00E65F34">
      <w:pPr>
        <w:ind w:firstLine="31680"/>
      </w:pPr>
      <w:r>
        <w:rPr>
          <w:rFonts w:hint="eastAsia"/>
        </w:rPr>
        <w:t>第三，教内有些空腹高心者好谈玄说妙，拨无净土，比如说：一念清净无著，当下就是净土，何必求生西方净土。或云：不修禅定福德不深厚，哪能生到净土等，种种知见，不一而足，致令净土的起信平添阻逆，使得这个胜异方便的念佛法门难以落在实处。“易往而无人，自然之所牵”，西方净土很容易往生，然往生者却甚寥，只是自然随业力牵引到六道，无休止的轮回，佛感叹不已啊！在这个八苦交煎的五浊恶世，离开了阿弥陀佛的悲愿加持带业往生一法，我等业重凡夫将何以堪？！所以净业行人应担荷起作弥陀使者的职责，用种种善巧方便，传播净土法门。只要众生能听闻到净土法门，便是功德，一入耳根永为道种。哪怕他不相信、怀疑、甚至诽谤都没关系。一定让他先听进去，南无阿弥陀佛，西方极乐世界的名相音声象金刚种子植在他的八识田里，迟早会有破土而出，抽芽结实的一天。证知这是一个普遍怀疑的时代，是信慧匮乏的时代，是现代人困顿不堪的时代，同时又是一个充满弘法机缘的时代，因为众生渴望得救助，因为阿弥陀佛大慈大悲不舍任一众生。</w:t>
      </w:r>
    </w:p>
    <w:p w:rsidR="002238C9" w:rsidRPr="00AC3F82" w:rsidRDefault="002238C9" w:rsidP="00E65F34">
      <w:pPr>
        <w:ind w:firstLine="31680"/>
        <w:rPr>
          <w:rStyle w:val="Emphasis"/>
        </w:rPr>
      </w:pPr>
      <w:r w:rsidRPr="00AC3F82">
        <w:rPr>
          <w:rStyle w:val="Emphasis"/>
          <w:rFonts w:hint="eastAsia"/>
        </w:rPr>
        <w:t>四、述经之意。</w:t>
      </w:r>
    </w:p>
    <w:p w:rsidR="002238C9" w:rsidRDefault="002238C9" w:rsidP="00E65F34">
      <w:pPr>
        <w:ind w:firstLine="31680"/>
      </w:pPr>
      <w:r>
        <w:rPr>
          <w:rFonts w:hint="eastAsia"/>
        </w:rPr>
        <w:t>本人非常惭愧，福德智慧也甚浅鲜，这些年来断断续续读诵《无量寿经》，每生巍巍然之感，深感这部经含弘博大，佛地果觉境界，汪洋恣肆，美不胜收，不敢轻易去讲这部经。现在贾勇来讲这部经，也有若干因缘。这</w:t>
      </w:r>
      <w:r>
        <w:t>20</w:t>
      </w:r>
      <w:r>
        <w:rPr>
          <w:rFonts w:hint="eastAsia"/>
        </w:rPr>
        <w:t>年来年，《无量寿经》在海内外广为流传的大多是会集本。现今《无量寿经》有五种原译本与四种会集本，四种会集本是由宋代的王龙舒，清代的彭绍升、魏承贯与民国的夏莲居四位大德居士所校集，这四位大德悉皆品学兼优，出于弘护寿经的好心，殚精竭虑，所做的工作功不可没。但校集经典确实很难作到尽善尽美。有鉴于此，为了保持经法的纯正性，净土宗祖师（如莲池、澫益及印光）有一个基本的态度，就是以弘扬原译本为主。</w:t>
      </w:r>
    </w:p>
    <w:p w:rsidR="002238C9" w:rsidRDefault="002238C9" w:rsidP="00E65F34">
      <w:pPr>
        <w:ind w:firstLine="31680"/>
      </w:pPr>
      <w:r>
        <w:rPr>
          <w:rFonts w:hint="eastAsia"/>
        </w:rPr>
        <w:t>民国年间的律航法师，从大陆到了台湾之后，曾发愿，广为流通夏会本，然在两次传布受阻之后，便提出以康僧铠的原译本为主，以四种会集本作参考的主张，我们觉得律航法师的这个态度是比较可取的。由此，就有必要为广大净业行人提供一个《无量寿经》原译本的讲义。本人</w:t>
      </w:r>
      <w:r>
        <w:t>2001</w:t>
      </w:r>
      <w:r>
        <w:rPr>
          <w:rFonts w:hint="eastAsia"/>
        </w:rPr>
        <w:t>年住支提山华严寺时，有一位居士信函，恳望余发心作这顶工作。当时觉得自己水平不够，不敢应承。然倒促使我暗暗发愿，愿以若干年的时日，在解行方面充实，俟时节因缘成熟勉力在这方面作点工作。谁知业风吹荡，来到东林寺作管理工作，又逢建造东林大佛工程，诸多忙碌，修学无成，徒存浩叹。现在由于研究生班学员的要求，就把讲解《无量寿经》的机缘提前了。</w:t>
      </w:r>
    </w:p>
    <w:p w:rsidR="002238C9" w:rsidRDefault="002238C9" w:rsidP="00E65F34">
      <w:pPr>
        <w:ind w:firstLine="31680"/>
      </w:pPr>
      <w:r>
        <w:rPr>
          <w:rFonts w:hint="eastAsia"/>
        </w:rPr>
        <w:t>讲述这部《无量寿经》，从自己来说，还有报佛深恩的原由。本人原来一直对佛教没有信仰，甚或在文章中有对佛教贬低的文字，作一阐提，曾病困数年。一次住院的经历，深感遭遇死亡不再是存在主义式的焦虑，而是生命中随时都会面对的事实。出院以后便有针对性的寻找有不有能解决死亡问题的宗教，在各种宗教兜了一大圈后，最后一站是佛教。当时请了一些佛书，尤其请了一盘佛号磁带，第一次听到佛号就感觉到泪流满面，还有一种声音如此感动人心？于是便重点了解净土法门，阅读一些净土经论后才发现净土念佛往生一法正是解决死亡问题的，信愿持名往生净土，便能得到永生（无量寿），于是本人便一往情深，一门深入修学念佛法门。自</w:t>
      </w:r>
      <w:r>
        <w:t>1994</w:t>
      </w:r>
      <w:r>
        <w:rPr>
          <w:rFonts w:hint="eastAsia"/>
        </w:rPr>
        <w:t>年始在中国佛学院讲净土宗课程，进一步增上了对念佛法门的信解。到</w:t>
      </w:r>
      <w:r>
        <w:t>2001</w:t>
      </w:r>
      <w:r>
        <w:rPr>
          <w:rFonts w:hint="eastAsia"/>
        </w:rPr>
        <w:t>年暑期，出家缘熟。几年来，感觉出家修行确实是一条很光明很快乐的人生道路，由是对阿弥陀佛心存感激。虽然自己水平欠缺，也应尽最大的努力报答佛恩，作阿弥陀佛的宣传员，把他老人家的慈悲愿力传播到有缘众生的心田，乃是真报佛恩。</w:t>
      </w:r>
    </w:p>
    <w:p w:rsidR="002238C9" w:rsidRDefault="002238C9" w:rsidP="00E65F34">
      <w:pPr>
        <w:ind w:firstLine="31680"/>
      </w:pPr>
      <w:r>
        <w:rPr>
          <w:rFonts w:hint="eastAsia"/>
        </w:rPr>
        <w:t>讲解《无量寿经》宜遵循五项原则：第一，整合五种原译本的文句义理，互相补充对照，融会贯通。第二，继承古今注经家对《无量寿经》注疏的长处。第三，汇集净土宗祖师大德对《无量寿经》的真知灼见。第四，站在净土宗的本位加以讨论。第五，契理契机，深入浅出，要有时代特色。是知识经济时代，古老的佛教亦可与现代的知识体系加以会通。</w:t>
      </w:r>
    </w:p>
    <w:p w:rsidR="002238C9" w:rsidRPr="00AC3F82" w:rsidRDefault="002238C9" w:rsidP="00E65F34">
      <w:pPr>
        <w:ind w:firstLine="31680"/>
        <w:rPr>
          <w:rStyle w:val="Emphasis"/>
        </w:rPr>
      </w:pPr>
      <w:r w:rsidRPr="00AC3F82">
        <w:rPr>
          <w:rStyle w:val="Emphasis"/>
          <w:rFonts w:hint="eastAsia"/>
        </w:rPr>
        <w:t>五、祈佛加持。</w:t>
      </w:r>
    </w:p>
    <w:p w:rsidR="002238C9" w:rsidRDefault="002238C9" w:rsidP="00E65F34">
      <w:pPr>
        <w:ind w:firstLine="31680"/>
      </w:pPr>
      <w:r>
        <w:rPr>
          <w:rFonts w:hint="eastAsia"/>
        </w:rPr>
        <w:t>业力凡夫在末法时代助佛弘化，一定要祈求三宝的加持，俾令愚诚潜通佛慧。祈佛加持偈：“稽首娑婆说法主，无量寿佛大导师，所说安养大乘经，方便了义至圆顿，妙德普贤观自在，势至清净大海众，无尽三宝咸证知，惟愿慈悲哀摄受，求祈冥加发神识，彰显如来真实义。见闻随喜悉往生，顿越三祗证菩提。”意谓：一心稽首娑婆世界说法教主释迦牟尼佛，一心稽首极乐世界阿弥陀佛。阿弥陀佛乃佛中之王，是九法界众生的大导师，这两土世尊配合默契，宣说安养净土大乘圆顿的经典。《无量寿经》所示的念佛法门是一切方便中第一方便、了义中无上了义、圆顿中至极圆顿，值得吾人顶带奉行。同时亦一心稽首大智文殊师利菩萨、大行普贤菩萨以及观世音菩萨、大势至菩萨，这些菩萨分别表诠慈悲、智慧与愿行，还有极乐世界清净大海众菩萨圣众。这些法界无尽的佛法僧三宝悉皆证知，惟愿这些佛菩萨慈悲哀悯摄受，祈求显冥加持，开发吾人的神识中本具的自然智与广大智，如理诠释经意，彰显如来真实义。一切有缘见闻《无量寿经》、随喜赞叹讲经法会者都能现生或当来往生净土。往生彼岸净土，得佛愿力加持便可顿然超越三大阿僧祗的修行，疾速成办佛果，何幸如之！末法众生无论是听者还是说者，能够说出一句，能够听懂一句，都不是自己有什么水平，完全都是三宝的慈悲加持。因为念佛法门大不可思议的义理境界，不是凡夫的思维心量所能了达，所以我们一定要至诚恳切感通佛力加持，令这部《无量寿经》讲述圆满！闻法思惟，执持名号，以此闻思修三慧，作为上品往生的资粮。前言讲述已竟。</w:t>
      </w:r>
    </w:p>
    <w:p w:rsidR="002238C9" w:rsidRDefault="002238C9" w:rsidP="00E65F34">
      <w:pPr>
        <w:ind w:firstLine="31680"/>
      </w:pPr>
      <w:r>
        <w:rPr>
          <w:rFonts w:hint="eastAsia"/>
        </w:rPr>
        <w:t>南无阿弥陀佛！</w:t>
      </w:r>
    </w:p>
    <w:p w:rsidR="002238C9" w:rsidRDefault="002238C9" w:rsidP="00C01874">
      <w:pPr>
        <w:pStyle w:val="Heading1"/>
      </w:pPr>
      <w:r>
        <w:rPr>
          <w:rFonts w:hint="eastAsia"/>
        </w:rPr>
        <w:t>《佛说无量寿经》讲记之二</w:t>
      </w:r>
    </w:p>
    <w:p w:rsidR="002238C9" w:rsidRDefault="002238C9" w:rsidP="00E65F34">
      <w:pPr>
        <w:ind w:firstLine="31680"/>
      </w:pPr>
      <w:r>
        <w:rPr>
          <w:rFonts w:hint="eastAsia"/>
        </w:rPr>
        <w:t>释大安</w:t>
      </w:r>
    </w:p>
    <w:p w:rsidR="002238C9" w:rsidRDefault="002238C9" w:rsidP="00E65F34">
      <w:pPr>
        <w:ind w:firstLine="31680"/>
      </w:pPr>
      <w:r>
        <w:rPr>
          <w:rFonts w:hint="eastAsia"/>
        </w:rPr>
        <w:t>诸位大德比丘，诸位居士同修：</w:t>
      </w:r>
    </w:p>
    <w:p w:rsidR="002238C9" w:rsidRDefault="002238C9" w:rsidP="00E65F34">
      <w:pPr>
        <w:ind w:firstLine="31680"/>
      </w:pPr>
      <w:r>
        <w:rPr>
          <w:rFonts w:hint="eastAsia"/>
        </w:rPr>
        <w:t>上次对《无量寿经》的体性、德用，以及这次讲述《无量寿经》的背景知识做了讨论。下面将具体展开对这部大经的讨论。十门总启是属于华严宗的解释经典的框架体系。一般释经有天台的五重玄义与华严的十门总启两种格式。于此，拟采用《华严经》十门总启的释经体系。这十门中前八门是对经文义理的诠释，后二门是对经文的注解。第一门是教起所因，这部净宗根本经典因何而兴起。了知本经教起所因，就要了解这部经典在判教中的地位；知道这部经典属于菩萨藏、圆顿教所摄，就要了解这部经典义理的深浅；了知本经义理深邃，就得了解这部经所被的根机；了知这部经是三根普被，利钝全收，继而就得了解这部经的文本与能诠的体性；了知这部经以自性实相为教体，就要了解这部经所推崇的宗旨、归趣；既知本经以发菩提心一向专念为宗，往生净土速证佛果为趣，就要了解这部经典的部类差别，部类差别标显出净土五种根本经典与众多带说净土的大乘经典；既知部类差别，就要了解这部经典的翻译、注疏以及读诵受持这部经的德用，有何感应。这八个科门便对《无量寿经》的义理有一个提纲挈领式的阐述，尔后便可契入正题，即总释名题，解释这部经典题目的义理。最后第十门就是别解文义，即对这部经典，从“我闻如是”到“靡不欢喜”的经文，逐句加以消文诠释，阐述微言大义，传达如来真实义。所以这个十门总启的前八门，使我们知道这部经的大概。这十门总启的释经构架与天台的五重玄义大同小异，义理方面略有展开。这种展开铺陈表明《无量寿经》有着如《华严经》般恢宏的气度，深邃的义理。兹分述如下：</w:t>
      </w:r>
    </w:p>
    <w:p w:rsidR="002238C9" w:rsidRDefault="002238C9" w:rsidP="00E65F34">
      <w:pPr>
        <w:ind w:firstLine="31680"/>
      </w:pPr>
      <w:r>
        <w:rPr>
          <w:rFonts w:hint="eastAsia"/>
        </w:rPr>
        <w:t>第一门教起所因，即是探究《无量寿经》所兴起的因缘。推究释迦如来一代时教之本怀，即唯以一大事因缘出兴于世，唯欲众生开示悟入佛之知见。《法华经》是佛称性而谈、开权显实。何谓一大事因缘？非三乘非五乘为一，称合自心体性、量周法界为大，出离六道轮回为事，众生本具体性为因，诸佛指示为缘。吾人清净的佛性，本来是妙觉灵明、照天照地的，然而一念妄动，受无明烦恼的驱使，造作诸多的恶业，在这个三界六道遭受轮回之苦。诸佛如来以同体的悲心，不忍众生苦，惊入三界火宅，引导子女们出离轮回险路，为度脱众生出离生死苦海，提供增上缘。一切众生本具佛性种子，然佛种不能自动萌芽生长，就好像矿石里面的黄金不可能自然出来一样，必须经过冶炼，才能显出黄金。众生的佛性亦复如是，须藉修行方可证得。开示悟入佛之知见，就是把众生的佛性宝藏打开，指示出烦恼缠缚中的佛性，众生听闻开示即便觉悟，便会依照佛的教示来修行，修行便会有法益，证得佛的知见。佛的知见消泯能所的对待，契入不二的心体，离开妄念的智慧，就叫佛的知见，即是从实相中生发的般若智慧。这般若智慧才能令我等度脱生死的苦厄。所以诸佛如来在这个世间讲经说法，无论横说、竖说、炽然说、无间说、默然说，无非都是为此一大事因缘而已。</w:t>
      </w:r>
    </w:p>
    <w:p w:rsidR="002238C9" w:rsidRDefault="002238C9" w:rsidP="00E65F34">
      <w:pPr>
        <w:ind w:firstLine="31680"/>
      </w:pPr>
      <w:r>
        <w:rPr>
          <w:rFonts w:hint="eastAsia"/>
        </w:rPr>
        <w:t>释迦世尊一代时教，五时说法，在菩提树下悟道，首先为界外的菩萨大士称性宣说《大方广佛华严经》如来现量亲证的境界。然而如是圆顿佛法，阎浮提众生不能信解，所以佛观察阎浮提众生的根机，就从一乘法开出三乘来说，从声闻法、缘觉法到权教的菩萨法开始，宣说一代时教，循循善诱，说阿含、说方等、说般若、说法华涅槃等。</w:t>
      </w:r>
    </w:p>
    <w:p w:rsidR="002238C9" w:rsidRDefault="002238C9" w:rsidP="00E65F34">
      <w:pPr>
        <w:ind w:firstLine="31680"/>
      </w:pPr>
      <w:r>
        <w:rPr>
          <w:rFonts w:hint="eastAsia"/>
        </w:rPr>
        <w:t>在这五时说法中，净土往生一法是常常宣说的，是最称诸佛如来度化众生出离三界轮回本怀的特别法门。此法门简单、直捷的特质充分地体现出诸佛拯救众生的悲心和智慧。也正因为简单和快捷，所以被称为难信之法。释尊观察众生荷担净土法门的根机成熟了，便心怀悦豫地无问自说。如果众生的信根未能萌发，便以通途种种方便法，来调熟众生。须知信心属于般若智慧的范畴，认知体悟实相妙有，是需要甚深智慧的。净土法门单刀直入，直指众生介尔一念，以凡夫生灭心，执持清净的万德洪名，这六字洪名熏习内心，便能解脱烦恼的系缚，显发佛的种子，不假方便，自得心开。我等净业行人信愿持名，持至一心不乱，便可入佛知见。所以净土法门圆顿直捷，其目标与一代时教通途法门无二无别，然其下手却是第一方便中之第一方便。</w:t>
      </w:r>
    </w:p>
    <w:p w:rsidR="002238C9" w:rsidRDefault="002238C9" w:rsidP="00E65F34">
      <w:pPr>
        <w:ind w:firstLine="31680"/>
      </w:pPr>
      <w:r>
        <w:rPr>
          <w:rFonts w:hint="eastAsia"/>
        </w:rPr>
        <w:t>佛的一代时教种种法门在这个世间出现，不是小因缘，而是无量的因缘才能成就。龙树菩萨《大智度论》云：佛说般若波罗蜜的因缘无量，就好像须弥山不是小因缘能动，一定是大因缘才能摇动的。诸佛如来示现在这个世间为众生演畅种种法门，也不是小可因缘。从净土法门的兴起来看，这一大事因缘是至深且广的。追根溯源，净土法门的缘起来自于无量劫又无量劫以前，有一个大国王，舍家弃欲，行作沙门，发出拯救九法界众生的大菩提心，令众生离生死苦，速成佛道。由是这位法藏菩萨考察他方世界种种众生的根机，以及他方刹土善恶粗妙的情况，祈请世自在王如来的加持，称性发出四十八大愿，并由愿导行，无量劫来捍劳忍苦，六度万行，一向专志庄严妙土。当四十八愿圆满成就时，这位法藏菩萨就自致成为阿弥陀佛了。那时阿弥陀佛因地中发的愿，就产生了一种力量，这就叫愿力。这愿力弥漫在虚空法界，弥散在一切众生的念头中。四十八大愿的总原则，是要度尽法界一切众生。弥陀大愿形成一种无作妙用，当众生的净土机缘成熟时，大悲愿力就会法尔自然地作用在众生的身心上，显示阿弥陀佛果地上的庄严，传达阿弥陀佛普度众生的威力，饶益过去、现在、未来一切众生。</w:t>
      </w:r>
    </w:p>
    <w:p w:rsidR="002238C9" w:rsidRDefault="002238C9" w:rsidP="00E65F34">
      <w:pPr>
        <w:ind w:firstLine="31680"/>
      </w:pPr>
      <w:r>
        <w:rPr>
          <w:rFonts w:hint="eastAsia"/>
        </w:rPr>
        <w:t>净土的教起所因，在阿弥陀佛大愿中亦有预先的设定，第十七诸佛称名赞叹愿云：“设我得佛，十方世界无量诸佛，不悉咨嗟称我名者，不取正觉。”意谓：如果我成佛的时候，十方世界无量诸佛都会称扬赞叹我刹土的功德庄严与我名号的功德；如果这一愿不能兑现的话，我就不成佛。现在法藏菩萨已经成佛了，这一愿也就兑现了。于是十方诸佛称扬赞叹阿弥陀佛的光明名号，就是这一愿兑现的表征。娑婆世界教主释迦牟尼佛亦接纳承载着阿弥陀佛这一愿的信息，观察阎浮提众生闻信弥陀名号功德的因缘成熟，便会不失时机地予以宣说。本经的发起序就是释迦世尊在念佛三昧中，现出诸根悦豫、光颜巍巍的瑞相，加持阿难来祈问，而称性宣说的，而且是由过去、现在、未来佛佛相念共同护念加持的。释尊慈悲地不断地宣说，一代时教五时都在宣说（被称为通五时）。《无量寿经》奇特的教起所因是由其殊胜的功德所决定的。这是释尊住奇特之法、住诸佛所住、住导师之行、住最胜之道、行如来之德所昭示出来的，相应地体现出如来的世尊、世雄、世眼、世英、天尊之五种德能。其终极目的是惠以众生离生死苦、得涅槃乐之真实大利。本经之教起所因因缘功德无量，于此略标五点予以讨论：</w:t>
      </w:r>
    </w:p>
    <w:p w:rsidR="002238C9" w:rsidRDefault="002238C9" w:rsidP="00E65F34">
      <w:pPr>
        <w:ind w:firstLine="31680"/>
      </w:pPr>
      <w:r>
        <w:rPr>
          <w:rFonts w:hint="eastAsia"/>
        </w:rPr>
        <w:t>第一、出世正说，欲令众生横超速证。</w:t>
      </w:r>
    </w:p>
    <w:p w:rsidR="002238C9" w:rsidRDefault="002238C9" w:rsidP="00E65F34">
      <w:pPr>
        <w:ind w:firstLine="31680"/>
      </w:pPr>
      <w:r>
        <w:rPr>
          <w:rFonts w:hint="eastAsia"/>
        </w:rPr>
        <w:t>这部《无量寿经》大畅诸佛度生出世之本怀，无有委曲婉转，乃称性正面宣说，指向一乘的佛果。所以净土法门所标显的目标是非常崇高而超越的。阿弥陀佛因地“我建超世愿”，表明净土法门直接指向了生脱死之目标。天亲菩萨《往生论》中所述“观彼世界相，胜过三界道”，乃极乐世界总相庄严即清净功德。阿弥陀佛因地考察他方世界，在轮转的迷界，无论是欲界、色界、无色界都是无常之相、污染之相、败坏之相，生存在这样染浊无常状态中的众生，备受众苦之煎熬，倏尔人道，倏尔畜生道，倏尔享天福，倏尔堕入地狱受剧苦。由此阿弥陀佛以同体悲心，发出大愿：一定要建构一个没有六道轮转的净土。</w:t>
      </w:r>
    </w:p>
    <w:p w:rsidR="002238C9" w:rsidRDefault="002238C9" w:rsidP="00E65F34">
      <w:pPr>
        <w:ind w:firstLine="31680"/>
      </w:pPr>
      <w:r>
        <w:rPr>
          <w:rFonts w:hint="eastAsia"/>
        </w:rPr>
        <w:t>离开轮回之苦，按通途自证功夫来论，得断见思惑，这对于障重业深的众生来说，亦是甚为艰难的。所以阿弥陀佛构建这个清净的刹土，还要建立一种方法令未能断见思惑的众生也能到其刹土，即带业往生的胜异方便。这带业往生体现出阿弥陀佛的大智、大悲、大威神力。如果一定要断见思惑才能往生，那普度众生的宏愿就落不到实处了。正是由于我们自力怯弱断不了烦惑，才冀望阿弥陀佛来帮忙。阿弥陀佛大慈大悲，以众生心为心，顺应众生的祈求，建立带业往生的净土法门，将下凡众生安立于极乐净土。为了让他方世界无量众生悉皆生到净土，阿弥陀佛设立往生的门槛很低，只要众生信愿持名，无论烦惑业障多少，悉蒙弥陀愿力得遂往生净土。诚如第十八十念必生我国愿所云：“设我得佛，十方众生，至心信乐，欲生我国，乃至十念，若不生者，不取正觉。唯除五逆，诽谤正法。”只要深信切愿，乃至最低限度念十声佛号，都能生到西方净土。</w:t>
      </w:r>
    </w:p>
    <w:p w:rsidR="002238C9" w:rsidRDefault="002238C9" w:rsidP="00E65F34">
      <w:pPr>
        <w:ind w:firstLine="31680"/>
      </w:pPr>
      <w:r>
        <w:rPr>
          <w:rFonts w:hint="eastAsia"/>
        </w:rPr>
        <w:t>念佛往生净土一法，是疾速成佛的圆顿大法。这可从阿弥陀佛的三条大愿窥知一二。首先来看，十念必生我国愿，令我等众生获得一个不再退转的底线保证。吾人修行为何很难成就？就是由于见思惑总是未能断尽，断不尽就难逃后有。今生修行积累的些许福德智慧，经过轮转投胎昏迷，我们便遗忘了。借着前生修行能得世间福报，借有钱有势造作诸多恶业，于是在轮回路上，又经受堕落三途的苦报。所以修行佛道最紧要的是获得不退转（阿鞞跋致）。阿弥陀佛深知众生如大象陷泥沼那样难以出离，所以启建十念皆生我国愿，令众生首先离开三界轮转的险路，放置到一个不退转而安全的地带，这是第十八愿传达的信息。其次第十一正定必至涅槃愿：“设我得佛，国中天人不住定聚，必至灭度者，不取正觉。”意谓：只要生到西方极乐世界，就能入到大乘正定聚，必定能够证得大乘的涅槃。阿弥陀佛的这个愿对我等行人意义重大，须知得正定聚殊为不易，正定聚即是得到阿鞞跋致</w:t>
      </w:r>
      <w:r>
        <w:t>——</w:t>
      </w:r>
      <w:r>
        <w:rPr>
          <w:rFonts w:hint="eastAsia"/>
        </w:rPr>
        <w:t>不退转的意思。这个不退转，按通途教理来看，十信位满，破一品无明，才可称为阿鞞跋致。信位菩萨尚会退转，何况十信外凡夫。昔舍利弗在六信位时，发大乘心欲修菩萨行，天帝释化身为婆罗门，以乞眼珠来勘验。舍利弗不堪忍受此婆罗门的“弊恶”，便退失大乘心，回到小乘自了行。所以获得正定聚很难哪！《法华经》云：释迦牟尼佛座下的这些弟子们，大多都是在大通智胜如来时就已发菩提心者。大通智胜如来是尘点劫又尘点劫以前的一尊古佛。说尘点劫的时间比喻，那是令人惊诧的！比如将这三千大千世界的地磨成微尘（微尘如同基本粒子），然后过</w:t>
      </w:r>
      <w:r>
        <w:t>1000</w:t>
      </w:r>
      <w:r>
        <w:rPr>
          <w:rFonts w:hint="eastAsia"/>
        </w:rPr>
        <w:t>个刹土下一点，过</w:t>
      </w:r>
      <w:r>
        <w:t>1000</w:t>
      </w:r>
      <w:r>
        <w:rPr>
          <w:rFonts w:hint="eastAsia"/>
        </w:rPr>
        <w:t>下一点，把所有微尘全部下完，尔后再把这个微尘所下点经过的刹土，又碎成微尘，每一微尘为一劫，那么大通智胜如来成佛以来的时间，还要超过这样的数量百千亿倍，乃至算数比喻所不能及。那些声闻众那么久远之时便已发了菩提心，然而尘点劫以来却堕在声闻中，得少为足，不能圆成佛果。可见，靠自力要获得正定聚甚难。而凡夫信愿持名，带业往生极乐世界，就能得到大乘正定聚，直趋大乘佛果，不再经受尘点劫旷大久远的进进退退，故而成佛也就加快了速度。</w:t>
      </w:r>
    </w:p>
    <w:p w:rsidR="002238C9" w:rsidRDefault="002238C9" w:rsidP="00E65F34">
      <w:pPr>
        <w:ind w:firstLine="31680"/>
      </w:pPr>
      <w:r>
        <w:rPr>
          <w:rFonts w:hint="eastAsia"/>
        </w:rPr>
        <w:t>其三，第二十二菩萨一生补处愿：“设我得佛，他方佛土，诸菩萨众，来生我国，究竟必至一生补处，除其本愿自在所化，为众生故，被弘誓铠，积累德本，度脱一切，游诸佛国，修菩萨行，供养十方诸佛如来，开化恒沙无量众生，使立无上正真之道，超出常伦诸地之行，现前修习普贤之德。若不尔者，不取正觉。”意谓他方世界往生到西方极乐世界的菩萨，无论所证位次的高低，都能到达一生补佛位（等觉菩萨）。如果这些菩萨曾发弘愿要到他方刹土上求下化，亦能够披上弘誓盔甲，到他方世界广行六度万行，度脱一切有缘众生，供养十方诸佛如来，助佛弘化，安立众生以菩提正道，令众生信愿持名，生到极乐净土。这些菩萨能够现前修行普贤十大愿王，能够超出通途教道的修行次第，在阿鞞跋致三不退（位不退、行不退、念不退）尤其这个念不退中，就顿然可以超越通途</w:t>
      </w:r>
      <w:r>
        <w:t>41</w:t>
      </w:r>
      <w:r>
        <w:rPr>
          <w:rFonts w:hint="eastAsia"/>
        </w:rPr>
        <w:t>个阶位，能够快速证得与普贤菩萨等，与诸佛等。上述三愿的意蕴，昭示往生净土便能快速成佛的机制原理。这一个机制原理源自于阿弥陀佛因地的大愿，像编程序一样，已经将令众生疾速成佛的愿力编程好了，证知《无量寿经》乃出世正说。一切众生恃怙弥陀愿力横超三界，离开六道轮回，于西方净土，断惑证真，速成正觉。</w:t>
      </w:r>
    </w:p>
    <w:p w:rsidR="002238C9" w:rsidRDefault="002238C9" w:rsidP="00E65F34">
      <w:pPr>
        <w:ind w:firstLine="31680"/>
      </w:pPr>
      <w:r>
        <w:rPr>
          <w:rFonts w:hint="eastAsia"/>
        </w:rPr>
        <w:t>第二、标显庄严，俾令凡夫起欣厌心。</w:t>
      </w:r>
    </w:p>
    <w:p w:rsidR="002238C9" w:rsidRDefault="002238C9" w:rsidP="00E65F34">
      <w:pPr>
        <w:ind w:firstLine="31680"/>
      </w:pPr>
      <w:r>
        <w:rPr>
          <w:rFonts w:hint="eastAsia"/>
        </w:rPr>
        <w:t>《无量寿经》详细描述西方极乐世界依正庄严，用意深远，彰显净土法门缘起的自然妙用。念佛法门从信愿契入，为了启发众生的信心，首先得把极乐世界富丽辉煌、清净庄严的境界标显出来，令众生油然生起好乐神往之心。实则极乐世界依正庄严是一切众生心性本具的，然迷失于无明烦恼已经很久很久了。虽然迷失很久，一旦有机缘听闻，会唤醒吾人内心深处某种似曾相识之感，会程度不同地默会于心。渐次熏习，便会不期然将净土庄严树立为一个参照系，用以返观自己所处的依正生存状态。这一返观可谓惊心动魄了，原来习焉不觉的一切，立刻原形毕露。由西方净土的寿命无量，返观了知我等寿命的无常短暂；由西方净土资生用具应念而至，返观到世间生存竞争的严酷与辛苦；由西方净土的诸上善人聚会一处，相互爱敬，返观到这个世间怨憎会苦的逼恼；由西方净土随时闻佛说法，返观到此土善知识难遇之窘迫……这些鲜明的对比，激活众生潜藏在内心深处的对解脱、对清净完美的生命渴求。而每个众生都有这种对本真生命的内在寻求，现在许多富人，愿意过简单的田园生活，西方后工业社会也是趋向返朴归真。然这种隐藏在生命深处的愿求，须借助特定的增上缘方能引发出来。佛了知众生的心性，便善巧地提供了这个增上缘。众生那求解脱的渴望若决江河，沛然莫御。在这个对照中，厌离与欣求一体两面，互为增上。这就是诸佛如来教化众生的善巧，称为折摄二门。用苦来折伏众生的迷执贪恋，极言这个世间五恶、五痛、五烧的苦境，做了恶事要下地狱，做了什么邪行要堕畜生道等等，使众生深知，原来吾人每一种行为，都是有果报的，三界六道的轮回是由吾人善恶业力所决定的，行为的道德责任是不容推委的。由此生起畏慎心，勉力于改恶迁善，自律慎独。所以道德约束，来自于对因果的敬畏感。圣人以神道设教，就是要令众生对那超然的不可思议的力量产生敬畏，由此达到教化的目的。净土法门就是圣人以神道设教的一个典范，厌离娑婆、欣求极乐是净业行人应具备的心态（愿的核心内涵）。厌离娑婆要深刻到贯心彻髓的程度，才会淡化对五欲六尘的执着，如果有一念对五欲六尘的系恋贪爱，我们的心就被系住了，好像一根木桩把船系住不能动弹一样。爱不重不生娑婆，所以要厌离到极点，才能够离得开。欣求也要欣求到极点，才容易去。所以我们要建立厌欣的心理定势。这个新的心理定势建立之后，便任运地以“厌离”的绝缘体与这个世间的五欲六尘隔开，用“欣求”的线路与极乐世界形成亲密的链接。这样临命终时，神识便如离弦之箭，自然指向西方，端坐莲华，径登安养。然厌离已经熟稔地迁徙他处，不是一件容易之事。人都是恋旧的，不到万不得已他是不会迁徙的。《尚书》中记载由于洪水的灾难，商朝盘庚提出迁都的动议，遭到上下一致的反对，大家都认为住在这个地方已六个朝代了，故土难舍呀！面对这个阻力盘庚只有缓冲，顺应民心，搞好政治。最后，恩威俱下，说服朝野，最终实现迁都的计划，在安稳处重建家园，拯救黎民于倒悬。现代随着生态环境的恶化，有科学家预测这个地球，若干年后就很难适合人居住了，于是便寻找向外太空移民的可能性。然在三界内的任何迁徙都是不究竟的，唯有移民到极乐世界，方是最终稳妥的方案。那里没有生存的压力，没有自然资源的匮乏，没有衰败。然而，要成功地移民西方净土，得要按《无量寿经》所示的方法方可。《无量寿经》能够让我们成办净业。我们读诵《无量寿经》的上卷，徜徉于西方净土华美的境界，真是心旷神怡，油生向往。读诵下卷中那对娑婆世界五恶、五痛、五烧的描述，真是哀戚不已，如同现实生活的真实写照。猝然面对，何能久留。经中所说的造作五恶者即是现实中的你我他，我们每个人对五浊恶世的形成都负有一份责任。厌离娑婆，求生极乐，尔后乘愿再来，净化娑婆，才是一了百当之智举。</w:t>
      </w:r>
    </w:p>
    <w:p w:rsidR="002238C9" w:rsidRDefault="002238C9" w:rsidP="00E65F34">
      <w:pPr>
        <w:ind w:firstLine="31680"/>
      </w:pPr>
      <w:r>
        <w:rPr>
          <w:rFonts w:hint="eastAsia"/>
        </w:rPr>
        <w:t>第三、引导二乘入大乘涅槃海。</w:t>
      </w:r>
    </w:p>
    <w:p w:rsidR="002238C9" w:rsidRDefault="002238C9" w:rsidP="00E65F34">
      <w:pPr>
        <w:ind w:firstLine="31680"/>
      </w:pPr>
      <w:r>
        <w:rPr>
          <w:rFonts w:hint="eastAsia"/>
        </w:rPr>
        <w:t>二乘行人，是指声闻、缘觉种性，偏重自了，对庄严净土普度众生无有好乐之心。较之大乘行人，心量狭劣。阎浮提的众生修道，大多会流入二乘。诸佛如来的本怀是以一乘法度脱众生，然阎浮提众生根机狭劣，很难担荷一乘法，所以世尊才由实开权，由一乘法开三乘法。阎浮提众生虽有出离三界的意向，但自力怯弱，骤闻成佛动经无量阿僧衹劫，捍劳忍苦，便会生畏惧退转之心。所以释尊巧设方便，神力变现一个化城。《法华经》喻云：这些人听说目的地有</w:t>
      </w:r>
      <w:r>
        <w:t>500</w:t>
      </w:r>
      <w:r>
        <w:rPr>
          <w:rFonts w:hint="eastAsia"/>
        </w:rPr>
        <w:t>由旬之遥远，便心生退怯，不愿开步走了。于是那个长者善巧方便地在</w:t>
      </w:r>
      <w:r>
        <w:t>300</w:t>
      </w:r>
      <w:r>
        <w:rPr>
          <w:rFonts w:hint="eastAsia"/>
        </w:rPr>
        <w:t>由旬的地方神力变现一座城市，然后告诉他们目标不远，那些人依稀能看到中途的化城，就鼓起勇气向前趱步。在行走修行的过程中，他的意志力和自信心就渐渐培植起来了，这样到达化城的时候，长者告诉真相，真正的目的地还在</w:t>
      </w:r>
      <w:r>
        <w:t>500</w:t>
      </w:r>
      <w:r>
        <w:rPr>
          <w:rFonts w:hint="eastAsia"/>
        </w:rPr>
        <w:t>由旬的前方，此时，那些人也会继续奔向最终的目的地。这就是法华会上汇三归一，回小乘向大乘，正因为有化城的权巧，才令许多行人达成成佛的目标。</w:t>
      </w:r>
    </w:p>
    <w:p w:rsidR="002238C9" w:rsidRDefault="002238C9" w:rsidP="00E65F34">
      <w:pPr>
        <w:ind w:firstLine="31680"/>
      </w:pPr>
      <w:r>
        <w:rPr>
          <w:rFonts w:hint="eastAsia"/>
        </w:rPr>
        <w:t>二乘行人出离心很强，待证得人我空时，便会醉心于无为禅定的安乐，取证偏真涅槃，如是便称为定性声闻、缘觉。站在大乘佛教的立场，常呵斥定性声闻为焦芽败种，永远不能成佛，甚至云：宁可下地狱，也不能取证偏真涅槃。如下地狱，地狱的苦受完了，还能发大乘心，有成佛的可能。而取证偏真涅槃的定性声闻，就永远不能发大乘心，违远佛果，诚为可叹。然在通途法门无法拯救的众生，在阿弥陀佛的誓愿中，都能得到拯救。阿弥陀佛发愿普度九法界众生，声闻、缘觉即是九法界中的两个法界。阿弥陀佛以其本誓愿力，加持摄受定性声闻、缘觉往生西方净土，又以威神愿力令其发出大乘菩提心。昙鸾大师《往生论注》云：“譬如鸩鸟入水，鱼蚌咸死；犀牛触之，死者皆活。如此不应生而生，所以可奇。”意谓好像一只有毒的鸩鸟入水，那水族的鱼蚌虾等都会被毒死；如果犀牛伸出头角触入到水中，由于犀牛角有强大的解毒功能，那些鱼虾又都活过来了。如此不可能生还者却生还了，所以可谓奇特。念佛一法对声闻、缘觉的加被力亦复如是。定性声闻不可能再发的菩提心，到了西方净土却能蒙弥陀愿力加持，发起大乘菩提心，这实在是不可思议的慈悲力量所致。天亲菩萨《往生论》中概述西方净土</w:t>
      </w:r>
      <w:r>
        <w:t>17</w:t>
      </w:r>
      <w:r>
        <w:rPr>
          <w:rFonts w:hint="eastAsia"/>
        </w:rPr>
        <w:t>种依报庄严，其中大义门功德庄严云：“大乘善根界，等无讥嫌名，女人及根缺，二乘种不生。”意谓只要往生到极乐世界，就等于生到了大乘菩萨的法界，在那里平等地没有女人、六根残缺者以及声闻、缘觉二乘人这样的被人讥嫌的名字。连名字都没有，当然这个事实也没有了。因为西方净土不会产生二乘的种性，大乘菩萨法界能令他方定性声闻转化为大乘的根性。证知念佛法门能够有效地引导二乘往生净土证入大乘佛果，实施其普度一切众生到大涅槃彼岸的弘愿。</w:t>
      </w:r>
    </w:p>
    <w:p w:rsidR="002238C9" w:rsidRDefault="002238C9" w:rsidP="00E65F34">
      <w:pPr>
        <w:ind w:firstLine="31680"/>
      </w:pPr>
      <w:r>
        <w:rPr>
          <w:rFonts w:hint="eastAsia"/>
        </w:rPr>
        <w:t>第四、勉进初心菩萨亲近如来。</w:t>
      </w:r>
    </w:p>
    <w:p w:rsidR="002238C9" w:rsidRDefault="002238C9" w:rsidP="00E65F34">
      <w:pPr>
        <w:ind w:firstLine="31680"/>
      </w:pPr>
      <w:r>
        <w:rPr>
          <w:rFonts w:hint="eastAsia"/>
        </w:rPr>
        <w:t>初心菩萨是指从初发心至圆教初住以还的菩萨，这些菩萨没有证到不退转位，如空中柳絮，随风飘荡。这类菩萨一定得求生净土，亲炙阿弥陀佛，得无生忍，才能圆成自利利他的菩萨行。如果初发心菩萨不求生西方净土，只是发愿在娑婆世界生生世世救度众生，此心是好心，然由于自己的烦恼未断，力不从心，想度众生也是办不到的。龙树菩萨、智者大师等祖师悉皆婆心劝谕，有喻云：初心菩萨就像婴儿，是不能离开母亲的，离开母亲可能有掉到坑阱的危险；缺少母亲的乳汁，就有饥渴死亡的危险。初心菩萨亦复如是，离开了佛的加持，就可能堕入三界的坎阱中；缺乏佛法甘露的滋润，法身慧命也将枯亡。初心菩萨又如羽毛未丰的小鸟，是不能随意离开森林的，否则率尔高飞远翔，便有精疲力竭从高空坠落的危险。在鸟类中有一种候鸟，为生存觅食的逼迫，将飞越太平洋。母鸟们要带上那些刚学会飞行的小鸟飞过宽阔的水域，确实是严峻的挑战。母鸟们的力气正好自己能够飞过去，而那些小鸟的力气，只能飞越海洋的一半。而对这种情形，母鸟们本能地作出了这样悲壮的抉择：母鸟首先让小鸟趴在自己的背上，开始飞行。当飞到一半的时候，母鸟们就筋疲力尽，纷纷坠掉到海洋的波涛中。当母鸟掉下时，那些小鸟就离开母体继续向前飞，其力气正好飞到彼岸。当母鸟们从空中一只只坠落时，能感受到母鸟自我牺牲护念小鸟的慈爱。这种母爱是一切生物中最动人的亮色。阿弥陀佛对于我等众生，亦如慈母般地关顾。佛的威力甚大，能够完全荷负众生，飞越生死苦海。阿弥陀佛因地已经为众生作出了无数的自我牺牲，所以在果地上就有能力自如地度化众生。我等初心菩萨只要皈投大慈悲父阿弥陀佛，就能满足一切愿求。</w:t>
      </w:r>
    </w:p>
    <w:p w:rsidR="002238C9" w:rsidRDefault="002238C9" w:rsidP="00E65F34">
      <w:pPr>
        <w:ind w:firstLine="31680"/>
      </w:pPr>
      <w:r>
        <w:rPr>
          <w:rFonts w:hint="eastAsia"/>
        </w:rPr>
        <w:t>第五、护持众生不遭堕落。</w:t>
      </w:r>
    </w:p>
    <w:p w:rsidR="002238C9" w:rsidRDefault="002238C9" w:rsidP="00E65F34">
      <w:pPr>
        <w:ind w:firstLine="31680"/>
      </w:pPr>
      <w:r>
        <w:rPr>
          <w:rFonts w:hint="eastAsia"/>
        </w:rPr>
        <w:t>《无量寿经》乃是十方诸佛所护念经，依此经修行者，悉能获得释迦、弥陀两土世尊乃至十方诸佛的护念加持，这一点对末法净业行人甚为重要。我等众生无始以来轮转不休，很难发起出离的道心。今生藉助宿世微因，持戒修行，往往又会遭致诸多的魔障。五阴魔潜伏在内心，不修行倒还正常，一旦修行激活，魔障便现前，阻抑乃至劫夺法身慧命、功德法财。正见稍亏，即入群邪。无有定力智慧，便随境转。《聊斋志异》记载了一个“耳中人”的故事。有一个人喜欢导引炼丹术，每天打坐，忽然有一天听到耳朵里面有声音说：“可以见了。”他睁开眼睛却见不到什么。可一闭上眼睛，这声音又“可以见了，可以见了”地嚷起来。他心想大概我的丹道快练成了，心生欢喜。有一天又在打坐时，觉得耳朵里面有东西。很快从耳中出来了一个小人，在他面前旋转，相貌还很狰狞。正在这时，邻居敲门来借东西，那个小人惊惶失措，好像一只老鼠想找自己的洞躲避一样，可是一时找不到躲藏之处。然敲门声越来越紧，这个打坐的人就立时感觉到头晕眼花，得了癫痫症了。这个三寸小人是谁呢？就是他心识变现出来的。当小人回不来的时候，可不就丢魂失魄了吗？精神就癫狂了。我们中国大陆许多练气功者，常有出偏的情形发生，练气功最后练到精神病院去了，可不哀哉！可见在这个浊乱的世间修行是有许多困境魔障的，这些魔障靠自力是难以解决的。《楞严经》所述的五十种阴魔，可谓险象环生，吾人不可不慎。</w:t>
      </w:r>
    </w:p>
    <w:p w:rsidR="002238C9" w:rsidRDefault="002238C9" w:rsidP="00E65F34">
      <w:pPr>
        <w:ind w:firstLine="31680"/>
      </w:pPr>
      <w:r>
        <w:rPr>
          <w:rFonts w:hint="eastAsia"/>
        </w:rPr>
        <w:t>阿弥陀佛在因地见证到众生修行中有种种障碍，建立六字洪名，以其光明威德加持护佑行人，令一切魔障远离，譬如宝镜遁妖。隋代有一个叫王度的县令，有一面祖传的宝镜，常常携带于身。有一天出外视察，遇到一棵神树，每个路过者都必须向其祭祀，否则便作祟，所以大家都很惧怕这树神。王度知道后，就指令随员到晚上悄悄地把宝镜悬挂在这棵大树上。晚上雷声大作，电光闪闪。第二天早晨视之，则见到大树被雷劈得粉碎，有一条大蟒蛇死于树下。又有一次，在一个客栈，看到一个艳丽的女人，旅店主人云：“数月前，有一客人将这女子带来，说马上来接，谁知到现在也没见到人来。”王度怀疑这女子可能是非人，所以就悄悄地拿出宝镜来照。那个女子一看宝镜，非常恐怖，承认自己是狐狸，在这客栈迷惑了许多男人，祈请王度将宝镜收藏起来。王度说：“我收起镜子你不就跑了吗？”女人说：“神物所照烛处，是不可能隐形的，我只愿一醉而死。”王度便给了她酒。女人大醉而睡进了房间。第二天早上开门视之，一只老狐死在床上。由此可例知，六字洪名就像这面宝镜，名号内具的无量光与吾人能念的心光融为一体，任何妖魔鬼怪都无能作祟。净业行人至诚念佛，有</w:t>
      </w:r>
      <w:r>
        <w:t>40</w:t>
      </w:r>
      <w:r>
        <w:rPr>
          <w:rFonts w:hint="eastAsia"/>
        </w:rPr>
        <w:t>里光明烛身。你看东林寺百万佛号闭关活动，到目前为止已</w:t>
      </w:r>
      <w:r>
        <w:t>12</w:t>
      </w:r>
      <w:r>
        <w:rPr>
          <w:rFonts w:hint="eastAsia"/>
        </w:rPr>
        <w:t>次了，一共有五六百人参加，基本上安然无恙。所以执持名号得阿弥陀佛光明愿力护佑加持，能令我等行人在菩提道上一帆风顺。念佛法门以果地觉，为因地心。阿弥陀佛将果地上的功德恩赐给我们，作业力凡夫修行的因心，因赅果海，果彻因源。在念佛的因心中，透过六字洪名，吾人心光便可贯穿到阿弥陀佛的大悲愿海中去，亦可穿透到极乐世界庄严境界中去；同时，阿弥陀佛果德慈愿力也入到众生的心想中。当我们至诚持念名号时，就能把弥陀果地上的功德智慧召唤摄受过来，变成凡夫众生的功德智慧，这种转换就称为香光庄严。在生佛互动过程中，亦可托彼名号，显我自性。弥陀名号果地本质境，能带起众生影像境，以强缘力，显发凡夫如来藏的种种性德。由于阿弥陀佛与净业行人如母子般地天性相关，所以我等行人全身心交托给阿弥陀佛，便能获得修行的大安乐，无有堕落退转之畏。</w:t>
      </w:r>
    </w:p>
    <w:p w:rsidR="002238C9" w:rsidRDefault="002238C9" w:rsidP="00E65F34">
      <w:pPr>
        <w:ind w:firstLine="31680"/>
      </w:pPr>
      <w:r>
        <w:rPr>
          <w:rFonts w:hint="eastAsia"/>
        </w:rPr>
        <w:t>上面五点讨论，表明《无量寿经》教起所因的深邃广大。两土世尊悲愍我等众生，欲令度脱两种生死苦海，其恩德非言语所能表述。我等有幸讨论学习这部经典，当生稀有难遭之想，以至诚感恩之心，依教奉行，庶可报佛恩于万一。</w:t>
      </w:r>
    </w:p>
    <w:p w:rsidR="002238C9" w:rsidRDefault="002238C9" w:rsidP="00E65F34">
      <w:pPr>
        <w:ind w:firstLine="31680"/>
      </w:pPr>
      <w:r>
        <w:rPr>
          <w:rFonts w:hint="eastAsia"/>
        </w:rPr>
        <w:t>南无阿弥陀佛！</w:t>
      </w:r>
    </w:p>
    <w:p w:rsidR="002238C9" w:rsidRDefault="002238C9" w:rsidP="00E65F34">
      <w:pPr>
        <w:ind w:firstLine="31680"/>
      </w:pPr>
    </w:p>
    <w:p w:rsidR="002238C9" w:rsidRDefault="002238C9" w:rsidP="00C46BAB">
      <w:pPr>
        <w:pStyle w:val="a0"/>
        <w:spacing w:after="24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3.25pt;height:300pt">
            <v:imagedata r:id="rId7" o:title=""/>
          </v:shape>
        </w:pict>
      </w:r>
    </w:p>
    <w:p w:rsidR="002238C9" w:rsidRDefault="002238C9" w:rsidP="00C46BAB">
      <w:pPr>
        <w:pStyle w:val="a0"/>
        <w:spacing w:after="240"/>
      </w:pPr>
      <w:r>
        <w:pict>
          <v:shape id="_x0000_i1026" type="#_x0000_t75" style="width:410.25pt;height:287.25pt">
            <v:imagedata r:id="rId8" o:title=""/>
          </v:shape>
        </w:pict>
      </w:r>
    </w:p>
    <w:p w:rsidR="002238C9" w:rsidRDefault="002238C9" w:rsidP="00C46BAB">
      <w:pPr>
        <w:pStyle w:val="a0"/>
        <w:spacing w:after="240"/>
      </w:pPr>
      <w:r>
        <w:pict>
          <v:shape id="_x0000_i1027" type="#_x0000_t75" style="width:413.25pt;height:210pt">
            <v:imagedata r:id="rId9" o:title=""/>
          </v:shape>
        </w:pict>
      </w:r>
    </w:p>
    <w:p w:rsidR="002238C9" w:rsidRDefault="002238C9" w:rsidP="00C01874">
      <w:pPr>
        <w:pStyle w:val="Heading1"/>
      </w:pPr>
      <w:r>
        <w:rPr>
          <w:rFonts w:hint="eastAsia"/>
        </w:rPr>
        <w:t>《佛说无量寿经》讲记之三</w:t>
      </w:r>
    </w:p>
    <w:p w:rsidR="002238C9" w:rsidRDefault="002238C9" w:rsidP="00E65F34">
      <w:pPr>
        <w:ind w:firstLine="31680"/>
      </w:pPr>
      <w:r>
        <w:rPr>
          <w:rFonts w:hint="eastAsia"/>
        </w:rPr>
        <w:t>释大安</w:t>
      </w:r>
    </w:p>
    <w:p w:rsidR="002238C9" w:rsidRDefault="002238C9" w:rsidP="00E65F34">
      <w:pPr>
        <w:ind w:firstLine="31680"/>
      </w:pPr>
      <w:r>
        <w:rPr>
          <w:rFonts w:hint="eastAsia"/>
        </w:rPr>
        <w:t>诸位大德比丘、诸位居士同修：</w:t>
      </w:r>
    </w:p>
    <w:p w:rsidR="002238C9" w:rsidRDefault="002238C9" w:rsidP="00E65F34">
      <w:pPr>
        <w:ind w:firstLine="31680"/>
      </w:pPr>
      <w:r>
        <w:rPr>
          <w:rFonts w:hint="eastAsia"/>
        </w:rPr>
        <w:t>通过上次讨论，我们知道《无量寿经》由甚深无量的因缘而兴起，稀有难遇。继而应了解这部经在判教方面的相关知识，即十门总启之二，藏教等摄。</w:t>
      </w:r>
    </w:p>
    <w:p w:rsidR="002238C9" w:rsidRDefault="002238C9" w:rsidP="00E65F34">
      <w:pPr>
        <w:ind w:firstLine="31680"/>
      </w:pPr>
      <w:r>
        <w:rPr>
          <w:rFonts w:hint="eastAsia"/>
        </w:rPr>
        <w:t>第一，三藏。“藏”有含摄的意思，含摄一切法义；有出生的意义，出生一切圣果。一般例分为经藏、律藏、论藏。经藏即修多罗，诠释定学；律藏又称为毗奈耶，调炼身口意三业，制伏烦惑，诠释戒学；论藏又叫做阿毗达磨，具论议讨论的意思，诠释慧学。是故经律论三藏诠释的是戒定慧三无漏学。此经在经律论三藏中，属于经藏，同时亦具互摄的情形。如本经所示的斋戒清净、端身制意等，含摄着戒律的内容。又阿难尊者、弥勒菩萨与佛的</w:t>
      </w:r>
      <w:r>
        <w:t>-</w:t>
      </w:r>
      <w:r>
        <w:rPr>
          <w:rFonts w:hint="eastAsia"/>
        </w:rPr>
        <w:t>互相问答，论议妙理，解惑遣疑等，又具有论藏的内容。所以本经为经藏兼摄律藏和论藏。</w:t>
      </w:r>
    </w:p>
    <w:p w:rsidR="002238C9" w:rsidRDefault="002238C9" w:rsidP="00E65F34">
      <w:pPr>
        <w:ind w:firstLine="31680"/>
      </w:pPr>
      <w:r>
        <w:rPr>
          <w:rFonts w:hint="eastAsia"/>
        </w:rPr>
        <w:t>第二，二藏：二藏是声闻藏和菩萨藏。由前经律论三藏诠示声闻教理行果者，名声闻藏；诠示菩萨教理行果者，名菩萨藏。佛灭度之后，迦叶与阿难以及五百阿罗汉在王舍城耆阇崛山结集声闻藏，文殊菩萨和阿难于铁围山结集菩萨藏。这部经典正属菩萨藏，本经宣说阿弥陀佛因地启愿，悲心建立净土，令十方众生往生净土，圆成佛果，净土法门自始自终都浸润着大乘菩萨道的悲怀。</w:t>
      </w:r>
    </w:p>
    <w:p w:rsidR="002238C9" w:rsidRDefault="002238C9" w:rsidP="00E65F34">
      <w:pPr>
        <w:ind w:firstLine="31680"/>
      </w:pPr>
      <w:r>
        <w:rPr>
          <w:rFonts w:hint="eastAsia"/>
        </w:rPr>
        <w:t>第三，判教位次。佛教东传以翻译经卷为始，自汉以降，经卷渐多，教海冲深，为令学人方便修习，判教便应运而生。在晋唐之际，涌现的判教系统达十八家之多，或立二教（半字教与满字教），或立三教（渐、顿、不定教），或立四教（藏、通、别、圆</w:t>
      </w:r>
      <w:r>
        <w:t>——</w:t>
      </w:r>
      <w:r>
        <w:rPr>
          <w:rFonts w:hint="eastAsia"/>
        </w:rPr>
        <w:t>天台），或立五教（小、始、终、顿、圆</w:t>
      </w:r>
      <w:r>
        <w:t>——</w:t>
      </w:r>
      <w:r>
        <w:rPr>
          <w:rFonts w:hint="eastAsia"/>
        </w:rPr>
        <w:t>华严），其中的天台四教与华严五教多为教界所仰宗。兹拟采用贤首五分判教之构架来加以诠释。五教的判分肇始于贤首大师，即为小乘教、大乘始教、大乘终教、顿教和圆教。</w:t>
      </w:r>
    </w:p>
    <w:p w:rsidR="002238C9" w:rsidRDefault="002238C9" w:rsidP="00E65F34">
      <w:pPr>
        <w:ind w:firstLine="31680"/>
      </w:pPr>
      <w:r>
        <w:rPr>
          <w:rFonts w:hint="eastAsia"/>
        </w:rPr>
        <w:t>小乘教主要是谈人我空，较少涉及法空，讲色受想行识五蕴中无我，但未论及五蕴法空的真相，所以了知我空，仍执法有。对心性的认识方面，它承认眼耳鼻舌身意六识，对于深层次第七末那识和第八阿赖耶识，未及探究。所以小乘教只据六识，以贪、瞋、痴三毒烦恼，建立染净之法，未尽诸法的本源，是故为部派的纷争提供了空间。然虽有二十派之分，总属佛法之一味。</w:t>
      </w:r>
    </w:p>
    <w:p w:rsidR="002238C9" w:rsidRDefault="002238C9" w:rsidP="00E65F34">
      <w:pPr>
        <w:ind w:firstLine="31680"/>
      </w:pPr>
      <w:r>
        <w:rPr>
          <w:rFonts w:hint="eastAsia"/>
        </w:rPr>
        <w:t>大乘始教广说法相、百法，少说法性，对于百法（色法、心法、心所法、不相应法、无为法），抉择分明，故少争论。不许阐提种性成佛，没有究尽大乘普度一切众生，尤其在本源心性上建立众生悉皆成佛的义理，所以称之为未尽大乘至极之说，依生灭八识建立诸法。</w:t>
      </w:r>
    </w:p>
    <w:p w:rsidR="002238C9" w:rsidRDefault="002238C9" w:rsidP="00E65F34">
      <w:pPr>
        <w:ind w:firstLine="31680"/>
      </w:pPr>
      <w:r>
        <w:rPr>
          <w:rFonts w:hint="eastAsia"/>
        </w:rPr>
        <w:t>大乘终教契入真空妙有的中道，在中道义理上建立定性声闻和阐提种性都能成佛，如是才究竟大乘至极之说。很少谈到法相，所说的法相也回归到自性。比如说，色受想行识即空，空即法性，有诤说生死，无诤说涅槃，令行人通达此理，速证菩提。所建立的八识通如来藏，一心二门，心真如门，缘起性空；心生灭门，性空缘起。依染净生灭和合的八识，建立这种轮转与解脱的义理。</w:t>
      </w:r>
    </w:p>
    <w:p w:rsidR="002238C9" w:rsidRDefault="002238C9" w:rsidP="00E65F34">
      <w:pPr>
        <w:ind w:firstLine="31680"/>
      </w:pPr>
      <w:r>
        <w:rPr>
          <w:rFonts w:hint="eastAsia"/>
        </w:rPr>
        <w:t>第四顿教，单刀直入，诠显无八识差别之相，一切诸法，唯依妄念而有差别。若离妄念，则无一切境界之相。是故一切法，从本以来，唯是一心。一念不生即名为佛，一切法空即佛。修证亦不假次第，一超直入如来地，如达摩直指之禅。</w:t>
      </w:r>
    </w:p>
    <w:p w:rsidR="002238C9" w:rsidRDefault="002238C9" w:rsidP="00E65F34">
      <w:pPr>
        <w:ind w:firstLine="31680"/>
      </w:pPr>
      <w:r>
        <w:rPr>
          <w:rFonts w:hint="eastAsia"/>
        </w:rPr>
        <w:t>第五是圆教。圆教统摄前面的四教，诠显一真法界、真如性海，圆融无碍，相即相入，因陀罗网重重无尽。性海圆融是指理法界；理法界能够缘生万象乃事法界；缘起的当下即是空，空的当下能缘起，空有相即相入，空有不二，这就是事理无碍法界；如帝释天因陀罗网之宝珠，互为影现，交光辉映，重重无穷，这是事事无碍法界，即是圆教。</w:t>
      </w:r>
    </w:p>
    <w:p w:rsidR="002238C9" w:rsidRDefault="002238C9" w:rsidP="00E65F34">
      <w:pPr>
        <w:ind w:firstLine="31680"/>
      </w:pPr>
      <w:r>
        <w:rPr>
          <w:rFonts w:hint="eastAsia"/>
        </w:rPr>
        <w:t>由上可见，《无量寿经》正属顿教所摄，兼通终教与圆教。何以故？净土法门信愿持名，感通弥陀愿力，顿然横超三界，往生安养，到彼入不退转后，疾速成佛。无须三大阿僧祇劫的劬劳，亦不必经历五十五菩提位次的修证，是故正属顿教所摄。同时《无量寿经》中诠示阿弥陀佛大悲普度一切众生的愿力，尤其对阿鼻剧苦众生以及蜎飞蠕动的众生备加怜悯，誓愿将这三恶道的众生度尽。定性阐提信愿持名，亦可往生成佛。所以净土法门兼含大乘终教。同时净土法门也深刻地摄属圆教，内具圆教核心理念与弘邃境界，这个在义理深广章中将详述。</w:t>
      </w:r>
    </w:p>
    <w:p w:rsidR="002238C9" w:rsidRDefault="002238C9" w:rsidP="00E65F34">
      <w:pPr>
        <w:ind w:firstLine="31680"/>
      </w:pPr>
      <w:r>
        <w:rPr>
          <w:rFonts w:hint="eastAsia"/>
        </w:rPr>
        <w:t>第三，义理深广。前面通过判教讨论，了知《无量寿经》正属顿教，兼属终教与圆教。首先从顿教的义理来看，念佛法门顿然了脱生死的奥秘在感应，即是以阿弥陀佛愿力跟众生信愿持名的因心之间的互动交感，便能蒙佛愿力加被，不断烦恼得涅槃分，虽然还是凡夫，然却有着如佛一样的相好光明，神通寿量。这些悉是阿弥陀佛果地功德的恩赐，就好像一个年轻人接纳了他父亲的一笔巨大遗产，骤然富贵一样。从修行方法来看，执持名号，离四句，契无念。比如念佛的时候，不是以有心去念。何以故？因能念佛的心当体本空，所念的佛号了不可得，故不以有心念。又不以无心念。因能念佛的心灵灵不昧，所念的佛号历历分明，故不以无心念。不以亦有亦无心念。当念佛的时候，有处全空，空处全有，这样空有两边互夺双忘，双遮两边，是故不以亦有亦空念。不以非有非无心念。何以故？因有念才显示其无念，因无念缘生有念，这样空有互成，双照两边，故不是以非有非无心去念。所以念佛离开有无等，进而断绝百非。这就是念而无念，无念而念，双遮双照，非遮非照，就是唯是一心，可见执持名号，当体即是顿的。</w:t>
      </w:r>
    </w:p>
    <w:p w:rsidR="002238C9" w:rsidRDefault="002238C9" w:rsidP="00E65F34">
      <w:pPr>
        <w:ind w:firstLine="31680"/>
      </w:pPr>
      <w:r>
        <w:rPr>
          <w:rFonts w:hint="eastAsia"/>
        </w:rPr>
        <w:t>其次，从圆教的义理来看，我们将《无量寿经》与公认的全圆的《华严经》比较会通就会发现，《华严经》的义理境界在《无量寿经》中也一一具足。《华严经》的四种法界，前面的事法界、理法界、理事无碍法界，乃大乘经典所共具，唯事事无碍法界为《华严》所独具，是故《华严经》称为别教一乘。《华严》历来有众经之王之誉，各宗各派的祖师无不推崇《华严》。读诵《华严经》，甚具不可思议功德。唐代有师子国证第三果的高僧伽弥多罗来中国，得唐高宗敬重，向往五台山朝礼文殊，至西太原寺，听到诸比丘在诵经，便问：“诵何经？”答曰：“《华严经》。”僧伽弥多罗听了，肃然改容曰：“不知震旦国亦有此经。”继而合掌赞叹曰：“此大方广，功德难思。天竺国相传：有读诵此经者，以水盥洗手掌，其洗手的水沾到虫蚁身上，此虫蚁蒙此功德，舍命后皆得升天。”又有唐代慧佑法师，专诵《华严》。每日清晨良宵，焚香虔诚诵《如来出现品》，忽见十余位菩萨从地下涌出来，现身金色，皆放光明，出莲华座，合掌聆听诵经，诵经讫便隐去，可见此《华严经》是很不可思议的，所以我们平时要常诵《华严经》。东林寺每年的结夏安居，都会诵《华严经》，希望研究班的学员踊跃参加。古德有云：《无量寿经》是小本的《华严经》，《华严经》是大本的《无量寿经》，这是很精辟的见地。于此就以事事无碍法界之玄妙来加以会通，可寻绎出《无量寿经》与《华严经》十种相同之处，分述如下：</w:t>
      </w:r>
    </w:p>
    <w:p w:rsidR="002238C9" w:rsidRDefault="002238C9" w:rsidP="00E65F34">
      <w:pPr>
        <w:ind w:firstLine="31680"/>
      </w:pPr>
      <w:r>
        <w:rPr>
          <w:rFonts w:hint="eastAsia"/>
        </w:rPr>
        <w:t>第一，无情说法同。无情是指草木山河大地等无情识者。华藏世界与极乐世界悉由佛心所流现，形成草木国土悉皆成佛之妙境，故而一毛一尘、一水一华等都能演说妙法的言声。那么《无量寿经》也同样具足这样的境界。极乐世界七宝池八功德水，能说种种的佛法，而且所说之法与众生水平正相契合。还有风吹铃铎的声音、虚空乐器自鸣的声音、百鸟偕鸣的声音，都在讲经说法，都能令听者发起念佛、念法、念僧之心。可见由诸佛的愿心流现出来的器世界，全体具足佛果地上的功德。所以八功德水都能随人意欲，你意欲水温暖一点，水就暖一点；意欲水凉一点，这个水就凉了；意欲水急一点，水就急一点；意欲水从上面灌浴，那么水就从上面灌浴下来；你动一个念头，想听什么法，这个水就跟你说什么法，你不想听就寂尔无声。那么这水就不是一般的氢二氧，可称为水佛了。无情说法是由毗卢遮那如来所发情与无情同圆种智大愿以及阿弥陀佛所发一切皆成佛大愿，法尔自然地流现的妙境，彰显事事无碍之玄奥。</w:t>
      </w:r>
    </w:p>
    <w:p w:rsidR="002238C9" w:rsidRDefault="002238C9" w:rsidP="00E65F34">
      <w:pPr>
        <w:ind w:firstLine="31680"/>
      </w:pPr>
      <w:r>
        <w:rPr>
          <w:rFonts w:hint="eastAsia"/>
        </w:rPr>
        <w:t>第二，一含无量同。诠显一和多的关系，一法含摄无量法，相即相入。《华严经》剖一微尘（一法），显三千大千世界经卷（多法）。善财童子入到普贤菩萨的毛孔中，显现十方三世诸佛种种境界、种种佛刹庄严、种种众生物类、种种菩萨行业。善财童子参访的第十三善知识</w:t>
      </w:r>
      <w:r>
        <w:t>——</w:t>
      </w:r>
      <w:r>
        <w:rPr>
          <w:rFonts w:hint="eastAsia"/>
        </w:rPr>
        <w:t>具足优婆夷，敷设十亿座，延请无量人应座，前面安设一个小器皿，从这小器皿中涌无量饭食，十方来者，悉得饱足。西方极乐世界亦复如是。阿弥陀佛因地行菩萨道，积功累德时，就能够从手掌心里面出一切资生用具，诸如衣服、饮食、华香、幢幡、医药，布施一切众生。很多众生看到法藏菩萨有如是福德悲心，由此发起阿耨多罗三藐三菩提心。另外，极乐国土至极清净，在任一地面、墙壁、宝树间悉能照见十方无量刹土的情景，如同一具天眼通者手持明镜照见自己面像般地清晰。这是由于阿弥陀佛清净心竖穷三际，横遍十方，故而所流现的净土亦有着彻见十方三世诸佛刹土情景的功能。大圆镜智、海印三昧，妙德难思。</w:t>
      </w:r>
    </w:p>
    <w:p w:rsidR="002238C9" w:rsidRDefault="002238C9" w:rsidP="00E65F34">
      <w:pPr>
        <w:ind w:firstLine="31680"/>
      </w:pPr>
      <w:r>
        <w:rPr>
          <w:rFonts w:hint="eastAsia"/>
        </w:rPr>
        <w:t>第三，不动周遍同。报身不动本处，然其应化身周遍无量无边的世界广作佛事。毗卢遮那于华藏世界寂灭道场不动，然其报身卢舍那以及百千亿应化身于他方无量世界，分光散影。其在娑婆世界的应化身叫释迦牟尼，示现八相成道。诚如《华严经》偈颂云：“体相如本无差别，无等无量悉周遍。”真如理体与表现相状是没有差别的，体相能够衍生其妙用，在无量的世界都能够分身前往，体相用妙合天然。西方净土亦复如是。阿弥陀佛报身常在西方，然其应化身周遍十方刹土。西方净土的菩萨也同样具有不动应化德，其报身于安养本土不动，应化身随顺他方世界有缘众生作种种示现。本土的善导大师、永明大师、莲池大师、印光大师等，有证据表明是极乐世界应化而来的。</w:t>
      </w:r>
    </w:p>
    <w:p w:rsidR="002238C9" w:rsidRDefault="002238C9" w:rsidP="00E65F34">
      <w:pPr>
        <w:ind w:firstLine="31680"/>
      </w:pPr>
      <w:r>
        <w:rPr>
          <w:rFonts w:hint="eastAsia"/>
        </w:rPr>
        <w:t>有一本奇特的书，叫《西方确指》，乃乩坛开示记录。临坛的觉明妙行菩萨，悲心不舍众生，临坛开示念佛法要，度化</w:t>
      </w:r>
      <w:r>
        <w:t>800</w:t>
      </w:r>
      <w:r>
        <w:rPr>
          <w:rFonts w:hint="eastAsia"/>
        </w:rPr>
        <w:t>年前的弟子。明末时，有</w:t>
      </w:r>
      <w:r>
        <w:t>8</w:t>
      </w:r>
      <w:r>
        <w:rPr>
          <w:rFonts w:hint="eastAsia"/>
        </w:rPr>
        <w:t>个外道修行人扶乩，请大仙点拨。忽然有一天，有临坛者解决了他们的种种问题，令他们产生信心后，就开始引导他们念佛，最后告知自己的身份，乃西方净土的觉明妙行菩萨。当时菩萨说了一个偈子，这</w:t>
      </w:r>
      <w:r>
        <w:t>8</w:t>
      </w:r>
      <w:r>
        <w:rPr>
          <w:rFonts w:hint="eastAsia"/>
        </w:rPr>
        <w:t>个人请教佛门高僧寂光律师。寂光律师开始不相信，待看完菩萨偈后当下就向西方顶礼，心悦诚服了。这个偈子写道：“一月光含千世界，分身无量照群迷。当知本体原无二，不动庄严变化机。”意谓一轮月亮的光明，含摄遍照着三千大千世界。月光喻指化身，分身无量；千世界是以佛智慧光明所教化摄受的区域。然虽分身无量，月光弥散，但月亮本体原本无二，所以于西方净土不动庄严报身，是应众生之根机来变现。这个偈子把佛菩萨法报化三身之内在关系诠显得非常精妙。寂光和尚具正法眼，一看偈子便赶紧向西方顶礼。印光大师也是确证觉明妙行菩萨不是假冒。书中记载：菩萨于西晋时，以贫子身闻信念佛法门，</w:t>
      </w:r>
      <w:r>
        <w:t>7</w:t>
      </w:r>
      <w:r>
        <w:rPr>
          <w:rFonts w:hint="eastAsia"/>
        </w:rPr>
        <w:t>天拼命念佛，得念佛三昧，</w:t>
      </w:r>
      <w:r>
        <w:t>75</w:t>
      </w:r>
      <w:r>
        <w:rPr>
          <w:rFonts w:hint="eastAsia"/>
        </w:rPr>
        <w:t>岁往生西方极乐世界。尔后慈悲心甚切，再回到这个世界，示现过种种身份，诸如国王、宰相、比丘、比丘尼，包括屠夫、乞丐、妓女等身份也都示现过，可见我们对各色人等不可生轻慢心。</w:t>
      </w:r>
    </w:p>
    <w:p w:rsidR="002238C9" w:rsidRDefault="002238C9" w:rsidP="00E65F34">
      <w:pPr>
        <w:ind w:firstLine="31680"/>
      </w:pPr>
      <w:r>
        <w:rPr>
          <w:rFonts w:hint="eastAsia"/>
        </w:rPr>
        <w:t>第四，见闻获益同。见闻是指觉知外境，能得到悟解法性的利益。《华严经》记载雪山有药王树，药王树长在高山里面。当其根部生长的时候，能带动大地所有的树根都能长起来；当其树干生长时，也可以带动所有其他的树干挺拔。枝叶华果，亦复如是。如果有幸能见药王树者，六根都能清净，所有身心疾病悉能康复。其菩提树以及佛身相好，悉有托事显法生解的妙用。在《无量寿经》里面，介绍阿弥陀佛道场树，由众多珍宝所合成，光明显耀。微风徐徐吹动宝树，枝叶铃铎，演出无量妙法音声。闻其音者，悉能获证甚深无生法忍，住不退转位（阿鞞跋致），至成佛道。在这过程中，耳根清彻，不再遭受苦恼忧患。目睹菩提树的颜色，鼻嗅菩提树的香气，身触菩提树的光明，意念菩提树的功德，悉皆能得甚深法忍，住不退转，至成佛道，六根具足，容颜端严。可见菩提树不仅仅是观赏审美价值而已，它能令吾人得甚深法益，证知《华严经》与《无量寿经》托事相显法性的特质是相同的。</w:t>
      </w:r>
    </w:p>
    <w:p w:rsidR="002238C9" w:rsidRDefault="002238C9" w:rsidP="00E65F34">
      <w:pPr>
        <w:ind w:firstLine="31680"/>
      </w:pPr>
      <w:r>
        <w:rPr>
          <w:rFonts w:hint="eastAsia"/>
        </w:rPr>
        <w:t>第五，八难顿超同。八难是指八种障碍见佛修道的厄难。首先是三恶道：地狱、饿鬼、畜生。这三恶道的剧苦，能障碍闻法修行。第四在人道有三种障难：盲聋喑哑</w:t>
      </w:r>
      <w:r>
        <w:t>——</w:t>
      </w:r>
      <w:r>
        <w:rPr>
          <w:rFonts w:hint="eastAsia"/>
        </w:rPr>
        <w:t>眼瞎、耳聋和哑巴，构成闻法修行的障缘。第五是世智辩聪，指逻辑思维发达，反应敏捷，分别心很重，障蔽纯朴的自性，知识分子多属此类，充满怀疑心，很难对超越的圣道产生信心。侥幸有些信心，然一念起佛号来，就容易昏沉，这是分别意识过于发达所致。所以庄子说，有机械就有机心；有机心，那么纯净洁白的心就失去了；没有清净的心，就与道不相应了。第六是生在佛前佛后。没有生在佛世，或在佛住世之前出生，或佛涅槃后出生，没有亲炙佛陀的福报，这是障难。第七是生在北俱卢洲，生活太享受了，没有出离心，不能生起修道的行为。第八是生在无想天，就是长寿天，它沉在无想的状态当中，不能闻法。这八种障难，通途教法甚难应对，然在净宗与华严宗义境中，悉可顿然超越。</w:t>
      </w:r>
    </w:p>
    <w:p w:rsidR="002238C9" w:rsidRDefault="002238C9" w:rsidP="00E65F34">
      <w:pPr>
        <w:ind w:firstLine="31680"/>
      </w:pPr>
      <w:r>
        <w:rPr>
          <w:rFonts w:hint="eastAsia"/>
        </w:rPr>
        <w:t>《华严经》记载：护明菩萨在兜率内院，将要降诞到这个阎浮提示现八相成道的时候，首先在身体的各部位放光。菩萨从足放出的光是照到地狱里边去。当时有一个地狱的众生接受到这束光所传达的法音，开发其宿世的善根，这个地狱众生由此便随光生到了兜率天。到达兜率天时，护明菩萨已经降诞迦毗罗卫国了。这个刚刚从地狱升到兜率天的众生，没有见到菩萨，却听到菩萨留下的天鼓所发出的法音，当下证到十地。此时，这位天人心存感恩，他观察到护明菩萨已在南阎浮提成为释迦牟尼佛，正在狮子座上讲经说法，于是便从兜率天下来，在法会上散花供养，赞叹佛法。释迦牟尼佛具有如是超度地狱众生顿证十地的威神，这实在大不可思议了，不是《华严经》开显，吾人何敢相信！</w:t>
      </w:r>
    </w:p>
    <w:p w:rsidR="002238C9" w:rsidRDefault="002238C9" w:rsidP="00E65F34">
      <w:pPr>
        <w:ind w:firstLine="31680"/>
      </w:pPr>
      <w:r>
        <w:rPr>
          <w:rFonts w:hint="eastAsia"/>
        </w:rPr>
        <w:t>净土念佛法门顿超八难的德用亦甚显著。阿弥陀佛为普度九法界众生而发愿，对蜎飞蠕动的众生，以及阿鼻地狱剧苦众生，尤加悲悯偏救。阿弥陀佛发出度尽阿鼻苦众生的誓愿，威震法界，慈悲之极。所以一个至诚念佛的众生，无论他是在什么样的生命状态当中，都能够仰靠弥陀名号光明愿力，顿超八难。《观经》的下品中生章记载，或有众生以恶业故，临命终时地狱猛火现前，在这恐惧的时刻，得蒙善知识开导念佛法门，信知阿弥陀佛的誓愿威德，这个无救无助的地狱众生，此刻全身心投靠到弥陀愿海，至心念十声乃至一声，马上地狱的境界得以转化，地狱猛火变成清凉风，风吹来朵朵莲华，莲华上有化佛接引这个罪苦众生到西方极乐世界去。下品下生章还说，造作五逆十恶的众生，“称佛名故，于念念中，除八十亿劫生死之罪。命终之时，见金莲华，犹如日轮，住其人前。如一念顷，即得往生极乐世界。”这种顿超快捷，非佛经明示，谁肯相信？古往今来，往生资料记载八哥、鹦鹉、老鼠、鸡、狗往生净土的，不胜枚举。这多由佛菩萨随形六度，随方传播念佛法门所致。哪里有苦难众生，哪里就有佛菩萨的拯救。佛菩萨的悲心不舍任一众生，其深慈厚德，海墨难书。</w:t>
      </w:r>
    </w:p>
    <w:p w:rsidR="002238C9" w:rsidRDefault="002238C9" w:rsidP="00E65F34">
      <w:pPr>
        <w:ind w:firstLine="31680"/>
      </w:pPr>
      <w:r>
        <w:rPr>
          <w:rFonts w:hint="eastAsia"/>
        </w:rPr>
        <w:t>第六，出生无尽同。一多相容，不碍差别相。故如来能于一身现不可说佛刹微尘数头，一一头出不可说佛刹微尘数舌，一一舌出不可说佛刹微尘数音声，乃至文字句义充满法界，现出重重无尽之境界。《无量寿经》记载阿弥陀佛与观音、势至共对坐议八方、上下、过去、现在、未来之事，观察他方世界众生，何时根机成熟，以何方式救度。阿弥陀佛意欲十方众生乃至蜎飞蠕动之类，皆往生净土，悉令成佛。成佛已，悉令转复教授十方众生，皆复欲令悉得作佛。如是辗转教授，转相度脱，以重重无尽之方法，广作接引众生往生成佛之佛事。又，极乐世界遍布众宝莲华；一一莲华出三十六百千亿光；一一光中出三十六百千亿佛；一一诸佛又放百千亿光明，普为十方说微妙法。如是诸佛，各各安立无量众生于佛正道。此是依报与正报交相互出无尽之妙境。</w:t>
      </w:r>
    </w:p>
    <w:p w:rsidR="002238C9" w:rsidRDefault="002238C9" w:rsidP="00E65F34">
      <w:pPr>
        <w:ind w:firstLine="31680"/>
      </w:pPr>
      <w:r>
        <w:rPr>
          <w:rFonts w:hint="eastAsia"/>
        </w:rPr>
        <w:t>第七，双垂两相同。双垂两相是指报身和化身。《华严经》中，法身是毗卢遮那，报身是卢舍那，应化身是百千亿的释迦牟尼，这个双垂两相就是华藏世界的报身卢舍那能显现无数的应化身，这就是两相。在《无量寿经》中，阿弥陀佛也彰显其报身在净土如如不动，其应化身无量无边。《观经》云大势至菩萨坐时，“七宝国土，一时动摇。从下方金光佛刹，乃至上方光明王佛刹，于其中间，无量尘数分身无量寿佛，分身观世音，大势至，皆悉云集极乐国土。”阿弥陀佛在极乐世界的身高六十万亿那由他恒河沙由旬。同时，因阿弥陀佛宿愿力故，于十方国变现自在：或现大身，满虚空中；或现小身，丈六八尺。而临终接引之相乃随往生者心识来应化。</w:t>
      </w:r>
    </w:p>
    <w:p w:rsidR="002238C9" w:rsidRDefault="002238C9" w:rsidP="00E65F34">
      <w:pPr>
        <w:ind w:firstLine="31680"/>
      </w:pPr>
      <w:r>
        <w:rPr>
          <w:rFonts w:hint="eastAsia"/>
        </w:rPr>
        <w:t>第八，教主法身同。即华藏世界与极乐世界的教主是同一法身。《华严经》以卢舍那佛为教主，极乐世界以阿弥陀佛为教主，这两土教主的法身同是毗卢遮那。对这一点，华严宗祖师与净土宗祖师有着极为一致的看法。清凉国师判言，阿弥陀佛即本师卢舍那。莲池大师、蕅益大师、印光大师皆悉采用这个观点。清凉国师是唐代七帝之国师，活了</w:t>
      </w:r>
      <w:r>
        <w:t>102</w:t>
      </w:r>
      <w:r>
        <w:rPr>
          <w:rFonts w:hint="eastAsia"/>
        </w:rPr>
        <w:t>岁，身高九尺四寸，有垂手过膝之胜相。其著述的《华严疏钞》，博大精深，允为佛教之大百科全书。清凉国师圆寂后，全身塔于终南山，并未荼毗。伊时有一位梵僧拜见皇帝，上表陈言，途经葱岭时，见二使者凌空飞行。这位梵僧即用咒语止住二使者而问之，那两个使者回答说，我们是北印度文殊堂神，到东土迎请华严菩萨的大牙归国供养。皇帝一听梵僧的禀告，下旨启塔察看，果然少了一颗，唯存</w:t>
      </w:r>
      <w:r>
        <w:t>39</w:t>
      </w:r>
      <w:r>
        <w:rPr>
          <w:rFonts w:hint="eastAsia"/>
        </w:rPr>
        <w:t>颗。于是荼毗，有舍利光明莹润，舌如红莲色。可见清凉国师是华严菩萨再来，难怪他注《华严疏钞》有光明遍照、池出莲华之瑞。清凉国师说出阿弥陀佛就是卢舍那佛，那释迦牟尼是卢舍那佛的化身，那么换句话来说，释迦牟尼也就是阿弥陀佛的应化身。如是华严与净宗的亲缘同体关联于焉成立。有一公案可咨印证，宋代有一个修华严教观的道因法师，临终的时候对诸弟子说：“华严世界，洞彻湛明，甚适我怀，今将行矣。”意谓自己看到华严世界是这样清亮、洞彻心怀，很合我的心意，我现在要走了。留下述弥陀赞偈云：“无边刹海海含空，海空全是莲华宫。莲宫周遍遍空海，空海独露弥陀容。阿弥陀佛不生灭，难觅难拈水中月。绝非离句如是身，如是感通如是说。”道因法师修华严圆顿教观，临终时见到阿弥陀佛，可见“弥陀即是毗卢师，极乐即是华藏界”（蕅益），乃真实不虚。</w:t>
      </w:r>
    </w:p>
    <w:p w:rsidR="002238C9" w:rsidRDefault="002238C9" w:rsidP="00E65F34">
      <w:pPr>
        <w:ind w:firstLine="31680"/>
      </w:pPr>
      <w:r>
        <w:rPr>
          <w:rFonts w:hint="eastAsia"/>
        </w:rPr>
        <w:t>第九，主伴具德同。当以一法为主的时候，其他所有的法为伴，如众星拱月，主伴圆融；红花绿叶，互辉成趣。《华严经》载：佛与菩萨的主伴关系：佛眉间放光出胜音菩萨与无数诸菩萨，恭敬绕佛；光明的主伴：佛放眉间光明，无量百千亿光明此为眷属；法的主伴：法界修多罗，以佛刹微尘数修多罗为眷属等。西方极乐世界，西方三圣亦具主伴圆明具体之特点，以阿弥陀佛为主，观音、势至二大菩萨为伴，共作普度众生之佛事。当释迦牟尼佛宣说《无量寿经》时，突显阿弥陀佛威神功能，十方诸佛伸出广长舌相来赞叹阿弥陀佛。当把阿弥陀佛度化众生的功能放在为主的地位时，十方诸佛就退到辅助的地位。主伴具德，共作度脱众生之大事。</w:t>
      </w:r>
    </w:p>
    <w:p w:rsidR="002238C9" w:rsidRDefault="002238C9" w:rsidP="00E65F34">
      <w:pPr>
        <w:ind w:firstLine="31680"/>
      </w:pPr>
      <w:r>
        <w:rPr>
          <w:rFonts w:hint="eastAsia"/>
        </w:rPr>
        <w:t>第十，顿齐佛境同。《华严经》与《无量寿经》同具此胜妙。《华严经》作为全圆之教，超越一般修因证果的次第，因果同时，因赅果海，果彻因源，初发心即成就无上正等正觉。初发心菩萨一念发心的功德，深广无有边际，诸佛如来分别宣说，穷劫难尽，这是一念至诚发心，契入到法界甚深的缘起，由海印三昧自在力自然所致，即凡夫心成就诸佛不动的智慧，超情离见，不可思议。</w:t>
      </w:r>
    </w:p>
    <w:p w:rsidR="002238C9" w:rsidRDefault="002238C9" w:rsidP="00E65F34">
      <w:pPr>
        <w:ind w:firstLine="31680"/>
      </w:pPr>
      <w:r>
        <w:rPr>
          <w:rFonts w:hint="eastAsia"/>
        </w:rPr>
        <w:t>顿齐佛境在《无量寿经》中亦有着精妙的表现。净土法门明示，十方众生信愿持名，一念契入弥陀大悲愿海，就能蒙阿弥陀佛接引，带业往生净土。一俟往生彼土，其相好光明、资生受用、神通寿命等悉皆等同阿弥陀佛。这是阿弥陀佛将果地上福德智慧全体恩赐往生者所致，令带业往生的天人不断烦恼得涅槃分。不仅人天，即蜎飞蠕动之类的众生，蒙佛光明照摄，信根开发，往生净土，也顿然有着紫磨真金色，三十二大人相。十方众生闻信阿弥陀佛名号，欢喜踊跃，乃至一念，愿生安乐净土，即可蒙阿弥陀佛光明愿力摄持，当下证得往生，入正定聚，毕竟圆成佛道。证知众生一念信愿之因，即获往生成佛之果。就在众生信心开发之际，西方七宝池八功德水中即现出一朵莲华。此念佛人虽身滞娑婆世界，然其心已预净土菩萨之数。净宗称性缘起，因果同时之神妙，亦是阿弥陀佛愿心所庄严。顿齐佛境之神妙，一则是念佛人一念心性不可思议，一则是两土世尊威神功德的加持不可思议，以及名号功德不可思议所致。</w:t>
      </w:r>
    </w:p>
    <w:p w:rsidR="002238C9" w:rsidRDefault="002238C9" w:rsidP="00E65F34">
      <w:pPr>
        <w:ind w:firstLine="31680"/>
      </w:pPr>
      <w:r>
        <w:rPr>
          <w:rFonts w:hint="eastAsia"/>
        </w:rPr>
        <w:t>综上所述，《无量寿经》内具的义理境界，与《华严》十玄门多有耦合。是故莲池大师以楷定古今之气概，将《无量寿经》提升到圆教的判位上，实属慧眼独具。然亦有诸多不赞成的声音，认为净土念佛往生之一法，毕竟是愚夫愚妇所行之浅法。面对诸多非议，莲祖喟然慨叹：“佛谓此经难信之法，不其然乎！”莲池大师开其先声、论证充分的判教，乃大有功净土法门在中土的传播。我们今天有幸仰遵祖师之芳踪，以圆教甚深义理来观照《无量寿经》，可谓深得佛心，诸佛欢喜，众生庆幸。光大念佛法门，至深且巨。</w:t>
      </w:r>
    </w:p>
    <w:p w:rsidR="002238C9" w:rsidRDefault="002238C9" w:rsidP="00C01874">
      <w:pPr>
        <w:pStyle w:val="Heading1"/>
      </w:pPr>
      <w:r>
        <w:rPr>
          <w:rFonts w:hint="eastAsia"/>
        </w:rPr>
        <w:t>《佛说无量寿经》讲记之四</w:t>
      </w:r>
    </w:p>
    <w:p w:rsidR="002238C9" w:rsidRDefault="002238C9" w:rsidP="00E65F34">
      <w:pPr>
        <w:ind w:firstLine="31680"/>
      </w:pPr>
      <w:r>
        <w:rPr>
          <w:rFonts w:hint="eastAsia"/>
        </w:rPr>
        <w:t>释大安</w:t>
      </w:r>
    </w:p>
    <w:p w:rsidR="002238C9" w:rsidRDefault="002238C9" w:rsidP="00E65F34">
      <w:pPr>
        <w:ind w:firstLine="31680"/>
      </w:pPr>
      <w:r>
        <w:rPr>
          <w:rFonts w:hint="eastAsia"/>
        </w:rPr>
        <w:t>诸位大德比丘，诸位居士同修</w:t>
      </w:r>
      <w:r>
        <w:t>:</w:t>
      </w:r>
    </w:p>
    <w:p w:rsidR="002238C9" w:rsidRDefault="002238C9" w:rsidP="00E65F34">
      <w:pPr>
        <w:ind w:firstLine="31680"/>
      </w:pPr>
      <w:r>
        <w:rPr>
          <w:rFonts w:hint="eastAsia"/>
        </w:rPr>
        <w:t>今天讨论十门总启第四：教所被机。上次谈到无量寿经义理深广，属圆顿之教，下面宜探讨这部经典所被何种根机的众生。圣人说法总是应病投药，观机施教。净土念佛法门作为胜异方便，具有上中下三根普被、利智愚钝全收的普门特点，这是阿弥陀佛普度一切众生之大平等心所致。净土法门简便笃实，只要具足信愿行即是念佛法门所被的根机，然信愿行在事相与理体层面内涵亦甚深。事相上的信，要相信实有西方极乐世界，彼土有佛号阿弥陀，不是虚构的寓言神话。理体上的信，深信西方净土虽距娑婆世界有十万亿刹土之遥远，然实不出吾人现前介尔一念之外。吾人常住真心湛寂光明，遍周微尘佛刹，亦遍于西方净土中。弥陀心内众生，念念归投极乐；众生心内弥陀，声声呼唤浪子。弥陀即我心，我心即弥陀，如大圆镜与摩尼珠，交光互摄，妙感难思。愿就是厌离娑婆、欣求极乐；行就是一向专念弥陀名号。信愿行三者如鼎之三足，缺一不可。这其中有三类人，一是无信者，譬如有人相信春天栽种禾苗，秋天就能收获稻谷，于是就勤于春插。如果不具信心，便怠于播种了，这就称为无信者。二是有信而无愿者，他也相信春天播种秋天会有收获，但他没有求获稻谷的心，所以他也不会勤于播种。一个修行人若不愿意往生净土，也就没有念佛的动力。三是有信愿而不念佛者，虽然他也相信播种有收获，同时也希望获得稻谷，但是他懒惰放逸的习气重，不去播种，不去耕耘。就好象净业人也相信念佛法门，也愿意往生净土，但是他不去念佛，缺少行持，也难以成就往生。所以信愿行三者，缺一不可，否则，即是破漏之器。虽然在通途教法来看，有广修福慧的大修行人，然不具信愿行，也是净土法门之非器，也不是净土法门所摄的根器。反之造作诸恶者对念佛往生一法有坚定的信心，至心念佛，至临命终时念十声，乃至一声，也是净土法门所摄的根机。</w:t>
      </w:r>
    </w:p>
    <w:p w:rsidR="002238C9" w:rsidRDefault="002238C9" w:rsidP="00E65F34">
      <w:pPr>
        <w:ind w:firstLine="31680"/>
      </w:pPr>
      <w:r>
        <w:rPr>
          <w:rFonts w:hint="eastAsia"/>
        </w:rPr>
        <w:t>信根的培植，需要累劫的善根，无量寿经云：“若人无善心，不得闻此经；清净有戒者，乃获闻正法；曾更见世尊，则能信此事；谦敬闻奉行，踊跃大欢喜；骄慢弊懈怠，难以信此法。”意谓如果一个人，多生多劫以来没有种植净土的善根，他在今生就难于闻信这部无量寿经，曾经奉持清净戒行，乃能有闻这念佛正法的福报，因持戒福德能转化为信心智慧故。多生多劫曾在诸佛所修习供佛闻法的善根，则能信受这仗佛愿力带业往生之念佛法门。谦卑恭敬者，深知自己业障深重，于生死苦海长没长流转，自力怯弱，无能济拔，唯有归命弥陀，才能出离轮回。以敬畏、谦卑心念佛，暗合道妙，心生法喜。古往今来那些愚夫愚妇，常能往生，就在于他们的谦敬。知道自己一文不值，便全身心靠倒阿弥陀佛，感通佛力，成办往生大事。然有一类人，自视其高，一听修行仰靠佛力，觉得降低了自己的身份。这属于骄慢，目空一切。自力誓证圣果，胸襟不可不谓豪迈，然缺乏自知之明，往往求升反堕。须知末法行人，离却佛力加被，欲当生解脱生死，甚难甚难。我慢高山不存法水，对此仰靠佛力的念佛法门难以起信。第二类是闇弊之人，听闻到念佛法门，心生狐疑，这类人大多是宿世的恶殃还没有净尽，所以听闻念佛法门无动于衷。这类人既然愚弊，自然造作诸多身口意恶业，由此障蔽心性，无能契入念佛妙法。而那些闻到佛号踊跃欢喜，衣毛为起，流出眼泪者，这都是宿世跟净土法门有深厚缘分的。第三类人是懈怠。还是生死心不切，对往生净土难以产生如救头然的渴望。或精进心发不出来，或外现精进之相，内怀虚假，对娑婆五欲六尘看不破放不下。可见吾人得降伏骄慢、愚弊、懈怠的习气，以持戒、谦敬、供佛的福德契入弥陀愿海。</w:t>
      </w:r>
    </w:p>
    <w:p w:rsidR="002238C9" w:rsidRDefault="002238C9" w:rsidP="00E65F34">
      <w:pPr>
        <w:ind w:firstLine="31680"/>
      </w:pPr>
      <w:r>
        <w:rPr>
          <w:rFonts w:hint="eastAsia"/>
        </w:rPr>
        <w:t>善导大师诠释两种深信，第一个深信就是对治骄慢心，深信自己现是罪恶生死凡夫，无量劫以来，长没长流转，无有出离生死苦海之缘。吾辈现生业报身举心动念都是罪恶，由此导致无有休止的轮回，在流转过程中，沉入三恶道的时劫多，上升三善道的机会少。如果没有佛为吾人提供救助的强缘，决定无能出离生死藩篱。善导大师在水火二河白道喻中表述：有个人从东岸向西岸行走时，不久便有怨贼追杀，为逃命，他直往前奔，忽见南边火河，北边水河横亘于前，河中间一条四、五寸的白道。此人欲沿河岸往两边逃，却发现又有毒虫恶兽进逼，在面临三面被包抄之际，此人感到孤立无援，唯一或能逃命的是循那白道而行。绝望之余，此人生起寻找外力帮助的念头。当他谦卑心一生起来，马上就听闻到东岸的声音，告诉他决定循白道过去，西岸的声音云：你放心循白道走，我能保护你不会掉到水火二河。这时候他听闻到两土世尊的声音，走在这信心的白道上</w:t>
      </w:r>
      <w:r>
        <w:t>,</w:t>
      </w:r>
      <w:r>
        <w:rPr>
          <w:rFonts w:hint="eastAsia"/>
        </w:rPr>
        <w:t>他便得两土世尊的护念加持</w:t>
      </w:r>
      <w:r>
        <w:t>,</w:t>
      </w:r>
      <w:r>
        <w:rPr>
          <w:rFonts w:hint="eastAsia"/>
        </w:rPr>
        <w:t>疾速到达彼岸，与诸上善人聚会一处，庆快生平。此水火二河白道喻，寓意深刻，吾人当时常玩味，守护信心，警戒自己要降伏我慢，生起惭愧心。可见无量寿经所被的根机广大，无论男女、老幼、贫富、贵贱、上智下愚，只要具足信愿行，就是这部经所被之根机。</w:t>
      </w:r>
    </w:p>
    <w:p w:rsidR="002238C9" w:rsidRDefault="002238C9" w:rsidP="00E65F34">
      <w:pPr>
        <w:ind w:firstLine="31680"/>
      </w:pPr>
      <w:r>
        <w:rPr>
          <w:rFonts w:hint="eastAsia"/>
        </w:rPr>
        <w:t>这部经也旁摄宗门教下的其他行人，只要将其修行功德，回向求往生西方净土，悉皆如愿往生。阿弥陀佛的大愿是面对九法界众生而发的，所以他方世界的菩萨众，也都纷纷云集西方极乐世界，供养阿弥陀佛，听闻阿弥陀佛讲经说法，得阿弥陀佛授记，以获疾速成佛之大利。寿经云：“至彼严净土，便速得神通，必于无量尊</w:t>
      </w:r>
      <w:r>
        <w:t>,</w:t>
      </w:r>
      <w:r>
        <w:rPr>
          <w:rFonts w:hint="eastAsia"/>
        </w:rPr>
        <w:t>授记成等觉。”意谓到了极乐世界庄严清净的刹土，便能快速得到种种神通妙用，就能分身无量刹土，在无数诸佛面前得到成佛之记莂。所以无量寿经亦摄他方世界菩萨之机。本经的当机众甚多，比丘、比丘尼、贤劫中一切菩萨、以贤护等十六正士为首的在家菩萨以及天龙八部等，都来参加无量寿经法会。本经流通会记载：无量众生听闻无量寿经发了无上菩提心；有一万二千那由他亿人得清净法眼（即初果）；二十二亿诸天人民闻经得到了阿那含果；八十万比丘得到了阿罗汉果；四十亿菩萨得到了不退转位（即阿鞞跋致），这些菩萨都是以宏誓功德为盔甲，于未来世悉能成佛。可见无量寿经所被的根机之多且广，不可思议。</w:t>
      </w:r>
    </w:p>
    <w:p w:rsidR="002238C9" w:rsidRDefault="002238C9" w:rsidP="00E65F34">
      <w:pPr>
        <w:ind w:firstLine="31680"/>
      </w:pPr>
      <w:r>
        <w:rPr>
          <w:rFonts w:hint="eastAsia"/>
        </w:rPr>
        <w:t>这部无量寿经所宣示的念佛法门，尤其摄受未来的苦难众生，佛灭度后的众生，福德智慧日趋浅薄，罪障日增，是故世尊以大悲心，预先说出这部经，令未来虽然见不到佛，然佛的遗教还存在，有缘众生遇到这个净土法门，生起信心，都能够超越生死轮回。而且在将来经道灭尽之时</w:t>
      </w:r>
      <w:r>
        <w:t>,</w:t>
      </w:r>
      <w:r>
        <w:rPr>
          <w:rFonts w:hint="eastAsia"/>
        </w:rPr>
        <w:t>佛还加持令这部经住世百年，为刀兵劫的众生作最后的救度。如是住世一百岁，无量寿经灭了，就等于佛法在这个地球上终结了。十六位大阿罗汉把所有的经卷存放在一个铜塔里面</w:t>
      </w:r>
      <w:r>
        <w:t>,</w:t>
      </w:r>
      <w:r>
        <w:rPr>
          <w:rFonts w:hint="eastAsia"/>
        </w:rPr>
        <w:t>沉到了金刚际，感慨释迦法灭。所以法灭的标志是这部无量寿经的消失。证知念佛往生一法，最被末法众生的根机，时代越往后，众生的根机越陋劣，越需要仰靠佛力悲愿的救度，这时也正是阿弥陀佛悲悯救度众生心情最切的时候。念佛往生法门，能令末法众生得救。只要深信切愿持名，便能解决一切厄难。而怀疑即是障碍，疑为罪本。阿弥陀佛是这样的慈悲，净土法门惠予众生的利益，又是如此宏广，吾人应以深心报答佛恩。自信教人信，真为报佛恩。</w:t>
      </w:r>
    </w:p>
    <w:p w:rsidR="002238C9" w:rsidRDefault="002238C9" w:rsidP="00E65F34">
      <w:pPr>
        <w:ind w:firstLine="31680"/>
      </w:pPr>
      <w:r>
        <w:rPr>
          <w:rFonts w:hint="eastAsia"/>
        </w:rPr>
        <w:t>第五：教体浅深。既知寿经被机甚广，宜知本经能诠文本的体性。拟从四科：一、随相门。二、唯识门。三、归性门。四、无碍门。分述如下：</w:t>
      </w:r>
    </w:p>
    <w:p w:rsidR="002238C9" w:rsidRDefault="002238C9" w:rsidP="00E65F34">
      <w:pPr>
        <w:ind w:firstLine="31680"/>
      </w:pPr>
      <w:r>
        <w:rPr>
          <w:rFonts w:hint="eastAsia"/>
        </w:rPr>
        <w:t>第一随相门。相是指文句与义理之相，文随于义，义随于文，文义二相，交相随顺，而为教体。文句之相即声名句文之相，是能诠的语言文字，声就是声音，这个语言要能发出声音的；名是名相概念，名相概念组合在一起就形成句子，句子次第排布就形成文章。“声”在百法当中属于实法，“名句文”属于假法，以声为体，以名句文为用，体用相即，这就是所谓的文本语境。这声名句文属于能诠，其所诠的是义理。声名句文先所构成的文本系统，一定具有其所诠的义理</w:t>
      </w:r>
      <w:r>
        <w:t>,</w:t>
      </w:r>
      <w:r>
        <w:rPr>
          <w:rFonts w:hint="eastAsia"/>
        </w:rPr>
        <w:t>否则就好像字典形成不了一个意义系统。本经声名句文所诠悉的是阿弥陀佛因地发愿，无央数劫庄严妙土，安乐刹土无尽的妙丽，以及往生净土的方法与品位。这些义理通过声名句文来辅陈，相辅相成</w:t>
      </w:r>
      <w:r>
        <w:t>,</w:t>
      </w:r>
      <w:r>
        <w:rPr>
          <w:rFonts w:hint="eastAsia"/>
        </w:rPr>
        <w:t>相得益彰，这就构成这部无量寿经初始层面的体性。</w:t>
      </w:r>
    </w:p>
    <w:p w:rsidR="002238C9" w:rsidRDefault="002238C9" w:rsidP="00E65F34">
      <w:pPr>
        <w:ind w:firstLine="31680"/>
      </w:pPr>
      <w:r>
        <w:rPr>
          <w:rFonts w:hint="eastAsia"/>
        </w:rPr>
        <w:t>第二唯识门。上述能诠之声名句文与所诠之义理，并非客观存在，悉由八识所变现。八识为眼识、耳识、鼻识、舌识、身识（前五识）、第六意识、第七末那识、第八阿赖耶识。声为前五识与第八识之因缘变现，有实体与作用；名句文及所诠义理为分别变现，但可为境，无实体作用。就藏、通、别、圆四教来看，亦有本质与影像四句料简。本者谓实有本质，影者自心影像；本如镜外之物，影如镜中所现之影像，八识为镜体。其一唯本无影，即小乘教。不能了达三界唯心，心外有境。如小儿执认镜中之影为实存，不知乃镜光所现之影。故不知一代时教皆唯识所现，谓释迦如来实有说法故。</w:t>
      </w:r>
    </w:p>
    <w:p w:rsidR="002238C9" w:rsidRDefault="002238C9" w:rsidP="00E65F34">
      <w:pPr>
        <w:ind w:firstLine="31680"/>
      </w:pPr>
      <w:r>
        <w:rPr>
          <w:rFonts w:hint="eastAsia"/>
        </w:rPr>
        <w:t>其二亦本亦影，即大乘始教。唯识论云：转第八识相应心所，成大圆镜智；转第七识相应心所，成平等性智；转前五识相应心所，为成所作智；转第六识相应心所，成妙观察智。大圆镜智显现法身，平等性智显现报身</w:t>
      </w:r>
      <w:r>
        <w:t>,</w:t>
      </w:r>
      <w:r>
        <w:rPr>
          <w:rFonts w:hint="eastAsia"/>
        </w:rPr>
        <w:t>成所作智显现化身，唯妙观察智能于大众中雨大法雨。以佛自宣说经教，皆从妙观察智净识所现，名本质教。听闻者八识变起若文若义而缘，犹如镜子对像自然变现影一样，名影像教。诸佛与众生互为增上缘。佛无众生，佛不说法，是众生为佛作增上缘；众生无佛说法，众生亦不能自变文义而缘，是佛于众生作增上缘。如月无水不能现月影，水无月亦不能现月影。是佛与众生互为增上意。佛种从缘生，于此，佛之增上缘尤显必要。</w:t>
      </w:r>
    </w:p>
    <w:p w:rsidR="002238C9" w:rsidRDefault="002238C9" w:rsidP="00E65F34">
      <w:pPr>
        <w:ind w:firstLine="31680"/>
      </w:pPr>
      <w:r>
        <w:rPr>
          <w:rFonts w:hint="eastAsia"/>
        </w:rPr>
        <w:t>其三唯影无本，即大乘终教。佛本是无，心净故有。以心净故，诸佛即现。若离众生心，更无有佛。佛地果觉并无其他色心功能，唯有如如及如如智独存。在济度众生层面，唯大悲大智为增上缘</w:t>
      </w:r>
      <w:r>
        <w:t>,</w:t>
      </w:r>
      <w:r>
        <w:rPr>
          <w:rFonts w:hint="eastAsia"/>
        </w:rPr>
        <w:t>令根机成熟的众生，心中显现佛来说法。是故佛的教法完全都是众生心中的影像。大悲是众生缘，无心攀缘一切众生，而以慈善根力，于众生自然显现利益。大智即法缘，无心观法，而于诸法自然普照，如日光照物无所分别。涅槃经载一公案：波罗奈城有位优婆夷，诚心恭请众僧，奉施医药。有一个比丘身患重病，良医诊疗，需要人肉作药，方可治愈。这位优婆夷听说之后呢，就自己割下自己的臀肉，切碎以为羹，奉施病比丘。比丘服后病得痊愈，然她割肉处生起脓疮了，疼痛难忍，发声称南无佛，南无佛。此时正在舍卫国的释迦牟尼佛闻其音声，与此女人生起大悲心，这优婆夷寻即见佛持良药，涂在她疮上，被剜之处即获痊愈。佛言：我于尔时实不往至波罗奈城持药涂彼，当知皆是慈善根力，令彼女人见如是事。此即大悲大智为增上缘。从中可加深对唯影无本的体解。净土念佛往生法门亦复如是，净业根熟众生，起厌离娑婆欣求净土之心，就会自然显现出佛宣讲念佛往生一法，这就是唯影无本。</w:t>
      </w:r>
    </w:p>
    <w:p w:rsidR="002238C9" w:rsidRDefault="002238C9" w:rsidP="00E65F34">
      <w:pPr>
        <w:ind w:firstLine="31680"/>
      </w:pPr>
      <w:r>
        <w:rPr>
          <w:rFonts w:hint="eastAsia"/>
        </w:rPr>
        <w:t>其四非本非影，即顿教。不唯前面所谈到心外无佛，而众生心中的影像也是空的，这一空到底了。以自性本是离开一切言说之相，这就叫不教之教，这在般若系经典多有阐述。比如金刚经，世尊食时，著衣持钵，入舍卫大城乞食，于其城中次第乞已，还至本处，饭食讫，洗足已，敷座而坐。须菩提见已，赞言：希有世尊，如来善护念诸菩萨，善付嘱诸菩萨。维摩诘经中，诸菩萨广谈不二法门，而维摩诘大士嘿然无言。文殊菩萨赞叹曰：是真不二法门。又须菩提尊者宴坐于石室中，忉利天王在空中散花供养，须菩提问：散花者是谁</w:t>
      </w:r>
      <w:r>
        <w:t>?</w:t>
      </w:r>
      <w:r>
        <w:rPr>
          <w:rFonts w:hint="eastAsia"/>
        </w:rPr>
        <w:t>帝释自报云：我天帝释也。问：何以散花</w:t>
      </w:r>
      <w:r>
        <w:t>?</w:t>
      </w:r>
      <w:r>
        <w:rPr>
          <w:rFonts w:hint="eastAsia"/>
        </w:rPr>
        <w:t>答曰：以尊者善说般若。须菩提说：我本无说。帝释回答：尊者无说，我乃无闻，即是真说般若！说者听者皆无，只是唯识而已。唯识宗分两种唯识：一是世俗唯识，一是胜义唯识。这顿教所谈的非本质非影像就是胜义唯识了，所以归结以识为教体。</w:t>
      </w:r>
    </w:p>
    <w:p w:rsidR="002238C9" w:rsidRDefault="002238C9" w:rsidP="00E65F34">
      <w:pPr>
        <w:ind w:firstLine="31680"/>
      </w:pPr>
      <w:r>
        <w:rPr>
          <w:rFonts w:hint="eastAsia"/>
        </w:rPr>
        <w:t>第三归性门。因一念无明，迷此妙明性体，而现起八识，次从八识之性体，变化出色心万境。所谓无明不觉生三细，境界为缘长六粗。今以此所变现之八识，再摄归能现之一心。一心即本源之一心，是心摄一切世间出世间法，具真如与生灭二门。性空缘起，缘起性空。迷之则生死无穷，解之则廓尔大悟。从此真如一心流出种种教法，善巧方便引导众生就路还家。譬如物不离梦，梦不离人。因缘所生之法，自性本空，一切唯识，识如幻梦，则以自心为教体。这部经典所诠释的净土依正庄严，信愿往生之法，若文句若义理，最终摄归实相正印之所印，诚如澫祖所云：“实相无二，亦无不二。是故举体作依（</w:t>
      </w:r>
      <w:r w:rsidRPr="001A3E57">
        <w:rPr>
          <w:rStyle w:val="Char"/>
          <w:rFonts w:hint="eastAsia"/>
          <w:sz w:val="28"/>
        </w:rPr>
        <w:t>报</w:t>
      </w:r>
      <w:r>
        <w:rPr>
          <w:rFonts w:hint="eastAsia"/>
        </w:rPr>
        <w:t>）作正（</w:t>
      </w:r>
      <w:r w:rsidRPr="001A3E57">
        <w:rPr>
          <w:rStyle w:val="Char"/>
          <w:rFonts w:hint="eastAsia"/>
          <w:sz w:val="28"/>
        </w:rPr>
        <w:t>报</w:t>
      </w:r>
      <w:r>
        <w:rPr>
          <w:rFonts w:hint="eastAsia"/>
        </w:rPr>
        <w:t>）、作法（</w:t>
      </w:r>
      <w:r w:rsidRPr="001A3E57">
        <w:rPr>
          <w:rStyle w:val="Char"/>
          <w:rFonts w:hint="eastAsia"/>
          <w:sz w:val="28"/>
        </w:rPr>
        <w:t>身</w:t>
      </w:r>
      <w:r>
        <w:rPr>
          <w:rFonts w:hint="eastAsia"/>
        </w:rPr>
        <w:t>）作报（</w:t>
      </w:r>
      <w:r w:rsidRPr="001A3E57">
        <w:rPr>
          <w:rStyle w:val="Char"/>
          <w:rFonts w:hint="eastAsia"/>
          <w:sz w:val="28"/>
        </w:rPr>
        <w:t>身</w:t>
      </w:r>
      <w:r>
        <w:rPr>
          <w:rFonts w:hint="eastAsia"/>
        </w:rPr>
        <w:t>）、作自（</w:t>
      </w:r>
      <w:r w:rsidRPr="001A3E57">
        <w:rPr>
          <w:rStyle w:val="Char"/>
          <w:rFonts w:hint="eastAsia"/>
          <w:sz w:val="28"/>
        </w:rPr>
        <w:t>佛</w:t>
      </w:r>
      <w:r>
        <w:rPr>
          <w:rFonts w:hint="eastAsia"/>
        </w:rPr>
        <w:t>）作他（</w:t>
      </w:r>
      <w:r w:rsidRPr="001A3E57">
        <w:rPr>
          <w:rStyle w:val="Char"/>
          <w:rFonts w:hint="eastAsia"/>
          <w:sz w:val="28"/>
        </w:rPr>
        <w:t>佛</w:t>
      </w:r>
      <w:r>
        <w:rPr>
          <w:rFonts w:hint="eastAsia"/>
        </w:rPr>
        <w:t>）、乃至能说（</w:t>
      </w:r>
      <w:r w:rsidRPr="001A3E57">
        <w:rPr>
          <w:rStyle w:val="Char"/>
          <w:rFonts w:hint="eastAsia"/>
          <w:sz w:val="28"/>
        </w:rPr>
        <w:t>释迦</w:t>
      </w:r>
      <w:r>
        <w:rPr>
          <w:rFonts w:hint="eastAsia"/>
        </w:rPr>
        <w:t>）所说（</w:t>
      </w:r>
      <w:r w:rsidRPr="001A3E57">
        <w:rPr>
          <w:rStyle w:val="Char"/>
          <w:rFonts w:hint="eastAsia"/>
          <w:sz w:val="28"/>
        </w:rPr>
        <w:t>弥陀</w:t>
      </w:r>
      <w:r>
        <w:rPr>
          <w:rFonts w:hint="eastAsia"/>
        </w:rPr>
        <w:t>）、能度（</w:t>
      </w:r>
      <w:r w:rsidRPr="001A3E57">
        <w:rPr>
          <w:rStyle w:val="Char"/>
          <w:rFonts w:hint="eastAsia"/>
          <w:sz w:val="28"/>
        </w:rPr>
        <w:t>佛</w:t>
      </w:r>
      <w:r>
        <w:rPr>
          <w:rFonts w:hint="eastAsia"/>
        </w:rPr>
        <w:t>）所度（</w:t>
      </w:r>
      <w:r w:rsidRPr="001A3E57">
        <w:rPr>
          <w:rStyle w:val="Char"/>
          <w:rFonts w:hint="eastAsia"/>
          <w:sz w:val="28"/>
        </w:rPr>
        <w:t>众生</w:t>
      </w:r>
      <w:r>
        <w:rPr>
          <w:rFonts w:hint="eastAsia"/>
        </w:rPr>
        <w:t>）、能信（</w:t>
      </w:r>
      <w:r w:rsidRPr="001A3E57">
        <w:rPr>
          <w:rStyle w:val="Char"/>
          <w:rFonts w:hint="eastAsia"/>
          <w:sz w:val="28"/>
        </w:rPr>
        <w:t>心</w:t>
      </w:r>
      <w:r>
        <w:rPr>
          <w:rFonts w:hint="eastAsia"/>
        </w:rPr>
        <w:t>）所信（</w:t>
      </w:r>
      <w:r w:rsidRPr="001A3E57">
        <w:rPr>
          <w:rStyle w:val="Char"/>
          <w:rFonts w:hint="eastAsia"/>
          <w:sz w:val="28"/>
        </w:rPr>
        <w:t>法</w:t>
      </w:r>
      <w:r>
        <w:rPr>
          <w:rFonts w:hint="eastAsia"/>
        </w:rPr>
        <w:t>）、能愿（</w:t>
      </w:r>
      <w:r w:rsidRPr="001A3E57">
        <w:rPr>
          <w:rStyle w:val="Char"/>
          <w:rFonts w:hint="eastAsia"/>
          <w:sz w:val="28"/>
        </w:rPr>
        <w:t>欣愿</w:t>
      </w:r>
      <w:r>
        <w:rPr>
          <w:rFonts w:hint="eastAsia"/>
        </w:rPr>
        <w:t>）所愿（</w:t>
      </w:r>
      <w:r w:rsidRPr="001A3E57">
        <w:rPr>
          <w:rStyle w:val="Char"/>
          <w:rFonts w:hint="eastAsia"/>
          <w:sz w:val="28"/>
        </w:rPr>
        <w:t>极乐</w:t>
      </w:r>
      <w:r>
        <w:rPr>
          <w:rFonts w:hint="eastAsia"/>
        </w:rPr>
        <w:t>）、能持（</w:t>
      </w:r>
      <w:r w:rsidRPr="001A3E57">
        <w:rPr>
          <w:rStyle w:val="Char"/>
          <w:rFonts w:hint="eastAsia"/>
          <w:sz w:val="28"/>
        </w:rPr>
        <w:t>身口意三业</w:t>
      </w:r>
      <w:r>
        <w:rPr>
          <w:rFonts w:hint="eastAsia"/>
        </w:rPr>
        <w:t>）所持（</w:t>
      </w:r>
      <w:r w:rsidRPr="001A3E57">
        <w:rPr>
          <w:rStyle w:val="Char"/>
          <w:rFonts w:hint="eastAsia"/>
          <w:sz w:val="28"/>
        </w:rPr>
        <w:t>名号</w:t>
      </w:r>
      <w:r>
        <w:rPr>
          <w:rFonts w:hint="eastAsia"/>
        </w:rPr>
        <w:t>）、能生（</w:t>
      </w:r>
      <w:r w:rsidRPr="001A3E57">
        <w:rPr>
          <w:rStyle w:val="Char"/>
          <w:rFonts w:hint="eastAsia"/>
          <w:sz w:val="28"/>
        </w:rPr>
        <w:t>信愿行三资粮</w:t>
      </w:r>
      <w:r>
        <w:rPr>
          <w:rFonts w:hint="eastAsia"/>
        </w:rPr>
        <w:t>）所生（</w:t>
      </w:r>
      <w:r w:rsidRPr="001A3E57">
        <w:rPr>
          <w:rStyle w:val="Char"/>
          <w:rFonts w:hint="eastAsia"/>
          <w:sz w:val="28"/>
        </w:rPr>
        <w:t>四净土</w:t>
      </w:r>
      <w:r>
        <w:rPr>
          <w:rFonts w:hint="eastAsia"/>
        </w:rPr>
        <w:t>）、能赞（</w:t>
      </w:r>
      <w:r w:rsidRPr="001A3E57">
        <w:rPr>
          <w:rStyle w:val="Char"/>
          <w:rFonts w:hint="eastAsia"/>
          <w:sz w:val="28"/>
        </w:rPr>
        <w:t>释迦诸佛</w:t>
      </w:r>
      <w:r>
        <w:rPr>
          <w:rFonts w:hint="eastAsia"/>
        </w:rPr>
        <w:t>）所赞（</w:t>
      </w:r>
      <w:r w:rsidRPr="001A3E57">
        <w:rPr>
          <w:rStyle w:val="Char"/>
          <w:rFonts w:hint="eastAsia"/>
          <w:sz w:val="28"/>
        </w:rPr>
        <w:t>弥陀依正</w:t>
      </w:r>
      <w:r>
        <w:rPr>
          <w:rFonts w:hint="eastAsia"/>
        </w:rPr>
        <w:t>），无非实相正印之所印也。”一心真如，故以性为教体。</w:t>
      </w:r>
    </w:p>
    <w:p w:rsidR="002238C9" w:rsidRDefault="002238C9" w:rsidP="00E65F34">
      <w:pPr>
        <w:ind w:firstLine="31680"/>
      </w:pPr>
      <w:r>
        <w:rPr>
          <w:rFonts w:hint="eastAsia"/>
        </w:rPr>
        <w:t>第四无碍门，即圆教。本末融通，性相不二，举一全彰，圆融无碍。心者全境之心，境者全心之境，则心境不二，理外无事，事外无理，则理事圆融。一心原有真如与生灭二门，真如即是生灭，所以理体不碍事境；生灭即是真如，所以事相境界不碍理体。今此无量寿经</w:t>
      </w:r>
      <w:r>
        <w:t>,</w:t>
      </w:r>
      <w:r>
        <w:rPr>
          <w:rFonts w:hint="eastAsia"/>
        </w:rPr>
        <w:t>心土不二，由阿弥陀佛愿心流现出来的净土，心即是土，一念真空无为，称性而现德池楼阁，鸟树宝网；众生信愿念佛，随愿往生彼土。土即是心，则七宝庄严全体即空寂，自性湛寂恒常、不立一尘，实无一个众生生彼国者。诚如遽菴法师所云：“琼树玉沼，直显于心源；无量光明，彰显于自性。”无相不相，相而无相，理事圆融无碍而为教体。上述四门教体，从浅到深普摄群机，佐证无量寿经圆教之特质，以一乘实相做为教体，圆摄文义、唯识与心性。是故本经乃大乘圆顿秘典，义理幽邃，利益弘深，故得十方诸佛护念加持。</w:t>
      </w:r>
    </w:p>
    <w:p w:rsidR="002238C9" w:rsidRDefault="002238C9" w:rsidP="00E65F34">
      <w:pPr>
        <w:ind w:firstLine="31680"/>
      </w:pPr>
      <w:r>
        <w:rPr>
          <w:rFonts w:hint="eastAsia"/>
        </w:rPr>
        <w:t>第六：宗趣旨归。经之所崇尚的为宗，即修行的纲宗要领。纲宗的指归目标为趣。无量寿经的总纲宗是发菩提心一向专念弥陀名号；横超三界、径登安养为趣。径登含摄着带业往生的意思，不是凭自己修行功夫，而是信愿持名，感通佛力，径登安养。径登安养的目的乃是在极乐净土这个殊胜的道场，疾速成佛。疾速成佛的目的是为普度一切众生，所以念佛法门的菩提心即是念佛往生成佛度众生。是故深信发愿即无上菩提，直截了当</w:t>
      </w:r>
      <w:r>
        <w:t>,</w:t>
      </w:r>
      <w:r>
        <w:rPr>
          <w:rFonts w:hint="eastAsia"/>
        </w:rPr>
        <w:t>明明白白。证知本经的纲宗归趣，大畅十方诸佛度生出世之本怀，欲令九法界众生往生西方极乐世界，入大乘正定聚，圆证大乘的佛果菩提，此乃依据阿弥陀佛大愿所归纳的总宗趣。</w:t>
      </w:r>
    </w:p>
    <w:p w:rsidR="002238C9" w:rsidRDefault="002238C9" w:rsidP="00E65F34">
      <w:pPr>
        <w:ind w:firstLine="31680"/>
      </w:pPr>
      <w:r>
        <w:rPr>
          <w:rFonts w:hint="eastAsia"/>
        </w:rPr>
        <w:t>明了总宗趣之后，无量寿经还有着更深邃具体的别宗趣。例列有五：第一教义一对。本经以言教为宗，通达义理为趣。这部经典是佛金口所宣，将佛之知见，以声名句文加以传达，令众生通达这部经所要诠释的义理。本经开示的信愿往生之言教，目的是要显发西方净土无尽的庄严，无尽的庄严不仅是事相上的表达，这一一庄严悉是阿弥陀佛的性德，也是一切众生内具的如来藏性。通过了解阿弥陀佛因地发愿，无央数劫积功累德，圆成大愿的过程，我们了解这些义理，归根到底要令吾人对极乐世界阿弥陀佛产生信心，生起愿往生心。随着经中文句叙述，了解净土义理境界、往生方法，由此生起信根信力，全身心仰托阿弥陀佛，获致离生死苦得涅槃乐之大利。不仅仅是为了欣赏经中优美的语言文字、精巧的比喻而已。所以通过言教回归自性，通达净宗义理，成办往生净业，这是教义一对的宗趣德用。</w:t>
      </w:r>
    </w:p>
    <w:p w:rsidR="002238C9" w:rsidRDefault="002238C9" w:rsidP="00E65F34">
      <w:pPr>
        <w:ind w:firstLine="31680"/>
      </w:pPr>
      <w:r>
        <w:rPr>
          <w:rFonts w:hint="eastAsia"/>
        </w:rPr>
        <w:t>第二事理一对：以事相为宗，彰显理体为趣。净土法门的特点是指方立相，住相证果。指示西方，立净土庄严之相，以及六字洪名音声之相，令众生身心有所依托。众生心难免攀缘，念佛法门善巧地将众生对五欲六尘攀缘转换为对六字洪名、极乐庄严相的攀缘。这就是以事相为宗。但是不仅仅停留这事相层面，要借托事相显发真如理体。本经所诠释的弥陀大愿、极乐依正、信愿往生、执持名号的事相，其目的就是要显发这些事相当中所具有的真如理体，令众生悟入法性。住在净土妙严、万德洪名相上就能证到佛果，不仅仅是空谈事相、欣赏风光美景而已。</w:t>
      </w:r>
    </w:p>
    <w:p w:rsidR="002238C9" w:rsidRDefault="002238C9" w:rsidP="00E65F34">
      <w:pPr>
        <w:ind w:firstLine="31680"/>
      </w:pPr>
      <w:r>
        <w:rPr>
          <w:rFonts w:hint="eastAsia"/>
        </w:rPr>
        <w:t>第三境行一对：以妙境为宗，启发持名妙行为趣。西方极乐世界种种庄严是从第一义谛空性中显现出的妙境界相。这个妙境广则弥纶法界，略则为一法句，一法句者谓清净句，清净句者谓真实智慧无为法身。是故南无阿弥陀佛这一法句，是阿弥陀佛清净平等心所流现，全体是无量光寿之实相。是以六字洪名为妙境，让众生心有所安立，令众生生起持名观行为趣。建立洪名之法界境，即文殊菩萨所云系缘法界，专称名号即是一行三昧。是心作佛，是心是佛。弥陀自性，净土唯心，以法界心来念法界境，全性起修，全修即性。念佛即是修摩诃止观，当执持名号时，心不驰骋外境，这即是止。当念这句名号，念得清楚，听得清楚，孤明历历，这即是观。有止就会有定，有观就会有慧，定慧等持，就会契入无量光寿之实相。所以执持六字洪名，即有无量寿之止定寂，又有无量光之观慧照，止观并运，定慧等持，光寿一如，妙境妙行，妙感难思。</w:t>
      </w:r>
    </w:p>
    <w:p w:rsidR="002238C9" w:rsidRDefault="002238C9" w:rsidP="00E65F34">
      <w:pPr>
        <w:ind w:firstLine="31680"/>
      </w:pPr>
      <w:r>
        <w:rPr>
          <w:rFonts w:hint="eastAsia"/>
        </w:rPr>
        <w:t>第四行寂一对：以行为宗，至寂为趣。行即是一行三昧，忆佛念佛，不换题目。念佛行持以契入寂定为目标，寂定就是无量寿，有无量光必然会有无量寿，所谓净极光通达，寂照含虚空。契入寂光即契入实相，即真实智慧，无为法身。一切众生心本自寂灭，只因一念无明妄动，无量劫以来烦恼习气的染着，所以令本觉妙明蒙上垢染，虽然本具寂光，但如不借助修行，无法显现性德。念佛一法乃至简易至圆顿之行门，对吾辈凡夫犹为吃紧，执持名号，以一念收摄众念（以一摄多）。以净念澄染念（澄浊还清）。弥陀名号光明威神令我们背尘合觉，就路还家。所以执持名号，初始以众生生灭心去念，念到能所双亡，一心不乱，就回归到空寂的心体。慧心忍可在不生不灭法上，便远离一切有为造作。至心称念，暗合道妙，巧入无生。</w:t>
      </w:r>
    </w:p>
    <w:p w:rsidR="002238C9" w:rsidRDefault="002238C9" w:rsidP="00E65F34">
      <w:pPr>
        <w:ind w:firstLine="31680"/>
      </w:pPr>
      <w:r>
        <w:rPr>
          <w:rFonts w:hint="eastAsia"/>
        </w:rPr>
        <w:t>第五寂用一对：以常寂为宗，令起度生妙用为趣。无量寿经反复劝导吾人捐志若虚空，信愿念佛，往生净土，证得无生法忍后，亦不舍大悲，回入生死园，烦恼林中，以种种善巧方便来作度化众生的佛事，这种恒沙妙用，从空性生起的修一切善法之行愿，方是大乘佛法之真谛，不是往生西方极乐世界安享太平安乐，不作济度苦难众生之事，而是要辗转教化，辗转度脱，一灯点燃百千万亿灯，灯灯续焰，作如来使，广度众生，无疲无厌。是故寂用诠表净土法门大乘佛教的特质。</w:t>
      </w:r>
    </w:p>
    <w:p w:rsidR="002238C9" w:rsidRDefault="002238C9" w:rsidP="00E65F34">
      <w:pPr>
        <w:ind w:firstLine="31680"/>
      </w:pPr>
      <w:r>
        <w:rPr>
          <w:rFonts w:hint="eastAsia"/>
        </w:rPr>
        <w:t>上述五种别宗趣，彰显净宗正知见，对邪知异说有摧破的效用。比如有人常认为净土法门没有理论，教理很肤浅。然通过教义一对可知，原来净宗义理是非常深邃的，声闻缘觉菩萨等三乘圣人都不可测度，何况吾辈慧目未开之凡夫。又有些愚痴人执着事相而迷理，叫执事迷理，对这些愚者呢？通过事理一对的讨论，知道原来净土法门不仅仅是事相啊，这个事相包含着深刻的法性理体，乃佛地果觉境界，对那些执事迷理者有矫正的效用。又对执理废事狂慧者，虽然诉说净宗内在玄妙之境，然宜落实到念佛行持中。净土法门的理论可以满足一切人寻求真理的知性要求，但是最根本的还是要由解起行，行起解绝，死尽偷心，老实念佛，这是境行一对的对治。又有人诘难净土念佛法门，汲汲于事相，诸如记数念佛，净业三福等，似乎都是有为的事业，那么行寂一对便会示一切有为终究会归向无为寂灭。念佛行人由智慧故，不住有为；由悲愿故，不住无为。行持自利利他的佛事，即是契证摩诃般若波罗密。念佛法门趋向无为寂静，然其过程却是生龙活虎，不滞空寂，不作自了汉。念佛法门是大乘菩萨的行门，念佛求往生的净业行人是大乘第一弟子，执持名号是世出世间最高之善。是故，探究无量寿经的总宗趣与别宗趣，对吾人全面把握净土法门，均有不可忽略的价值。</w:t>
      </w:r>
    </w:p>
    <w:p w:rsidR="002238C9" w:rsidRDefault="002238C9" w:rsidP="00E65F34">
      <w:pPr>
        <w:ind w:firstLine="31680"/>
      </w:pPr>
    </w:p>
    <w:p w:rsidR="002238C9" w:rsidRDefault="002238C9" w:rsidP="00C01874">
      <w:pPr>
        <w:pStyle w:val="Heading1"/>
      </w:pPr>
      <w:r>
        <w:rPr>
          <w:rFonts w:hint="eastAsia"/>
        </w:rPr>
        <w:t>《佛说无量寿经》讲记之五</w:t>
      </w:r>
    </w:p>
    <w:p w:rsidR="002238C9" w:rsidRDefault="002238C9" w:rsidP="00E65F34">
      <w:pPr>
        <w:ind w:firstLine="31680"/>
      </w:pPr>
      <w:r>
        <w:rPr>
          <w:rFonts w:hint="eastAsia"/>
        </w:rPr>
        <w:t>释大安</w:t>
      </w:r>
    </w:p>
    <w:p w:rsidR="002238C9" w:rsidRDefault="002238C9" w:rsidP="00E65F34">
      <w:pPr>
        <w:ind w:firstLine="31680"/>
      </w:pPr>
      <w:r>
        <w:rPr>
          <w:rFonts w:hint="eastAsia"/>
        </w:rPr>
        <w:t>诸位大德比丘，诸位居士同修：</w:t>
      </w:r>
    </w:p>
    <w:p w:rsidR="002238C9" w:rsidRDefault="002238C9" w:rsidP="00E65F34">
      <w:pPr>
        <w:ind w:firstLine="31680"/>
      </w:pPr>
      <w:r>
        <w:rPr>
          <w:rFonts w:hint="eastAsia"/>
        </w:rPr>
        <w:t>第七，部类差别。</w:t>
      </w:r>
    </w:p>
    <w:p w:rsidR="002238C9" w:rsidRDefault="002238C9" w:rsidP="00E65F34">
      <w:pPr>
        <w:ind w:firstLine="31680"/>
      </w:pPr>
      <w:r>
        <w:rPr>
          <w:rFonts w:hint="eastAsia"/>
        </w:rPr>
        <w:t>前面论及《无量寿经》的宗趣，今天讨论第七科，即哪些是《无量寿经》同部的经典，哪些是同类的经典，哪些是非部非类的带说净土的经典。</w:t>
      </w:r>
    </w:p>
    <w:p w:rsidR="002238C9" w:rsidRDefault="002238C9" w:rsidP="00E65F34">
      <w:pPr>
        <w:ind w:firstLine="31680"/>
      </w:pPr>
      <w:r>
        <w:rPr>
          <w:rFonts w:hint="eastAsia"/>
        </w:rPr>
        <w:t>首先看同部的经典，即《佛说阿弥陀经》，这两部经同说净土法门，义理境界浑同，只是内容开合详略有异（常称大本与小本）。大本《无量寿经》现存有五种译本，小本《阿弥陀经》有两种译本。《佛说阿弥陀经》是天下丛林每天晚课必读的一部经典，由姚秦鸠摩罗什大师翻译。鸠摩罗什乃七佛以来的大翻译师，他翻译的经典在中国倍受欢迎。第二，《称赞净土佛摄受经》，这是唐代玄奘大师翻译的。玄奘大师以修学法相唯识宗为主，求生弥勒内院，然而他却翻译了这部净土的经典，与鸠摩罗什大师的翻译遥相呼应。其高足窥基大师的《阿弥陀经通赞疏》乃选择鸠摩罗什译本，可见这些祖师们的胸怀都是为佛法、为度众生，毫无门户之见。鸠摩罗什翻译得非常洗练，在翻译风格里属于意译；玄奘大师翻译得忠实于原本，在翻译风格里属于直译，这两种译本可参照互看，相辅相成。</w:t>
      </w:r>
    </w:p>
    <w:p w:rsidR="002238C9" w:rsidRDefault="002238C9" w:rsidP="00E65F34">
      <w:pPr>
        <w:ind w:firstLine="31680"/>
      </w:pPr>
      <w:r>
        <w:rPr>
          <w:rFonts w:hint="eastAsia"/>
        </w:rPr>
        <w:t>同类的经主要有三部。</w:t>
      </w:r>
    </w:p>
    <w:p w:rsidR="002238C9" w:rsidRDefault="002238C9" w:rsidP="00E65F34">
      <w:pPr>
        <w:ind w:firstLine="31680"/>
      </w:pPr>
      <w:r>
        <w:rPr>
          <w:rFonts w:hint="eastAsia"/>
        </w:rPr>
        <w:t>一、《佛说观无量寿佛经》（畺良耶舍译，简称《观经》）。《观经》是佛陀应韦提希夫人愿生净土“教我思惟，教我正受”之请，宣说定善的十三观，观想西方净土依正庄严，并鉴机宣说散善三观九品，揭示出一向专念弥陀佛名，乘佛愿力往生净刹的胜异方便。</w:t>
      </w:r>
    </w:p>
    <w:p w:rsidR="002238C9" w:rsidRDefault="002238C9" w:rsidP="00E65F34">
      <w:pPr>
        <w:ind w:firstLine="31680"/>
      </w:pPr>
      <w:r>
        <w:rPr>
          <w:rFonts w:hint="eastAsia"/>
        </w:rPr>
        <w:t>二、《华严经·普贤行愿品》。本经普贤菩萨以十大愿王劝进善财童子与华藏四十一位法身大士求生西方净土，诚为《华严经》乃至一代时教之结穴归根。印祖由此认定，念佛往生净土一法原自肇起于《华严》。净土法门得到《华严·普贤行愿品》，彰显出净土念佛法门的圆顿特质。</w:t>
      </w:r>
    </w:p>
    <w:p w:rsidR="002238C9" w:rsidRDefault="002238C9" w:rsidP="00E65F34">
      <w:pPr>
        <w:ind w:firstLine="31680"/>
      </w:pPr>
      <w:r>
        <w:rPr>
          <w:rFonts w:hint="eastAsia"/>
        </w:rPr>
        <w:t>三、《首楞严经·大势至菩萨念佛圆通章》。这是《楞严》二十五圆通中的一章，短短的</w:t>
      </w:r>
      <w:r>
        <w:t>244</w:t>
      </w:r>
      <w:r>
        <w:rPr>
          <w:rFonts w:hint="eastAsia"/>
        </w:rPr>
        <w:t>个字，乃念佛法门最上开示。母子相忆，香光庄严，都摄六根，净念相继，得三摩地，斯为第一。印祖慧眼别具，将《势至圆通章》与净土四经参合为五，于</w:t>
      </w:r>
      <w:r>
        <w:t>1934</w:t>
      </w:r>
      <w:r>
        <w:rPr>
          <w:rFonts w:hint="eastAsia"/>
        </w:rPr>
        <w:t>年印行流通《净土五经》，成就净土宗所依根本经典的一大缘起。</w:t>
      </w:r>
    </w:p>
    <w:p w:rsidR="002238C9" w:rsidRDefault="002238C9" w:rsidP="00E65F34">
      <w:pPr>
        <w:ind w:firstLine="31680"/>
      </w:pPr>
      <w:r>
        <w:rPr>
          <w:rFonts w:hint="eastAsia"/>
        </w:rPr>
        <w:t>非部非类的经典，即带说净土的大乘方等经典，诸如《法华经》、《悲华经》、《十住断结经》、《文殊所说般若经》等。在大乘经典当中，谈往生净土者大多都是指向阿弥陀佛的极乐净土，形成千经万论处处指归、往圣先贤个个趋往的格局。</w:t>
      </w:r>
    </w:p>
    <w:p w:rsidR="002238C9" w:rsidRDefault="002238C9" w:rsidP="00E65F34">
      <w:pPr>
        <w:ind w:firstLine="31680"/>
      </w:pPr>
      <w:r>
        <w:rPr>
          <w:rFonts w:hint="eastAsia"/>
        </w:rPr>
        <w:t>第八，译释诵持。</w:t>
      </w:r>
    </w:p>
    <w:p w:rsidR="002238C9" w:rsidRDefault="002238C9" w:rsidP="00E65F34">
      <w:pPr>
        <w:ind w:firstLine="31680"/>
      </w:pPr>
      <w:r>
        <w:rPr>
          <w:rFonts w:hint="eastAsia"/>
        </w:rPr>
        <w:t>下面，将对本经的翻译、注释、读诵与受持四个方面，略作介绍。</w:t>
      </w:r>
    </w:p>
    <w:p w:rsidR="002238C9" w:rsidRDefault="002238C9" w:rsidP="00E65F34">
      <w:pPr>
        <w:ind w:firstLine="31680"/>
      </w:pPr>
      <w:r>
        <w:rPr>
          <w:rFonts w:hint="eastAsia"/>
        </w:rPr>
        <w:t>一、本经的翻译</w:t>
      </w:r>
    </w:p>
    <w:p w:rsidR="002238C9" w:rsidRDefault="002238C9" w:rsidP="00E65F34">
      <w:pPr>
        <w:ind w:firstLine="31680"/>
      </w:pPr>
      <w:r>
        <w:rPr>
          <w:rFonts w:hint="eastAsia"/>
        </w:rPr>
        <w:t>《无量寿经》的翻译在汉传佛教当中别有特点，称为是东来最早，译本最多。在后汉桓帝年间，这部《无量寿经》便在中国得以迻译。多达</w:t>
      </w:r>
      <w:r>
        <w:t>12</w:t>
      </w:r>
      <w:r>
        <w:rPr>
          <w:rFonts w:hint="eastAsia"/>
        </w:rPr>
        <w:t>次的翻译，这可说明两点：其一，来自天竺和西域的译经师，他们把佛法最先传到东土，宜先把最好的经典传译过来，可见在天竺西域一带盛行这部《无量寿经》，乃是被这些译经师所看好的大乘经典之一；其二，《无量寿经》亦契合汉魏时期东土人的宗教需要，这些译经师多有圣贤应化者，他们以众生心为心，观察到魏晋南北朝时期，隐逸文化盛行，尤其魏晋为盛，中国人具有很高的超越意向。本经的</w:t>
      </w:r>
      <w:r>
        <w:t>12</w:t>
      </w:r>
      <w:r>
        <w:rPr>
          <w:rFonts w:hint="eastAsia"/>
        </w:rPr>
        <w:t>次翻译，汉代有二译（安世高与支娄迦谶），三国时期有三译（康僧铠、支谦与帛延），西晋有一译（竺法护），东晋时有二译（佛陀跋陀罗与竺法力），唐代有一译（菩提流支），赵宋时有一译（法贤）。从汉到南北朝刘宋年间，就已经有《无量寿经》</w:t>
      </w:r>
      <w:r>
        <w:t>10</w:t>
      </w:r>
      <w:r>
        <w:rPr>
          <w:rFonts w:hint="eastAsia"/>
        </w:rPr>
        <w:t>个译本问世了。可见汉魏南北朝时期的国人，其精神信仰可谓至深且广，亦表征大畅诸佛度生出世之《无量寿经》的宗教价值甚契震旦国人的根基。</w:t>
      </w:r>
    </w:p>
    <w:p w:rsidR="002238C9" w:rsidRDefault="002238C9" w:rsidP="00E65F34">
      <w:pPr>
        <w:ind w:firstLine="31680"/>
      </w:pPr>
      <w:r>
        <w:rPr>
          <w:rFonts w:hint="eastAsia"/>
        </w:rPr>
        <w:t>自古迄今《无量寿经》有</w:t>
      </w:r>
      <w:r>
        <w:t>12</w:t>
      </w:r>
      <w:r>
        <w:rPr>
          <w:rFonts w:hint="eastAsia"/>
        </w:rPr>
        <w:t>个译本，现存五种，兹列如下：</w:t>
      </w:r>
    </w:p>
    <w:p w:rsidR="002238C9" w:rsidRDefault="002238C9" w:rsidP="00E65F34">
      <w:pPr>
        <w:ind w:firstLine="31680"/>
      </w:pPr>
      <w:r>
        <w:t>1</w:t>
      </w:r>
      <w:r>
        <w:rPr>
          <w:rFonts w:hint="eastAsia"/>
        </w:rPr>
        <w:t>、《佛说无量清净平等觉经》，后汉月氏沙门支娄迦谶译。</w:t>
      </w:r>
    </w:p>
    <w:p w:rsidR="002238C9" w:rsidRDefault="002238C9" w:rsidP="00E65F34">
      <w:pPr>
        <w:ind w:firstLine="31680"/>
      </w:pPr>
      <w:r>
        <w:t>2</w:t>
      </w:r>
      <w:r>
        <w:rPr>
          <w:rFonts w:hint="eastAsia"/>
        </w:rPr>
        <w:t>、《佛说阿弥陀三耶三佛萨楼佛檀过度人道经》（又称《阿弥陀经》），吴月氏优婆塞支谦译。</w:t>
      </w:r>
    </w:p>
    <w:p w:rsidR="002238C9" w:rsidRDefault="002238C9" w:rsidP="00E65F34">
      <w:pPr>
        <w:ind w:firstLine="31680"/>
      </w:pPr>
      <w:r>
        <w:t>3</w:t>
      </w:r>
      <w:r>
        <w:rPr>
          <w:rFonts w:hint="eastAsia"/>
        </w:rPr>
        <w:t>、《佛说无量寿经》，曹魏康僧铠译。</w:t>
      </w:r>
    </w:p>
    <w:p w:rsidR="002238C9" w:rsidRDefault="002238C9" w:rsidP="00E65F34">
      <w:pPr>
        <w:ind w:firstLine="31680"/>
      </w:pPr>
      <w:r>
        <w:t>4</w:t>
      </w:r>
      <w:r>
        <w:rPr>
          <w:rFonts w:hint="eastAsia"/>
        </w:rPr>
        <w:t>、《大宝积经·无量寿如来会》，唐南印度三藏菩提流支译。</w:t>
      </w:r>
    </w:p>
    <w:p w:rsidR="002238C9" w:rsidRDefault="002238C9" w:rsidP="00E65F34">
      <w:pPr>
        <w:ind w:firstLine="31680"/>
      </w:pPr>
      <w:r>
        <w:t>5</w:t>
      </w:r>
      <w:r>
        <w:rPr>
          <w:rFonts w:hint="eastAsia"/>
        </w:rPr>
        <w:t>、《佛说大乘无量寿庄严经》，宋西域沙门法贤译。</w:t>
      </w:r>
    </w:p>
    <w:p w:rsidR="002238C9" w:rsidRDefault="002238C9" w:rsidP="00E65F34">
      <w:pPr>
        <w:ind w:firstLine="31680"/>
      </w:pPr>
      <w:r>
        <w:rPr>
          <w:rFonts w:hint="eastAsia"/>
        </w:rPr>
        <w:t>这五种原译本，义理境界多能融通，然详略开合与翻译风格的差异也是明显存在的。比如从阿弥陀佛大愿的德目来看，汉吴两译二十四愿，魏唐两译四十八愿，宋译三十六愿，详略各有不同，翻译的风格也有差互。汉吴两译文辞冗繁，然内容较为完备；唐译本简练精确，深得蕅益大师推崇并拟对此译本作注解，惜没有娑婆世界的五恶、五痛、五烧的经文；宋译本失之简略，重要经义有阙失；而康僧铠译本文辞详赡，义理圆足，是故历来的注经家与讲经者多依此本，世所流通，印祖最终定局的五经亦是选择康本。</w:t>
      </w:r>
    </w:p>
    <w:p w:rsidR="002238C9" w:rsidRDefault="002238C9" w:rsidP="00E65F34">
      <w:pPr>
        <w:ind w:firstLine="31680"/>
      </w:pPr>
      <w:r>
        <w:rPr>
          <w:rFonts w:hint="eastAsia"/>
        </w:rPr>
        <w:t>五种原译本内容与译文风格的差异，原因有二：其一是所依的梵本不同。这部经典是佛于一代时教中多次宣说，在宣说的法会当中，释尊顺应与会众生的根机，有详略不同的开演；其二是传写过程中，有可能出现经文脱落的情形，所以造成五种原译本的某些差异，然基本义理原则大体相同。就由于这一点，就有后人想把这五种原译本加以会集，希望得到一个尽善尽美的本子，于是就有四种会集本产生了。</w:t>
      </w:r>
    </w:p>
    <w:p w:rsidR="002238C9" w:rsidRDefault="002238C9" w:rsidP="00E65F34">
      <w:pPr>
        <w:ind w:firstLine="31680"/>
      </w:pPr>
      <w:r>
        <w:rPr>
          <w:rFonts w:hint="eastAsia"/>
        </w:rPr>
        <w:t>会集者悉是在家净宗大德，出于好心，将五原译本或会集或节校，俾令出现一完善的本子广为流传，其四种会集本列述如下：</w:t>
      </w:r>
    </w:p>
    <w:p w:rsidR="002238C9" w:rsidRDefault="002238C9" w:rsidP="00E65F34">
      <w:pPr>
        <w:ind w:firstLine="31680"/>
      </w:pPr>
      <w:r>
        <w:t>1</w:t>
      </w:r>
      <w:r>
        <w:rPr>
          <w:rFonts w:hint="eastAsia"/>
        </w:rPr>
        <w:t>、《佛说大阿弥陀经》，宋王日休校辑。</w:t>
      </w:r>
    </w:p>
    <w:p w:rsidR="002238C9" w:rsidRDefault="002238C9" w:rsidP="00E65F34">
      <w:pPr>
        <w:ind w:firstLine="31680"/>
      </w:pPr>
      <w:r>
        <w:t>2</w:t>
      </w:r>
      <w:r>
        <w:rPr>
          <w:rFonts w:hint="eastAsia"/>
        </w:rPr>
        <w:t>、《佛说无量寿经》，清彭际清节略。</w:t>
      </w:r>
    </w:p>
    <w:p w:rsidR="002238C9" w:rsidRDefault="002238C9" w:rsidP="00E65F34">
      <w:pPr>
        <w:ind w:firstLine="31680"/>
      </w:pPr>
      <w:r>
        <w:t>3</w:t>
      </w:r>
      <w:r>
        <w:rPr>
          <w:rFonts w:hint="eastAsia"/>
        </w:rPr>
        <w:t>、《无量寿经》，清魏承贯会集。</w:t>
      </w:r>
    </w:p>
    <w:p w:rsidR="002238C9" w:rsidRDefault="002238C9" w:rsidP="00E65F34">
      <w:pPr>
        <w:ind w:firstLine="31680"/>
      </w:pPr>
      <w:r>
        <w:t>4</w:t>
      </w:r>
      <w:r>
        <w:rPr>
          <w:rFonts w:hint="eastAsia"/>
        </w:rPr>
        <w:t>、《佛说大乘无量寿庄严清净平等觉经》，民国夏莲居会集。</w:t>
      </w:r>
    </w:p>
    <w:p w:rsidR="002238C9" w:rsidRDefault="002238C9" w:rsidP="00E65F34">
      <w:pPr>
        <w:ind w:firstLine="31680"/>
      </w:pPr>
      <w:r>
        <w:rPr>
          <w:rFonts w:hint="eastAsia"/>
        </w:rPr>
        <w:t>从上所列可知最先作会集的是南宋年间的王日休居士，他有感于四种原译本（缺唐译本）甚有差互，内涵不甚明了，便于</w:t>
      </w:r>
      <w:r>
        <w:t>1160</w:t>
      </w:r>
      <w:r>
        <w:rPr>
          <w:rFonts w:hint="eastAsia"/>
        </w:rPr>
        <w:t>年（南宋绍兴三十年），用三年时间熟读精考四种译本，而校辑成新本。析了五十六分，条汇明晰，确是耳目一新，深受广大信众欢迎，利益甚大。然其中不无缺失：一则自撰文句，有违校辑之旨；二则取舍失当，高下失次。莲池大师对此有客观公正之评判。</w:t>
      </w:r>
    </w:p>
    <w:p w:rsidR="002238C9" w:rsidRDefault="002238C9" w:rsidP="00E65F34">
      <w:pPr>
        <w:ind w:firstLine="31680"/>
      </w:pPr>
      <w:r>
        <w:rPr>
          <w:rFonts w:hint="eastAsia"/>
        </w:rPr>
        <w:t>彭绍升的节略本只是对魏译本作了一些技术性处理，而非诸译之会集本。他虽有欲救王本缺失之心，事实上却难以做到。</w:t>
      </w:r>
    </w:p>
    <w:p w:rsidR="002238C9" w:rsidRDefault="002238C9" w:rsidP="00E65F34">
      <w:pPr>
        <w:ind w:firstLine="31680"/>
      </w:pPr>
      <w:r>
        <w:rPr>
          <w:rFonts w:hint="eastAsia"/>
        </w:rPr>
        <w:t>魏承贯虽冀力补王日休杜撰之过，而自己在会集过程中，却又重蹈王氏之覆辙，率尔增删不让王氏，被印祖指斥为“胆大心粗，不足为训”。</w:t>
      </w:r>
    </w:p>
    <w:p w:rsidR="002238C9" w:rsidRDefault="002238C9" w:rsidP="00E65F34">
      <w:pPr>
        <w:ind w:firstLine="31680"/>
      </w:pPr>
      <w:r>
        <w:rPr>
          <w:rFonts w:hint="eastAsia"/>
        </w:rPr>
        <w:t>夏莲居的会集本，是目前流通甚广的本子，文辞流畅简洁，颇得信众欢迎。然夏会本若干不完满处，吾人亦当有清醒认识。首先从经题来看：五种原译本中，有四种直接以无量寿名号为经题，宋译本经题较繁复，然佛名号仍为核心。而夏会本以宋译本的经题整合汉译本的经题，会集为《佛说大乘无量寿庄严清净平等觉经》，便有头上安头之嫌。何以故？因清净平等觉即是无量寿之谓，如此繁琐的经题与原译本的简洁，颇有距离。印祖曾批评王日休辑校本对经名的处理，云：“既欲利人，当依经文。《无量寿经》，何可作《大阿弥陀经》？大藏中，原有吴译之《阿弥陀经》，又有宋王龙舒所校之《大阿弥陀经》。若作《大阿弥陀经》，则令人不知究为何经。名字万不可改，改则久迷其原。”以印祖的观点来考量夏会本的经名，亦同样存在“令人不知究为何经”、“改则久迷其原”之弊。另对四十八愿的处理，往劫五十三佛的删除等，多有值得商榷之处。</w:t>
      </w:r>
    </w:p>
    <w:p w:rsidR="002238C9" w:rsidRDefault="002238C9" w:rsidP="00E65F34">
      <w:pPr>
        <w:ind w:firstLine="31680"/>
      </w:pPr>
      <w:r>
        <w:rPr>
          <w:rFonts w:hint="eastAsia"/>
        </w:rPr>
        <w:t>印祖对王日休、魏承贯的会校本有过多次的批评。有一书信在指出王氏会本几点缺失后，写道：“违经失理，竟成任意改经，其过大矣。”“王氏尚有此失，后人可妄充通家乎？既有《无量寿经》，何无事生事？”“书此一以见会集之难，一以杜后人之妄。魏默深，更不必言矣。胆大心粗，不足为训。”印祖从弘护佛法纯正性着眼，对《无量寿经》的会校，基本上持不赞成的态度，深恐后人开启擅改经文之弊而断绝佛法慧命。由此，印祖楷定的净土五经，以康僧铠的《无量寿经》译本列入，印行流通，亦具护法之深意。印祖敏锐地指出：“翻译经论，皆非聊尔从事。故译场之中，有主译者，译语者，证义者，润文者，岂敢随自心裁，传布佛经！王龙舒《大弥陀经》，自宋至明末，人多受持。由云栖（指莲池大师</w:t>
      </w:r>
      <w:r>
        <w:t>——</w:t>
      </w:r>
      <w:r>
        <w:rPr>
          <w:rFonts w:hint="eastAsia"/>
        </w:rPr>
        <w:t>注）以犹有不恰当处，故此后渐就湮没。魏承贯之学识不及龙舒，其自任过于龙舒。因人之迹以施功，故易为力，岂承贯超越龙舒之上耶？莲池尚不流通王本，吾侪何敢流通魏本，以启人妄改佛经之端，及辟佛之流，谓佛经皆后人编造，初非真实从佛国译来者。”</w:t>
      </w:r>
    </w:p>
    <w:p w:rsidR="002238C9" w:rsidRDefault="002238C9" w:rsidP="00E65F34">
      <w:pPr>
        <w:ind w:firstLine="31680"/>
      </w:pPr>
      <w:r>
        <w:rPr>
          <w:rFonts w:hint="eastAsia"/>
        </w:rPr>
        <w:t>由上可知，莲池、蕅益、印光三位祖师对会集本基本上持不赞成的态度，而倾向于流通原译本。对此，吾辈净业行人应有清醒的认识。</w:t>
      </w:r>
    </w:p>
    <w:p w:rsidR="002238C9" w:rsidRDefault="002238C9" w:rsidP="00E65F34">
      <w:pPr>
        <w:ind w:firstLine="31680"/>
      </w:pPr>
      <w:r>
        <w:rPr>
          <w:rFonts w:hint="eastAsia"/>
        </w:rPr>
        <w:t>这样我们便可摆正原译本与四种会集本的关系，以原译本为主，以会集本为辅，不可喧宾夺主。摆正主次关系后，有暇研读四种会集本，吸纳先贤之长，亦不无补益。</w:t>
      </w:r>
    </w:p>
    <w:p w:rsidR="002238C9" w:rsidRDefault="002238C9" w:rsidP="00E65F34">
      <w:pPr>
        <w:ind w:firstLine="31680"/>
      </w:pPr>
      <w:r>
        <w:rPr>
          <w:rFonts w:hint="eastAsia"/>
        </w:rPr>
        <w:t>二、本经的注释</w:t>
      </w:r>
    </w:p>
    <w:p w:rsidR="002238C9" w:rsidRDefault="002238C9" w:rsidP="00E65F34">
      <w:pPr>
        <w:ind w:firstLine="31680"/>
      </w:pPr>
      <w:r>
        <w:rPr>
          <w:rFonts w:hint="eastAsia"/>
        </w:rPr>
        <w:t>《无量寿经》的注疏，历史上多有散佚，现仅存二种（取魏本而注解）：（</w:t>
      </w:r>
      <w:r>
        <w:t>1</w:t>
      </w:r>
      <w:r>
        <w:rPr>
          <w:rFonts w:hint="eastAsia"/>
        </w:rPr>
        <w:t>）《无量寿经义疏》二卷，隋净影沙门慧远撰，世称净影疏，是《无量寿经》最早的注疏。该疏对本经的三分科为后来的注经家所沿用。（</w:t>
      </w:r>
      <w:r>
        <w:t>2</w:t>
      </w:r>
      <w:r>
        <w:rPr>
          <w:rFonts w:hint="eastAsia"/>
        </w:rPr>
        <w:t>）《无量寿经义疏》，唐嘉祥寺吉藏撰，世称嘉祥疏。此疏从三论宗的视角诠释净宗。</w:t>
      </w:r>
    </w:p>
    <w:p w:rsidR="002238C9" w:rsidRDefault="002238C9" w:rsidP="00E65F34">
      <w:pPr>
        <w:ind w:firstLine="31680"/>
      </w:pPr>
      <w:r>
        <w:rPr>
          <w:rFonts w:hint="eastAsia"/>
        </w:rPr>
        <w:t>另有新罗国（今韩国）二家的注疏在我国流通：（</w:t>
      </w:r>
      <w:r>
        <w:t>1</w:t>
      </w:r>
      <w:r>
        <w:rPr>
          <w:rFonts w:hint="eastAsia"/>
        </w:rPr>
        <w:t>）《无量寿经宗要》一卷，新罗国黄龙寺沙门元晓撰，世称海东疏。此疏将《无量寿经》的要点称性发挥，主张以菩提心为正因，诠释十念的显了隐密之意。（</w:t>
      </w:r>
      <w:r>
        <w:t>2</w:t>
      </w:r>
      <w:r>
        <w:rPr>
          <w:rFonts w:hint="eastAsia"/>
        </w:rPr>
        <w:t>）《无量寿经连义述文赞》三卷，新罗国沙门璟兴撰，世称璟兴疏，是对西晋竺法护译本的注疏。注中广泛引用诸师的义解，阐释经中文意。</w:t>
      </w:r>
    </w:p>
    <w:p w:rsidR="002238C9" w:rsidRDefault="002238C9" w:rsidP="00E65F34">
      <w:pPr>
        <w:ind w:firstLine="31680"/>
      </w:pPr>
      <w:r>
        <w:rPr>
          <w:rFonts w:hint="eastAsia"/>
        </w:rPr>
        <w:t>净影、吉藏、元晓、璟兴的撰述，并称为《无量寿经》四大注疏。天亲菩萨的《往生论》亦主要是依据《无量寿经》义理而撰写的。昙鸾大师的《往生论注》上承古印净土遗响，下开中土净土思想先河，其深得佛心、诠释净土他力奥藏，厥功甚伟。</w:t>
      </w:r>
    </w:p>
    <w:p w:rsidR="002238C9" w:rsidRDefault="002238C9" w:rsidP="00E65F34">
      <w:pPr>
        <w:ind w:firstLine="31680"/>
      </w:pPr>
      <w:r>
        <w:rPr>
          <w:rFonts w:hint="eastAsia"/>
        </w:rPr>
        <w:t>另外有彭绍升、王耕心、丁福保、李炳南、黄念祖诸居士分别对四种会集本作过注疏，这些注疏，可用作深入探究《无量寿经》之参考。</w:t>
      </w:r>
    </w:p>
    <w:p w:rsidR="002238C9" w:rsidRDefault="002238C9" w:rsidP="00E65F34">
      <w:pPr>
        <w:ind w:firstLine="31680"/>
      </w:pPr>
      <w:r>
        <w:rPr>
          <w:rFonts w:hint="eastAsia"/>
        </w:rPr>
        <w:t>三、本经的读诵受持</w:t>
      </w:r>
    </w:p>
    <w:p w:rsidR="002238C9" w:rsidRDefault="002238C9" w:rsidP="00E65F34">
      <w:pPr>
        <w:ind w:firstLine="31680"/>
      </w:pPr>
      <w:r>
        <w:rPr>
          <w:rFonts w:hint="eastAsia"/>
        </w:rPr>
        <w:t>《无量寿经》自从汉代翻译以来，宿有净土缘的僧俗二众便开始读诵受持这部经，诸如晋代的僧显法师，读诵《无量寿经》，临终往生时，天乐盈空，显现放光瑞相。竺法旷法师每以《无量寿经》为净土之因，恒常吟诵，遇缘便向徒众宣讲，并募缘起立大殿，供奉阿弥陀佛像。另有灵玉法师曾为《无量寿经》作过注疏，惜遗佚。当时的义学比丘，如僧济、慧进、昙弘与静蔼等，对这部经典悉皆予以了高度的重视，读诵受持。临命终时，或睹金色莲台，或闻天乐盈空，或舌根不坏，或怡然舍身。东晋慧远大师启建白莲社，刘遗民居士禀承远公大师意旨，依据《无量寿经》的理念，撰《西方发愿文》，用作莲社修行之纲宗。依据《无量寿经》专修念佛一法，自古迄今，多有感应。如善导大师，念一声佛便出一道光。少康大师念一句佛号便有一尊佛像出来，声声相次，佛像便如珠子相连。法照大师启建五会念佛，念佛的音声传到千里外的皇宫内。唐代有一位叫姚婆的优婆夷，老实念佛，感得西方三圣现在空中来接引。这时姚婆禀白阿弥陀佛，请佛稍候片刻，待与范婆告别，因为是范婆劝她念佛的。范婆一听赶紧陪同过来，一看西方三圣还在空中，姚婆即仰瞻空中佛像念佛，站着往生了。可见阿弥陀佛对众生的慈悲护佑，真是无以复加。本寺院有位比丘师，他为其外婆助念的时候，与信众一道，亲眼目睹显现空中的西方三圣，目前他在念佛堂安心念佛，信心确然不拔。证知阿弥陀佛慈悲加持，令念佛行人坚固信心的恩德，至深且广。</w:t>
      </w:r>
    </w:p>
    <w:p w:rsidR="002238C9" w:rsidRPr="00ED2438" w:rsidRDefault="002238C9" w:rsidP="00E65F34">
      <w:pPr>
        <w:ind w:firstLine="31680"/>
        <w:rPr>
          <w:rStyle w:val="Emphasis"/>
        </w:rPr>
      </w:pPr>
      <w:r w:rsidRPr="00ED2438">
        <w:rPr>
          <w:rStyle w:val="Emphasis"/>
          <w:rFonts w:hint="eastAsia"/>
        </w:rPr>
        <w:t>第九，总释名题。</w:t>
      </w:r>
    </w:p>
    <w:p w:rsidR="002238C9" w:rsidRDefault="002238C9" w:rsidP="00E65F34">
      <w:pPr>
        <w:ind w:firstLine="31680"/>
      </w:pPr>
      <w:r>
        <w:rPr>
          <w:rFonts w:hint="eastAsia"/>
        </w:rPr>
        <w:t>如上八门概述本经大义，今欲解释经文，宜先明了经名纲领，纲举目张，经义毕现。统括经名大义，言此土释迦牟尼佛，说彼土阿弥陀佛称性肇愿，依正庄严信愿往生之经。经题唯标佛名，乃言佛便周，摄无不尽故。</w:t>
      </w:r>
    </w:p>
    <w:p w:rsidR="002238C9" w:rsidRDefault="002238C9" w:rsidP="00E65F34">
      <w:pPr>
        <w:ind w:firstLine="31680"/>
      </w:pPr>
      <w:r>
        <w:rPr>
          <w:rFonts w:hint="eastAsia"/>
        </w:rPr>
        <w:t>具体来说，佛者觉义，觉悟诸法的空性。佛有智义，无所不知。佛具自觉、觉他、觉行圆满之三觉。自觉区别于凡夫，凡夫没有自觉；觉他，不仅自觉还要令众生觉悟，这区别于声闻、缘觉，二乘行人缺大悲心故；觉满，这区别于菩萨，菩萨尚在因地，未究竟圆满故。又，佛者，乃十种称号之一。其十种称号为：如来（</w:t>
      </w:r>
      <w:r w:rsidRPr="00ED2438">
        <w:rPr>
          <w:rStyle w:val="Char"/>
          <w:rFonts w:hint="eastAsia"/>
          <w:sz w:val="28"/>
        </w:rPr>
        <w:t>乘如实道来</w:t>
      </w:r>
      <w:r>
        <w:rPr>
          <w:rFonts w:hint="eastAsia"/>
        </w:rPr>
        <w:t>）、应供（</w:t>
      </w:r>
      <w:r w:rsidRPr="00ED2438">
        <w:rPr>
          <w:rStyle w:val="Char"/>
          <w:rFonts w:hint="eastAsia"/>
          <w:sz w:val="28"/>
        </w:rPr>
        <w:t>良福田</w:t>
      </w:r>
      <w:r>
        <w:rPr>
          <w:rFonts w:hint="eastAsia"/>
        </w:rPr>
        <w:t>）、正遍知（</w:t>
      </w:r>
      <w:r w:rsidRPr="00ED2438">
        <w:rPr>
          <w:rStyle w:val="Char"/>
          <w:rFonts w:hint="eastAsia"/>
          <w:sz w:val="28"/>
        </w:rPr>
        <w:t>知法界</w:t>
      </w:r>
      <w:r>
        <w:rPr>
          <w:rFonts w:hint="eastAsia"/>
        </w:rPr>
        <w:t>）、明行足（</w:t>
      </w:r>
      <w:r w:rsidRPr="00ED2438">
        <w:rPr>
          <w:rStyle w:val="Char"/>
          <w:rFonts w:hint="eastAsia"/>
          <w:sz w:val="28"/>
        </w:rPr>
        <w:t>具足三明</w:t>
      </w:r>
      <w:r>
        <w:rPr>
          <w:rFonts w:hint="eastAsia"/>
        </w:rPr>
        <w:t>）、善逝（</w:t>
      </w:r>
      <w:r w:rsidRPr="00ED2438">
        <w:rPr>
          <w:rStyle w:val="Char"/>
          <w:rFonts w:hint="eastAsia"/>
          <w:sz w:val="28"/>
        </w:rPr>
        <w:t>不还来</w:t>
      </w:r>
      <w:r>
        <w:rPr>
          <w:rFonts w:hint="eastAsia"/>
        </w:rPr>
        <w:t>）、世间解（</w:t>
      </w:r>
      <w:r w:rsidRPr="00ED2438">
        <w:rPr>
          <w:rStyle w:val="Char"/>
          <w:rFonts w:hint="eastAsia"/>
          <w:sz w:val="28"/>
        </w:rPr>
        <w:t>知众生国土</w:t>
      </w:r>
      <w:r>
        <w:rPr>
          <w:rFonts w:hint="eastAsia"/>
        </w:rPr>
        <w:t>）、无上士（</w:t>
      </w:r>
      <w:r w:rsidRPr="00ED2438">
        <w:rPr>
          <w:rStyle w:val="Char"/>
          <w:rFonts w:hint="eastAsia"/>
          <w:sz w:val="28"/>
        </w:rPr>
        <w:t>无与伦比</w:t>
      </w:r>
      <w:r>
        <w:rPr>
          <w:rFonts w:hint="eastAsia"/>
        </w:rPr>
        <w:t>）、调御丈夫（</w:t>
      </w:r>
      <w:r w:rsidRPr="00ED2438">
        <w:rPr>
          <w:rStyle w:val="Char"/>
          <w:rFonts w:hint="eastAsia"/>
          <w:sz w:val="28"/>
        </w:rPr>
        <w:t>调他心</w:t>
      </w:r>
      <w:r>
        <w:rPr>
          <w:rFonts w:hint="eastAsia"/>
        </w:rPr>
        <w:t>）、天人师（</w:t>
      </w:r>
      <w:r w:rsidRPr="00ED2438">
        <w:rPr>
          <w:rStyle w:val="Char"/>
          <w:rFonts w:hint="eastAsia"/>
          <w:sz w:val="28"/>
        </w:rPr>
        <w:t>为众生眼</w:t>
      </w:r>
      <w:r>
        <w:rPr>
          <w:rFonts w:hint="eastAsia"/>
        </w:rPr>
        <w:t>）、佛（</w:t>
      </w:r>
      <w:r w:rsidRPr="00ED2438">
        <w:rPr>
          <w:rStyle w:val="Char"/>
          <w:rFonts w:hint="eastAsia"/>
          <w:sz w:val="28"/>
        </w:rPr>
        <w:t>无所不知</w:t>
      </w:r>
      <w:r>
        <w:rPr>
          <w:rFonts w:hint="eastAsia"/>
        </w:rPr>
        <w:t>）、世尊（</w:t>
      </w:r>
      <w:r w:rsidRPr="00ED2438">
        <w:rPr>
          <w:rStyle w:val="Char"/>
          <w:rFonts w:hint="eastAsia"/>
          <w:sz w:val="28"/>
        </w:rPr>
        <w:t>具上功德，为九法界所宗</w:t>
      </w:r>
      <w:r>
        <w:rPr>
          <w:rFonts w:hint="eastAsia"/>
        </w:rPr>
        <w:t>）。【</w:t>
      </w:r>
      <w:r w:rsidRPr="00ED2438">
        <w:rPr>
          <w:rStyle w:val="Char"/>
          <w:rFonts w:hint="eastAsia"/>
          <w:sz w:val="28"/>
        </w:rPr>
        <w:t>注：虽称十号，然一般皆列举十一号。此外，诸经论中亦有仅列举十号者，即将世间解、无上士合为一号，或将无上士、调御丈夫合为一号，或将佛、世尊合为一号等诸说。或言，如来至佛，共有十种称号，而以世尊（梵曰薄伽梵）为十号之总称。</w:t>
      </w:r>
      <w:r>
        <w:rPr>
          <w:rFonts w:hint="eastAsia"/>
        </w:rPr>
        <w:t>】</w:t>
      </w:r>
    </w:p>
    <w:p w:rsidR="002238C9" w:rsidRDefault="002238C9" w:rsidP="00E65F34">
      <w:pPr>
        <w:ind w:firstLine="31680"/>
      </w:pPr>
      <w:r>
        <w:rPr>
          <w:rFonts w:hint="eastAsia"/>
        </w:rPr>
        <w:t>《华严经》亦从佛地果觉层面阐明十身佛，兹简述如下：</w:t>
      </w:r>
    </w:p>
    <w:p w:rsidR="002238C9" w:rsidRDefault="002238C9" w:rsidP="00E65F34">
      <w:pPr>
        <w:ind w:firstLine="31680"/>
      </w:pPr>
      <w:r>
        <w:rPr>
          <w:rFonts w:hint="eastAsia"/>
        </w:rPr>
        <w:t>觉行圆满的佛陀具十身佛，相应地菩萨摩诃萨亦有十种见佛：第一、正觉佛，了脱生死轮回，乘无住道，示现八相成道。菩萨离执著心能见正觉佛。第二、愿佛，随因地之愿，示现佛身。菩萨以出生见，得见愿佛。第三、业报佛，佛以因地六度万行之德业，感得相好光明之报。菩萨以深信见，得见业报佛。第四、住持佛，佛随顺众生的根机，或示现涅槃，留下生身舍利，启发众生的信根，或以法身舍利</w:t>
      </w:r>
      <w:r>
        <w:t>——</w:t>
      </w:r>
      <w:r>
        <w:rPr>
          <w:rFonts w:hint="eastAsia"/>
        </w:rPr>
        <w:t>经教，救度有缘众生。菩萨以随顺见，得见住持佛。第五、涅槃佛，佛应化身示现灭度。菩萨以深入见，得见涅槃佛。第六、法身佛，佛的法身充满法界，法界即佛体，法界一相故。菩萨以普至见，得见法身佛。第七、心佛，佛心湛寂常恒，亘古亘今，具大慈悲故。菩萨以安住见，得见心佛。第八、三昧佛，佛安住寂静无依，孤明历历，不以万法为侣。菩萨以无量无依见，得见三昧佛。第九、本性佛，佛即本觉真性，智慧了达心性。菩萨以明了见，得见本性佛。第十、随乐佛，佛随自己的意乐，安住常寂光自受用，又以悲心随众生意乐，随类化身，令众生离苦得乐。菩萨以普受见，得见随乐佛。证知佛具无量广大功德，大慈大悲，能够拯救一切众生。这里的“佛”特指本师释迦牟尼佛。</w:t>
      </w:r>
    </w:p>
    <w:p w:rsidR="002238C9" w:rsidRDefault="002238C9" w:rsidP="00E65F34">
      <w:pPr>
        <w:ind w:firstLine="31680"/>
      </w:pPr>
      <w:r>
        <w:rPr>
          <w:rFonts w:hint="eastAsia"/>
        </w:rPr>
        <w:t>二者“说”，是喜悦的意思。《周易》有一个卦，叫兑卦。兑的卦象为上兑下兑，兑（）下面是两阳爻，上面是一阴爻，像是开口笑的样子。对这兑卦的解释，彖曰：“兑，说也。刚中而柔外，说以利贞，是以顺乎天而应乎人。说以先民，民忘其劳；说以犯难，民忘其死。说之大，民劝矣哉！”两阳爻在内表明它里面是刚的，阴爻在外，所以云：“刚中而柔外。”演说的内容一定要中正，能利益他人，要上顺天理法则，下应众生根机。所谓契理契机，即为顺乎天而应乎人。兑以演说一法，劝说引导民众的心智，就能令民众不辞辛劳作应然之事。开导民智，树立道德人格价值，即便处于危难之际，民众也会舍生忘死。可见演说教化民众所获得劝勉利益实在是太大了。是故古圣先贤来到这个世间，大多作为宗教家、教育家，来传播真理，教化众生。“说”还有悦所怀的意思。念佛往生净土一法能惠予众生了生脱死、疾速成佛之大利，所以释尊常蕴胸怀。一旦观察众生根机成熟，能够相信这个法门，便不失时机地予以宣说。宣说的时候心情非常愉悦，大畅诸佛救度众生出世之本怀，是故即谓悦所怀也。</w:t>
      </w:r>
    </w:p>
    <w:p w:rsidR="002238C9" w:rsidRDefault="002238C9" w:rsidP="00E65F34">
      <w:pPr>
        <w:ind w:firstLine="31680"/>
      </w:pPr>
      <w:r>
        <w:rPr>
          <w:rFonts w:hint="eastAsia"/>
        </w:rPr>
        <w:t>再就宣说方法来看，以四种辩才予以宣说，即义无碍辩、法无碍辩、辞无碍辩、乐说无碍辩。</w:t>
      </w:r>
      <w:r>
        <w:t>1</w:t>
      </w:r>
      <w:r>
        <w:rPr>
          <w:rFonts w:hint="eastAsia"/>
        </w:rPr>
        <w:t>）义无碍辩：了知一切诸法的义理，通达无有障碍。</w:t>
      </w:r>
      <w:r>
        <w:t>2</w:t>
      </w:r>
      <w:r>
        <w:rPr>
          <w:rFonts w:hint="eastAsia"/>
        </w:rPr>
        <w:t>）法无碍辩：通达一切诸法的名相、概念，分别种种差异法，无有滞碍。</w:t>
      </w:r>
      <w:r>
        <w:t>3</w:t>
      </w:r>
      <w:r>
        <w:rPr>
          <w:rFonts w:hint="eastAsia"/>
        </w:rPr>
        <w:t>）辞无碍辩：随顺众生种种的国籍和不同的语言，为其宣说，能令众生各随自己的语种得以理解，辩说无碍。</w:t>
      </w:r>
      <w:r>
        <w:t>4</w:t>
      </w:r>
      <w:r>
        <w:rPr>
          <w:rFonts w:hint="eastAsia"/>
        </w:rPr>
        <w:t>）乐说无碍辩：佛以众生之心为心，随顺众生的根机好乐，为其说法，令其就路还家，各得法益，循循善诱，圆融无滞。</w:t>
      </w:r>
    </w:p>
    <w:p w:rsidR="002238C9" w:rsidRDefault="002238C9" w:rsidP="00E65F34">
      <w:pPr>
        <w:ind w:firstLine="31680"/>
      </w:pPr>
      <w:r>
        <w:rPr>
          <w:rFonts w:hint="eastAsia"/>
        </w:rPr>
        <w:t>又有四悉檀说法，作为化导众生之善巧方便。</w:t>
      </w:r>
      <w:r>
        <w:t>1</w:t>
      </w:r>
      <w:r>
        <w:rPr>
          <w:rFonts w:hint="eastAsia"/>
        </w:rPr>
        <w:t>）世界悉檀：由于众生根器浅薄，故佛随其所乐欲闻，为之次第分别而说，令生欢喜，作欢喜益。</w:t>
      </w:r>
      <w:r>
        <w:t>2</w:t>
      </w:r>
      <w:r>
        <w:rPr>
          <w:rFonts w:hint="eastAsia"/>
        </w:rPr>
        <w:t>）为人悉檀：佛欲说法，必定观察众生根器之大小，宿世善根之浅深，然后称其机宜而说，令其生起正信，作生善益。</w:t>
      </w:r>
      <w:r>
        <w:t>3</w:t>
      </w:r>
      <w:r>
        <w:rPr>
          <w:rFonts w:hint="eastAsia"/>
        </w:rPr>
        <w:t>）对治悉檀：佛针对众生烦恼诸病说此法药。诸如众生贪欲多者，教作不净观；瞋恚重者，教修慈心等。应病施药，令众生作灭恶益。</w:t>
      </w:r>
      <w:r>
        <w:t>4</w:t>
      </w:r>
      <w:r>
        <w:rPr>
          <w:rFonts w:hint="eastAsia"/>
        </w:rPr>
        <w:t>）第一义谛悉檀：佛观察众生善根已熟，即为说法，令其契悟，作入道益。</w:t>
      </w:r>
    </w:p>
    <w:p w:rsidR="002238C9" w:rsidRDefault="002238C9" w:rsidP="00E65F34">
      <w:pPr>
        <w:ind w:firstLine="31680"/>
      </w:pPr>
      <w:r>
        <w:rPr>
          <w:rFonts w:hint="eastAsia"/>
        </w:rPr>
        <w:t>这里特别标出佛说，不是其他菩萨、天人、弟子等说，表明念佛法门是其他因地圣贤说不出来的，唯佛与佛方能究畅演说。</w:t>
      </w:r>
    </w:p>
    <w:p w:rsidR="002238C9" w:rsidRDefault="002238C9" w:rsidP="00E65F34">
      <w:pPr>
        <w:ind w:firstLine="31680"/>
      </w:pPr>
      <w:r>
        <w:rPr>
          <w:rFonts w:hint="eastAsia"/>
        </w:rPr>
        <w:t>三者无量寿，是指极乐教主阿弥陀佛的名号。无量寿表自性寂定义。有无量寿的寂定，自然含摄无量光。无量光寿的交融即是阿弥陀佛。无量寿是法藏菩萨因地建立的名号，自然可延伸为南无阿弥陀佛六字洪名。</w:t>
      </w:r>
    </w:p>
    <w:p w:rsidR="002238C9" w:rsidRDefault="002238C9" w:rsidP="00E65F34">
      <w:pPr>
        <w:ind w:firstLine="31680"/>
      </w:pPr>
      <w:r>
        <w:rPr>
          <w:rFonts w:hint="eastAsia"/>
        </w:rPr>
        <w:t>四者经，梵文为修多罗，西域正翻为线。线有贯穿义。经文贯穿所说之义理，如线贯穿华鬘不散失一样。中国不贵线，所以就径直翻为经字，是称为契经。上契诸佛之理体，下契众生之根机。于是经便包含着贯、摄、常、法四种意思。贯就是贯通义理，摄即是摄受被教化的众生，常是万古不异，法是可作众生之轨范。“佛说无量寿经”包含三种般若：佛说属于般若德；所说的信愿持名往生净土，这是解脱德；生到净土，花开见佛，为法身德。亦含摄教理行：此经本据真如理体建立教法，依教法切实修行念佛往生之法，由修行成办往生悟证无生法忍而彰显真如理体。本经圆摄教行理，无欠无遗。</w:t>
      </w:r>
    </w:p>
    <w:p w:rsidR="002238C9" w:rsidRDefault="002238C9" w:rsidP="00E65F34">
      <w:pPr>
        <w:ind w:firstLine="31680"/>
      </w:pPr>
      <w:r>
        <w:rPr>
          <w:rFonts w:hint="eastAsia"/>
        </w:rPr>
        <w:t>可见，本经首题名字，提纲挈领，令见闻者契会经义，以上经题阐释竟。</w:t>
      </w:r>
    </w:p>
    <w:p w:rsidR="002238C9" w:rsidRDefault="002238C9" w:rsidP="00E65F34">
      <w:pPr>
        <w:ind w:firstLine="31680"/>
      </w:pPr>
      <w:r>
        <w:rPr>
          <w:rFonts w:hint="eastAsia"/>
        </w:rPr>
        <w:t>本经的翻译者是曹魏康僧铠，梁代慧皎法师所撰的《高僧传》，只说康僧铠是外国沙门，并未指出是哪国人。据有关资料来看，当时在安息国和大月氏中间有一个国家叫康居国。康居国在公元</w:t>
      </w:r>
      <w:r>
        <w:t>2</w:t>
      </w:r>
      <w:r>
        <w:rPr>
          <w:rFonts w:hint="eastAsia"/>
        </w:rPr>
        <w:t>世纪前后，佛法兴盛，有许多三藏法师来中国弘传佛法，包括康僧会、康孟祥、康巨、康僧铠等，这些法师都是以其国家之名为名。由此看来，康僧铠或是康居国人。</w:t>
      </w:r>
    </w:p>
    <w:p w:rsidR="002238C9" w:rsidRDefault="002238C9" w:rsidP="00E65F34">
      <w:pPr>
        <w:ind w:firstLine="31680"/>
      </w:pPr>
      <w:r>
        <w:rPr>
          <w:rFonts w:hint="eastAsia"/>
        </w:rPr>
        <w:t>南无阿弥陀佛！</w:t>
      </w:r>
    </w:p>
    <w:p w:rsidR="002238C9" w:rsidRDefault="002238C9" w:rsidP="00C01874">
      <w:pPr>
        <w:pStyle w:val="Heading1"/>
      </w:pPr>
      <w:r>
        <w:rPr>
          <w:rFonts w:hint="eastAsia"/>
        </w:rPr>
        <w:t>《佛说无量寿经》讲记之六</w:t>
      </w:r>
    </w:p>
    <w:p w:rsidR="002238C9" w:rsidRDefault="002238C9" w:rsidP="00E65F34">
      <w:pPr>
        <w:ind w:firstLine="31680"/>
      </w:pPr>
      <w:r>
        <w:rPr>
          <w:rFonts w:hint="eastAsia"/>
        </w:rPr>
        <w:t>释大安</w:t>
      </w:r>
    </w:p>
    <w:p w:rsidR="002238C9" w:rsidRDefault="002238C9" w:rsidP="00E65F34">
      <w:pPr>
        <w:ind w:firstLine="31680"/>
      </w:pPr>
      <w:r w:rsidRPr="00041ACC">
        <w:rPr>
          <w:rStyle w:val="Emphasis"/>
          <w:rFonts w:hint="eastAsia"/>
        </w:rPr>
        <w:t>《无量寿经》</w:t>
      </w:r>
      <w:r>
        <w:t>(</w:t>
      </w:r>
      <w:r>
        <w:rPr>
          <w:rFonts w:hint="eastAsia"/>
        </w:rPr>
        <w:t>别解文义</w:t>
      </w:r>
      <w:r>
        <w:t>)</w:t>
      </w:r>
      <w:r w:rsidRPr="00041ACC">
        <w:rPr>
          <w:rStyle w:val="Emphasis"/>
          <w:rFonts w:hint="eastAsia"/>
        </w:rPr>
        <w:t>科表</w:t>
      </w:r>
      <w:r w:rsidRPr="00041ACC">
        <w:rPr>
          <w:rStyle w:val="Emphasis"/>
        </w:rPr>
        <w:t>(</w:t>
      </w:r>
      <w:r w:rsidRPr="00041ACC">
        <w:rPr>
          <w:rStyle w:val="Emphasis"/>
          <w:rFonts w:hint="eastAsia"/>
        </w:rPr>
        <w:t>三</w:t>
      </w:r>
      <w:r w:rsidRPr="00041ACC">
        <w:rPr>
          <w:rStyle w:val="Emphasis"/>
        </w:rPr>
        <w:t>)</w:t>
      </w:r>
    </w:p>
    <w:p w:rsidR="002238C9" w:rsidRPr="00041ACC" w:rsidRDefault="002238C9" w:rsidP="00E65F34">
      <w:pPr>
        <w:ind w:firstLine="31680"/>
        <w:rPr>
          <w:rStyle w:val="Emphasis"/>
        </w:rPr>
      </w:pPr>
      <w:r w:rsidRPr="00041ACC">
        <w:rPr>
          <w:rStyle w:val="Emphasis"/>
          <w:rFonts w:hint="eastAsia"/>
        </w:rPr>
        <w:t>序分</w:t>
      </w:r>
    </w:p>
    <w:p w:rsidR="002238C9" w:rsidRPr="00041ACC" w:rsidRDefault="002238C9" w:rsidP="00E65F34">
      <w:pPr>
        <w:ind w:firstLine="31680"/>
        <w:rPr>
          <w:rStyle w:val="Emphasis"/>
        </w:rPr>
      </w:pPr>
      <w:r>
        <w:rPr>
          <w:rFonts w:hint="eastAsia"/>
        </w:rPr>
        <w:t>证信序</w:t>
      </w:r>
      <w:r>
        <w:t>—</w:t>
      </w:r>
      <w:r>
        <w:rPr>
          <w:rFonts w:hint="eastAsia"/>
        </w:rPr>
        <w:t>法会圣众第一：</w:t>
      </w:r>
      <w:r w:rsidRPr="00041ACC">
        <w:rPr>
          <w:rStyle w:val="Emphasis"/>
          <w:rFonts w:hint="eastAsia"/>
        </w:rPr>
        <w:t>我闻如是……</w:t>
      </w:r>
    </w:p>
    <w:p w:rsidR="002238C9" w:rsidRPr="00041ACC" w:rsidRDefault="002238C9" w:rsidP="00E65F34">
      <w:pPr>
        <w:ind w:firstLine="31680"/>
        <w:rPr>
          <w:rStyle w:val="Emphasis"/>
        </w:rPr>
      </w:pPr>
      <w:r>
        <w:rPr>
          <w:rFonts w:hint="eastAsia"/>
        </w:rPr>
        <w:t>发起序</w:t>
      </w:r>
      <w:r>
        <w:t>—</w:t>
      </w:r>
      <w:r>
        <w:rPr>
          <w:rFonts w:hint="eastAsia"/>
        </w:rPr>
        <w:t>阿难祈请第二：</w:t>
      </w:r>
      <w:r w:rsidRPr="00041ACC">
        <w:rPr>
          <w:rStyle w:val="Emphasis"/>
          <w:rFonts w:hint="eastAsia"/>
        </w:rPr>
        <w:t>尔时世尊……</w:t>
      </w:r>
    </w:p>
    <w:p w:rsidR="002238C9" w:rsidRPr="00041ACC" w:rsidRDefault="002238C9" w:rsidP="00E65F34">
      <w:pPr>
        <w:ind w:firstLine="31680"/>
        <w:rPr>
          <w:rStyle w:val="Emphasis"/>
        </w:rPr>
      </w:pPr>
      <w:r w:rsidRPr="00041ACC">
        <w:rPr>
          <w:rStyle w:val="Emphasis"/>
          <w:rFonts w:hint="eastAsia"/>
        </w:rPr>
        <w:t>正宗分</w:t>
      </w:r>
    </w:p>
    <w:p w:rsidR="002238C9" w:rsidRPr="00041ACC" w:rsidRDefault="002238C9" w:rsidP="00E65F34">
      <w:pPr>
        <w:ind w:firstLine="31680"/>
        <w:rPr>
          <w:rStyle w:val="Emphasis"/>
        </w:rPr>
      </w:pPr>
      <w:r w:rsidRPr="00041ACC">
        <w:rPr>
          <w:rStyle w:val="Emphasis"/>
          <w:rFonts w:hint="eastAsia"/>
        </w:rPr>
        <w:t>详陈宿愿净土令生信乐</w:t>
      </w:r>
    </w:p>
    <w:p w:rsidR="002238C9" w:rsidRPr="00041ACC" w:rsidRDefault="002238C9" w:rsidP="00E65F34">
      <w:pPr>
        <w:ind w:firstLine="31680"/>
        <w:rPr>
          <w:rStyle w:val="Emphasis"/>
        </w:rPr>
      </w:pPr>
      <w:r>
        <w:rPr>
          <w:rFonts w:hint="eastAsia"/>
        </w:rPr>
        <w:t>追溯古佛第三：</w:t>
      </w:r>
      <w:r w:rsidRPr="00041ACC">
        <w:rPr>
          <w:rStyle w:val="Emphasis"/>
          <w:rFonts w:hint="eastAsia"/>
        </w:rPr>
        <w:t>佛告阿难：乃往过去……</w:t>
      </w:r>
    </w:p>
    <w:p w:rsidR="002238C9" w:rsidRPr="00041ACC" w:rsidRDefault="002238C9" w:rsidP="00E65F34">
      <w:pPr>
        <w:ind w:firstLine="31680"/>
        <w:rPr>
          <w:rStyle w:val="Emphasis"/>
        </w:rPr>
      </w:pPr>
      <w:r>
        <w:rPr>
          <w:rFonts w:hint="eastAsia"/>
        </w:rPr>
        <w:t>法藏因地第四：</w:t>
      </w:r>
      <w:r w:rsidRPr="00041ACC">
        <w:rPr>
          <w:rStyle w:val="Emphasis"/>
          <w:rFonts w:hint="eastAsia"/>
        </w:rPr>
        <w:t>时有国王……</w:t>
      </w:r>
    </w:p>
    <w:p w:rsidR="002238C9" w:rsidRPr="00041ACC" w:rsidRDefault="002238C9" w:rsidP="00E65F34">
      <w:pPr>
        <w:ind w:firstLine="31680"/>
        <w:rPr>
          <w:rStyle w:val="Emphasis"/>
        </w:rPr>
      </w:pPr>
      <w:r>
        <w:rPr>
          <w:rFonts w:hint="eastAsia"/>
        </w:rPr>
        <w:t>佛前发愿第五：</w:t>
      </w:r>
      <w:r w:rsidRPr="00041ACC">
        <w:rPr>
          <w:rStyle w:val="Emphasis"/>
          <w:rFonts w:hint="eastAsia"/>
        </w:rPr>
        <w:t>时法藏比丘……</w:t>
      </w:r>
    </w:p>
    <w:p w:rsidR="002238C9" w:rsidRPr="00041ACC" w:rsidRDefault="002238C9" w:rsidP="00E65F34">
      <w:pPr>
        <w:ind w:firstLine="31680"/>
        <w:rPr>
          <w:rStyle w:val="Emphasis"/>
        </w:rPr>
      </w:pPr>
      <w:r>
        <w:rPr>
          <w:rFonts w:hint="eastAsia"/>
        </w:rPr>
        <w:t>说颂瑞应第六：</w:t>
      </w:r>
      <w:r w:rsidRPr="00041ACC">
        <w:rPr>
          <w:rStyle w:val="Emphasis"/>
          <w:rFonts w:hint="eastAsia"/>
        </w:rPr>
        <w:t>佛告阿难……</w:t>
      </w:r>
    </w:p>
    <w:p w:rsidR="002238C9" w:rsidRPr="00041ACC" w:rsidRDefault="002238C9" w:rsidP="00E65F34">
      <w:pPr>
        <w:ind w:firstLine="31680"/>
        <w:rPr>
          <w:rStyle w:val="Emphasis"/>
        </w:rPr>
      </w:pPr>
      <w:r>
        <w:rPr>
          <w:rFonts w:hint="eastAsia"/>
        </w:rPr>
        <w:t>积集德行第七：</w:t>
      </w:r>
      <w:r w:rsidRPr="00041ACC">
        <w:rPr>
          <w:rStyle w:val="Emphasis"/>
          <w:rFonts w:hint="eastAsia"/>
        </w:rPr>
        <w:t>阿难，法藏比丘……</w:t>
      </w:r>
    </w:p>
    <w:p w:rsidR="002238C9" w:rsidRPr="00041ACC" w:rsidRDefault="002238C9" w:rsidP="00E65F34">
      <w:pPr>
        <w:ind w:firstLine="31680"/>
        <w:rPr>
          <w:rStyle w:val="Emphasis"/>
        </w:rPr>
      </w:pPr>
      <w:r>
        <w:rPr>
          <w:rFonts w:hint="eastAsia"/>
        </w:rPr>
        <w:t>法藏成佛第八：</w:t>
      </w:r>
      <w:r w:rsidRPr="00041ACC">
        <w:rPr>
          <w:rStyle w:val="Emphasis"/>
          <w:rFonts w:hint="eastAsia"/>
        </w:rPr>
        <w:t>阿难白佛……</w:t>
      </w:r>
    </w:p>
    <w:p w:rsidR="002238C9" w:rsidRPr="00041ACC" w:rsidRDefault="002238C9" w:rsidP="00E65F34">
      <w:pPr>
        <w:ind w:firstLine="31680"/>
        <w:rPr>
          <w:rStyle w:val="Emphasis"/>
        </w:rPr>
      </w:pPr>
      <w:r>
        <w:rPr>
          <w:rFonts w:hint="eastAsia"/>
        </w:rPr>
        <w:t>国土宝严第九：</w:t>
      </w:r>
      <w:r w:rsidRPr="00041ACC">
        <w:rPr>
          <w:rStyle w:val="Emphasis"/>
          <w:rFonts w:hint="eastAsia"/>
        </w:rPr>
        <w:t>其佛国土……</w:t>
      </w:r>
    </w:p>
    <w:p w:rsidR="002238C9" w:rsidRPr="00041ACC" w:rsidRDefault="002238C9" w:rsidP="00E65F34">
      <w:pPr>
        <w:ind w:firstLine="31680"/>
        <w:rPr>
          <w:rStyle w:val="Emphasis"/>
        </w:rPr>
      </w:pPr>
      <w:r>
        <w:rPr>
          <w:rFonts w:hint="eastAsia"/>
        </w:rPr>
        <w:t>光明独胜第十：</w:t>
      </w:r>
      <w:r w:rsidRPr="00041ACC">
        <w:rPr>
          <w:rStyle w:val="Emphasis"/>
          <w:rFonts w:hint="eastAsia"/>
        </w:rPr>
        <w:t>佛告阿难……</w:t>
      </w:r>
    </w:p>
    <w:p w:rsidR="002238C9" w:rsidRPr="00041ACC" w:rsidRDefault="002238C9" w:rsidP="00E65F34">
      <w:pPr>
        <w:ind w:firstLine="31680"/>
        <w:rPr>
          <w:rStyle w:val="Emphasis"/>
        </w:rPr>
      </w:pPr>
      <w:r>
        <w:rPr>
          <w:rFonts w:hint="eastAsia"/>
        </w:rPr>
        <w:t>寿命无量第十一：</w:t>
      </w:r>
      <w:r w:rsidRPr="00041ACC">
        <w:rPr>
          <w:rStyle w:val="Emphasis"/>
          <w:rFonts w:hint="eastAsia"/>
        </w:rPr>
        <w:t>佛语阿难……</w:t>
      </w:r>
    </w:p>
    <w:p w:rsidR="002238C9" w:rsidRPr="00041ACC" w:rsidRDefault="002238C9" w:rsidP="00E65F34">
      <w:pPr>
        <w:ind w:firstLine="31680"/>
        <w:rPr>
          <w:rStyle w:val="Emphasis"/>
        </w:rPr>
      </w:pPr>
      <w:r>
        <w:rPr>
          <w:rFonts w:hint="eastAsia"/>
        </w:rPr>
        <w:t>圣众无量第十二：</w:t>
      </w:r>
      <w:r w:rsidRPr="00041ACC">
        <w:rPr>
          <w:rStyle w:val="Emphasis"/>
          <w:rFonts w:hint="eastAsia"/>
        </w:rPr>
        <w:t>又声闻菩萨……</w:t>
      </w:r>
    </w:p>
    <w:p w:rsidR="002238C9" w:rsidRPr="00041ACC" w:rsidRDefault="002238C9" w:rsidP="00E65F34">
      <w:pPr>
        <w:ind w:firstLine="31680"/>
        <w:rPr>
          <w:rStyle w:val="Emphasis"/>
        </w:rPr>
      </w:pPr>
      <w:r>
        <w:rPr>
          <w:rFonts w:hint="eastAsia"/>
        </w:rPr>
        <w:t>七宝行树第十三：</w:t>
      </w:r>
      <w:r w:rsidRPr="00041ACC">
        <w:rPr>
          <w:rStyle w:val="Emphasis"/>
          <w:rFonts w:hint="eastAsia"/>
        </w:rPr>
        <w:t>又其国土……</w:t>
      </w:r>
    </w:p>
    <w:p w:rsidR="002238C9" w:rsidRPr="00041ACC" w:rsidRDefault="002238C9" w:rsidP="00E65F34">
      <w:pPr>
        <w:ind w:firstLine="31680"/>
        <w:rPr>
          <w:rStyle w:val="Emphasis"/>
        </w:rPr>
      </w:pPr>
      <w:r>
        <w:rPr>
          <w:rFonts w:hint="eastAsia"/>
        </w:rPr>
        <w:t>道场宝树第十四：</w:t>
      </w:r>
      <w:r w:rsidRPr="00041ACC">
        <w:rPr>
          <w:rStyle w:val="Emphasis"/>
          <w:rFonts w:hint="eastAsia"/>
        </w:rPr>
        <w:t>又无量寿佛……</w:t>
      </w:r>
    </w:p>
    <w:p w:rsidR="002238C9" w:rsidRPr="00041ACC" w:rsidRDefault="002238C9" w:rsidP="00E65F34">
      <w:pPr>
        <w:ind w:firstLine="31680"/>
        <w:rPr>
          <w:rStyle w:val="Emphasis"/>
        </w:rPr>
      </w:pPr>
      <w:r>
        <w:rPr>
          <w:rFonts w:hint="eastAsia"/>
        </w:rPr>
        <w:t>树音妙乐第十五：</w:t>
      </w:r>
      <w:r w:rsidRPr="00041ACC">
        <w:rPr>
          <w:rStyle w:val="Emphasis"/>
          <w:rFonts w:hint="eastAsia"/>
        </w:rPr>
        <w:t>佛告阿难……</w:t>
      </w:r>
    </w:p>
    <w:p w:rsidR="002238C9" w:rsidRPr="00041ACC" w:rsidRDefault="002238C9" w:rsidP="00E65F34">
      <w:pPr>
        <w:ind w:firstLine="31680"/>
        <w:rPr>
          <w:rStyle w:val="Emphasis"/>
        </w:rPr>
      </w:pPr>
      <w:r>
        <w:rPr>
          <w:rFonts w:hint="eastAsia"/>
        </w:rPr>
        <w:t>宝楼池流第十六：</w:t>
      </w:r>
      <w:r w:rsidRPr="00041ACC">
        <w:rPr>
          <w:rStyle w:val="Emphasis"/>
          <w:rFonts w:hint="eastAsia"/>
        </w:rPr>
        <w:t>其讲堂精舍……</w:t>
      </w:r>
    </w:p>
    <w:p w:rsidR="002238C9" w:rsidRPr="00041ACC" w:rsidRDefault="002238C9" w:rsidP="00E65F34">
      <w:pPr>
        <w:ind w:firstLine="31680"/>
        <w:rPr>
          <w:rStyle w:val="Emphasis"/>
        </w:rPr>
      </w:pPr>
      <w:r>
        <w:rPr>
          <w:rFonts w:hint="eastAsia"/>
        </w:rPr>
        <w:t>衣食自然第十七：</w:t>
      </w:r>
      <w:r w:rsidRPr="00041ACC">
        <w:rPr>
          <w:rStyle w:val="Emphasis"/>
          <w:rFonts w:hint="eastAsia"/>
        </w:rPr>
        <w:t>所处宫殿……</w:t>
      </w:r>
    </w:p>
    <w:p w:rsidR="002238C9" w:rsidRPr="00041ACC" w:rsidRDefault="002238C9" w:rsidP="00E65F34">
      <w:pPr>
        <w:ind w:firstLine="31680"/>
        <w:rPr>
          <w:rStyle w:val="Emphasis"/>
        </w:rPr>
      </w:pPr>
      <w:r>
        <w:rPr>
          <w:rFonts w:hint="eastAsia"/>
        </w:rPr>
        <w:t>颜貌端正第十八：</w:t>
      </w:r>
      <w:r w:rsidRPr="00041ACC">
        <w:rPr>
          <w:rStyle w:val="Emphasis"/>
          <w:rFonts w:hint="eastAsia"/>
        </w:rPr>
        <w:t>其诸声闻……</w:t>
      </w:r>
    </w:p>
    <w:p w:rsidR="002238C9" w:rsidRPr="00041ACC" w:rsidRDefault="002238C9" w:rsidP="00E65F34">
      <w:pPr>
        <w:ind w:firstLine="31680"/>
        <w:rPr>
          <w:rStyle w:val="Emphasis"/>
        </w:rPr>
      </w:pPr>
      <w:r>
        <w:rPr>
          <w:rFonts w:hint="eastAsia"/>
        </w:rPr>
        <w:t>宝网树音香第十九：</w:t>
      </w:r>
      <w:r w:rsidRPr="00041ACC">
        <w:rPr>
          <w:rStyle w:val="Emphasis"/>
          <w:rFonts w:hint="eastAsia"/>
        </w:rPr>
        <w:t>佛告阿难……</w:t>
      </w:r>
    </w:p>
    <w:p w:rsidR="002238C9" w:rsidRPr="00041ACC" w:rsidRDefault="002238C9" w:rsidP="00E65F34">
      <w:pPr>
        <w:ind w:firstLine="31680"/>
        <w:rPr>
          <w:rStyle w:val="Emphasis"/>
        </w:rPr>
      </w:pPr>
      <w:r>
        <w:rPr>
          <w:rFonts w:hint="eastAsia"/>
        </w:rPr>
        <w:t>华光现佛第二十：</w:t>
      </w:r>
      <w:r w:rsidRPr="00041ACC">
        <w:rPr>
          <w:rStyle w:val="Emphasis"/>
          <w:rFonts w:hint="eastAsia"/>
        </w:rPr>
        <w:t>又众宝莲华……</w:t>
      </w:r>
    </w:p>
    <w:p w:rsidR="002238C9" w:rsidRPr="00041ACC" w:rsidRDefault="002238C9" w:rsidP="00E65F34">
      <w:pPr>
        <w:ind w:firstLine="31680"/>
        <w:rPr>
          <w:rStyle w:val="Emphasis"/>
        </w:rPr>
      </w:pPr>
      <w:r w:rsidRPr="00041ACC">
        <w:rPr>
          <w:rStyle w:val="Emphasis"/>
          <w:rFonts w:hint="eastAsia"/>
        </w:rPr>
        <w:t>正示愿行令知修证</w:t>
      </w:r>
    </w:p>
    <w:p w:rsidR="002238C9" w:rsidRPr="00041ACC" w:rsidRDefault="002238C9" w:rsidP="00E65F34">
      <w:pPr>
        <w:ind w:firstLine="31680"/>
        <w:rPr>
          <w:rStyle w:val="Emphasis"/>
        </w:rPr>
      </w:pPr>
      <w:r>
        <w:rPr>
          <w:rFonts w:hint="eastAsia"/>
        </w:rPr>
        <w:t>三辈往生第二十一：</w:t>
      </w:r>
      <w:r w:rsidRPr="00041ACC">
        <w:rPr>
          <w:rStyle w:val="Emphasis"/>
          <w:rFonts w:hint="eastAsia"/>
        </w:rPr>
        <w:t>佛告阿难……</w:t>
      </w:r>
    </w:p>
    <w:p w:rsidR="002238C9" w:rsidRPr="00041ACC" w:rsidRDefault="002238C9" w:rsidP="00E65F34">
      <w:pPr>
        <w:ind w:firstLine="31680"/>
        <w:rPr>
          <w:rStyle w:val="Emphasis"/>
        </w:rPr>
      </w:pPr>
      <w:r>
        <w:rPr>
          <w:rFonts w:hint="eastAsia"/>
        </w:rPr>
        <w:t>十方佛赞第二十二：</w:t>
      </w:r>
      <w:r w:rsidRPr="00041ACC">
        <w:rPr>
          <w:rStyle w:val="Emphasis"/>
          <w:rFonts w:hint="eastAsia"/>
        </w:rPr>
        <w:t>佛告阿难……</w:t>
      </w:r>
    </w:p>
    <w:p w:rsidR="002238C9" w:rsidRPr="00041ACC" w:rsidRDefault="002238C9" w:rsidP="00E65F34">
      <w:pPr>
        <w:ind w:firstLine="31680"/>
        <w:rPr>
          <w:rStyle w:val="Emphasis"/>
        </w:rPr>
      </w:pPr>
      <w:r>
        <w:rPr>
          <w:rFonts w:hint="eastAsia"/>
        </w:rPr>
        <w:t>一生补处第二十三：</w:t>
      </w:r>
      <w:r w:rsidRPr="00041ACC">
        <w:rPr>
          <w:rStyle w:val="Emphasis"/>
          <w:rFonts w:hint="eastAsia"/>
        </w:rPr>
        <w:t>佛告阿难……</w:t>
      </w:r>
    </w:p>
    <w:p w:rsidR="002238C9" w:rsidRPr="00041ACC" w:rsidRDefault="002238C9" w:rsidP="00E65F34">
      <w:pPr>
        <w:ind w:firstLine="31680"/>
        <w:rPr>
          <w:rStyle w:val="Emphasis"/>
        </w:rPr>
      </w:pPr>
      <w:r>
        <w:rPr>
          <w:rFonts w:hint="eastAsia"/>
        </w:rPr>
        <w:t>菩萨出供第二十四：</w:t>
      </w:r>
      <w:r w:rsidRPr="00041ACC">
        <w:rPr>
          <w:rStyle w:val="Emphasis"/>
          <w:rFonts w:hint="eastAsia"/>
        </w:rPr>
        <w:t>佛语阿难……</w:t>
      </w:r>
    </w:p>
    <w:p w:rsidR="002238C9" w:rsidRPr="00041ACC" w:rsidRDefault="002238C9" w:rsidP="00E65F34">
      <w:pPr>
        <w:ind w:firstLine="31680"/>
        <w:rPr>
          <w:rStyle w:val="Emphasis"/>
        </w:rPr>
      </w:pPr>
      <w:r>
        <w:rPr>
          <w:rFonts w:hint="eastAsia"/>
        </w:rPr>
        <w:t>广宣妙法第二十五：</w:t>
      </w:r>
      <w:r w:rsidRPr="00041ACC">
        <w:rPr>
          <w:rStyle w:val="Emphasis"/>
          <w:rFonts w:hint="eastAsia"/>
        </w:rPr>
        <w:t>佛语阿难……</w:t>
      </w:r>
    </w:p>
    <w:p w:rsidR="002238C9" w:rsidRPr="00041ACC" w:rsidRDefault="002238C9" w:rsidP="00E65F34">
      <w:pPr>
        <w:ind w:firstLine="31680"/>
        <w:rPr>
          <w:rStyle w:val="Emphasis"/>
        </w:rPr>
      </w:pPr>
      <w:r>
        <w:rPr>
          <w:rFonts w:hint="eastAsia"/>
        </w:rPr>
        <w:t>菩萨功德第二十六：</w:t>
      </w:r>
      <w:r w:rsidRPr="00041ACC">
        <w:rPr>
          <w:rStyle w:val="Emphasis"/>
          <w:rFonts w:hint="eastAsia"/>
        </w:rPr>
        <w:t>佛语阿难……</w:t>
      </w:r>
    </w:p>
    <w:p w:rsidR="002238C9" w:rsidRPr="00041ACC" w:rsidRDefault="002238C9" w:rsidP="00E65F34">
      <w:pPr>
        <w:ind w:firstLine="31680"/>
        <w:rPr>
          <w:rStyle w:val="Emphasis"/>
        </w:rPr>
      </w:pPr>
      <w:r w:rsidRPr="00041ACC">
        <w:rPr>
          <w:rStyle w:val="Emphasis"/>
          <w:rFonts w:hint="eastAsia"/>
        </w:rPr>
        <w:t>标举浊苦令生厌离</w:t>
      </w:r>
    </w:p>
    <w:p w:rsidR="002238C9" w:rsidRPr="00041ACC" w:rsidRDefault="002238C9" w:rsidP="00E65F34">
      <w:pPr>
        <w:ind w:firstLine="31680"/>
        <w:rPr>
          <w:rStyle w:val="Emphasis"/>
        </w:rPr>
      </w:pPr>
      <w:r>
        <w:rPr>
          <w:rFonts w:hint="eastAsia"/>
        </w:rPr>
        <w:t>劝进往生第二十七：</w:t>
      </w:r>
      <w:r w:rsidRPr="00041ACC">
        <w:rPr>
          <w:rStyle w:val="Emphasis"/>
          <w:rFonts w:hint="eastAsia"/>
        </w:rPr>
        <w:t>佛告弥勒菩萨……</w:t>
      </w:r>
    </w:p>
    <w:p w:rsidR="002238C9" w:rsidRPr="00041ACC" w:rsidRDefault="002238C9" w:rsidP="00E65F34">
      <w:pPr>
        <w:ind w:firstLine="31680"/>
        <w:rPr>
          <w:rStyle w:val="Emphasis"/>
        </w:rPr>
      </w:pPr>
      <w:r>
        <w:rPr>
          <w:rFonts w:hint="eastAsia"/>
        </w:rPr>
        <w:t>世人极苦第二十八：</w:t>
      </w:r>
      <w:r w:rsidRPr="00041ACC">
        <w:rPr>
          <w:rStyle w:val="Emphasis"/>
          <w:rFonts w:hint="eastAsia"/>
        </w:rPr>
        <w:t>然世人薄俗……</w:t>
      </w:r>
    </w:p>
    <w:p w:rsidR="002238C9" w:rsidRPr="00041ACC" w:rsidRDefault="002238C9" w:rsidP="00E65F34">
      <w:pPr>
        <w:ind w:firstLine="31680"/>
        <w:rPr>
          <w:rStyle w:val="Emphasis"/>
        </w:rPr>
      </w:pPr>
      <w:r>
        <w:rPr>
          <w:rFonts w:hint="eastAsia"/>
        </w:rPr>
        <w:t>五恶五善第二十九：</w:t>
      </w:r>
      <w:r w:rsidRPr="00041ACC">
        <w:rPr>
          <w:rStyle w:val="Emphasis"/>
          <w:rFonts w:hint="eastAsia"/>
        </w:rPr>
        <w:t>佛告弥勒……</w:t>
      </w:r>
    </w:p>
    <w:p w:rsidR="002238C9" w:rsidRPr="00041ACC" w:rsidRDefault="002238C9" w:rsidP="00E65F34">
      <w:pPr>
        <w:ind w:firstLine="31680"/>
        <w:rPr>
          <w:rStyle w:val="Emphasis"/>
        </w:rPr>
      </w:pPr>
      <w:r>
        <w:rPr>
          <w:rFonts w:hint="eastAsia"/>
        </w:rPr>
        <w:t>重重诲勉第三十：</w:t>
      </w:r>
      <w:r w:rsidRPr="00041ACC">
        <w:rPr>
          <w:rStyle w:val="Emphasis"/>
          <w:rFonts w:hint="eastAsia"/>
        </w:rPr>
        <w:t>佛告弥勒……</w:t>
      </w:r>
    </w:p>
    <w:p w:rsidR="002238C9" w:rsidRPr="00041ACC" w:rsidRDefault="002238C9" w:rsidP="00E65F34">
      <w:pPr>
        <w:ind w:firstLine="31680"/>
        <w:rPr>
          <w:rStyle w:val="Emphasis"/>
        </w:rPr>
      </w:pPr>
      <w:r w:rsidRPr="00041ACC">
        <w:rPr>
          <w:rStyle w:val="Emphasis"/>
          <w:rFonts w:hint="eastAsia"/>
        </w:rPr>
        <w:t>极乐弥陀现前征信</w:t>
      </w:r>
    </w:p>
    <w:p w:rsidR="002238C9" w:rsidRPr="00041ACC" w:rsidRDefault="002238C9" w:rsidP="00E65F34">
      <w:pPr>
        <w:ind w:firstLine="31680"/>
        <w:rPr>
          <w:rStyle w:val="Emphasis"/>
        </w:rPr>
      </w:pPr>
      <w:r>
        <w:rPr>
          <w:rFonts w:hint="eastAsia"/>
        </w:rPr>
        <w:t>极乐现前第三十一：</w:t>
      </w:r>
      <w:r w:rsidRPr="00041ACC">
        <w:rPr>
          <w:rStyle w:val="Emphasis"/>
          <w:rFonts w:hint="eastAsia"/>
        </w:rPr>
        <w:t>佛告阿难……</w:t>
      </w:r>
    </w:p>
    <w:p w:rsidR="002238C9" w:rsidRPr="00041ACC" w:rsidRDefault="002238C9" w:rsidP="00E65F34">
      <w:pPr>
        <w:ind w:firstLine="31680"/>
        <w:rPr>
          <w:rStyle w:val="Emphasis"/>
        </w:rPr>
      </w:pPr>
      <w:r>
        <w:rPr>
          <w:rFonts w:hint="eastAsia"/>
        </w:rPr>
        <w:t>疑悔处胎第三十二：</w:t>
      </w:r>
      <w:r w:rsidRPr="00041ACC">
        <w:rPr>
          <w:rStyle w:val="Emphasis"/>
          <w:rFonts w:hint="eastAsia"/>
        </w:rPr>
        <w:t>尔时慈氏菩萨……</w:t>
      </w:r>
    </w:p>
    <w:p w:rsidR="002238C9" w:rsidRPr="00041ACC" w:rsidRDefault="002238C9" w:rsidP="00E65F34">
      <w:pPr>
        <w:ind w:firstLine="31680"/>
        <w:rPr>
          <w:rStyle w:val="Emphasis"/>
        </w:rPr>
      </w:pPr>
      <w:r>
        <w:rPr>
          <w:rFonts w:hint="eastAsia"/>
        </w:rPr>
        <w:t>菩萨当生第三十三：</w:t>
      </w:r>
      <w:r w:rsidRPr="00041ACC">
        <w:rPr>
          <w:rStyle w:val="Emphasis"/>
          <w:rFonts w:hint="eastAsia"/>
        </w:rPr>
        <w:t>弥勒菩萨白佛言……</w:t>
      </w:r>
    </w:p>
    <w:p w:rsidR="002238C9" w:rsidRDefault="002238C9" w:rsidP="00E65F34">
      <w:pPr>
        <w:ind w:firstLine="31680"/>
      </w:pPr>
      <w:r>
        <w:rPr>
          <w:rFonts w:hint="eastAsia"/>
        </w:rPr>
        <w:t>流通分</w:t>
      </w:r>
    </w:p>
    <w:p w:rsidR="002238C9" w:rsidRPr="00041ACC" w:rsidRDefault="002238C9" w:rsidP="00E65F34">
      <w:pPr>
        <w:ind w:firstLine="31680"/>
        <w:rPr>
          <w:rStyle w:val="Emphasis"/>
        </w:rPr>
      </w:pPr>
      <w:r>
        <w:rPr>
          <w:rFonts w:hint="eastAsia"/>
        </w:rPr>
        <w:t>独留此经第三十四：</w:t>
      </w:r>
      <w:r w:rsidRPr="00041ACC">
        <w:rPr>
          <w:rStyle w:val="Emphasis"/>
          <w:rFonts w:hint="eastAsia"/>
        </w:rPr>
        <w:t>佛告弥勒……</w:t>
      </w:r>
    </w:p>
    <w:p w:rsidR="002238C9" w:rsidRPr="00041ACC" w:rsidRDefault="002238C9" w:rsidP="00E65F34">
      <w:pPr>
        <w:ind w:firstLine="31680"/>
        <w:rPr>
          <w:rStyle w:val="Emphasis"/>
        </w:rPr>
      </w:pPr>
      <w:r>
        <w:rPr>
          <w:rFonts w:hint="eastAsia"/>
        </w:rPr>
        <w:t>闻法获益第三十五：</w:t>
      </w:r>
      <w:r w:rsidRPr="00041ACC">
        <w:rPr>
          <w:rStyle w:val="Emphasis"/>
          <w:rFonts w:hint="eastAsia"/>
        </w:rPr>
        <w:t>尔时世尊……</w:t>
      </w:r>
    </w:p>
    <w:p w:rsidR="002238C9" w:rsidRPr="00041ACC" w:rsidRDefault="002238C9" w:rsidP="00E65F34">
      <w:pPr>
        <w:ind w:firstLine="31680"/>
        <w:rPr>
          <w:rStyle w:val="Emphasis"/>
        </w:rPr>
      </w:pPr>
      <w:r>
        <w:rPr>
          <w:rFonts w:hint="eastAsia"/>
        </w:rPr>
        <w:t>华乐普庆第三十六：</w:t>
      </w:r>
      <w:r w:rsidRPr="00041ACC">
        <w:rPr>
          <w:rStyle w:val="Emphasis"/>
          <w:rFonts w:hint="eastAsia"/>
        </w:rPr>
        <w:t>尔时三千大千世界……</w:t>
      </w:r>
    </w:p>
    <w:p w:rsidR="002238C9" w:rsidRDefault="002238C9" w:rsidP="00E65F34">
      <w:pPr>
        <w:ind w:firstLine="31680"/>
      </w:pPr>
    </w:p>
    <w:p w:rsidR="002238C9" w:rsidRDefault="002238C9" w:rsidP="00E65F34">
      <w:pPr>
        <w:ind w:firstLine="31680"/>
      </w:pPr>
      <w:r>
        <w:rPr>
          <w:rFonts w:hint="eastAsia"/>
        </w:rPr>
        <w:t>诸位大德比丘，诸位居士同修：</w:t>
      </w:r>
    </w:p>
    <w:p w:rsidR="002238C9" w:rsidRDefault="002238C9" w:rsidP="00E65F34">
      <w:pPr>
        <w:ind w:firstLine="31680"/>
      </w:pPr>
      <w:r>
        <w:rPr>
          <w:rFonts w:hint="eastAsia"/>
        </w:rPr>
        <w:t>现在讨论十门总启最后的科目</w:t>
      </w:r>
      <w:r>
        <w:t>——</w:t>
      </w:r>
      <w:r>
        <w:rPr>
          <w:rFonts w:hint="eastAsia"/>
        </w:rPr>
        <w:t>别解文义。已知经题总的大意，继而须知经中自始至终的文句，以及经文所蕴之义。故须章分句解，俾令由文字般若随文入观，达于实相。《无量寿经》与其他佛经一样，结构上类分为三大部分：序分、正宗分和流通分。序分中分证信序与发起序。正宗分为四大段落：</w:t>
      </w:r>
      <w:r>
        <w:t>1</w:t>
      </w:r>
      <w:r>
        <w:rPr>
          <w:rFonts w:hint="eastAsia"/>
        </w:rPr>
        <w:t>）详陈宿愿净土令生信乐；</w:t>
      </w:r>
      <w:r>
        <w:t>2</w:t>
      </w:r>
      <w:r>
        <w:rPr>
          <w:rFonts w:hint="eastAsia"/>
        </w:rPr>
        <w:t>）正示愿行令知修证；</w:t>
      </w:r>
      <w:r>
        <w:t>3</w:t>
      </w:r>
      <w:r>
        <w:rPr>
          <w:rFonts w:hint="eastAsia"/>
        </w:rPr>
        <w:t>）标举浊苦令生厌离；</w:t>
      </w:r>
      <w:r>
        <w:t>4</w:t>
      </w:r>
      <w:r>
        <w:rPr>
          <w:rFonts w:hint="eastAsia"/>
        </w:rPr>
        <w:t>）极乐弥陀现前征信。四大段又细分为三十一段。全经三十六段如一曲结构恢宏的交响乐，展现出净土的辉煌富丽。（结构段的划分可参看附表）</w:t>
      </w:r>
    </w:p>
    <w:p w:rsidR="002238C9" w:rsidRDefault="002238C9" w:rsidP="00E65F34">
      <w:pPr>
        <w:ind w:firstLine="31680"/>
      </w:pPr>
      <w:r>
        <w:rPr>
          <w:rFonts w:hint="eastAsia"/>
        </w:rPr>
        <w:t>现在来看序分，序分有证信序和发起序。证信序乃一切经典通具的六种成就，即信成就、闻成就、时成就、处成就、主成就、众成就，用这六种成就形成一经的证信序以资证信。发起序是这部《无量寿经》特殊的发起因缘。</w:t>
      </w:r>
    </w:p>
    <w:p w:rsidR="002238C9" w:rsidRDefault="002238C9" w:rsidP="00E65F34">
      <w:pPr>
        <w:ind w:firstLine="31680"/>
      </w:pPr>
      <w:r>
        <w:rPr>
          <w:rFonts w:hint="eastAsia"/>
        </w:rPr>
        <w:t>请看经文：</w:t>
      </w:r>
      <w:r w:rsidRPr="005D2445">
        <w:rPr>
          <w:rStyle w:val="Emphasis"/>
          <w:rFonts w:hint="eastAsia"/>
        </w:rPr>
        <w:t>“我闻如是，一时，佛住王舍城，耆阇崛山中。”</w:t>
      </w:r>
      <w:r>
        <w:rPr>
          <w:rFonts w:hint="eastAsia"/>
        </w:rPr>
        <w:t>第一句就包含着闻成就、信成就、时成就、主成就和处成就这五种。先看“我闻如是”（有些经是“如是我闻”），这是一切佛经起首的固定表述，这个经初的文句表述乃释尊所钦定的。《大智度论》记载：佛陀临涅槃时，大众悲痛欲绝，阿难也心没于忧伤之海。这时候尊者阿</w:t>
      </w:r>
      <w:r>
        <w:t>[</w:t>
      </w:r>
      <w:r>
        <w:rPr>
          <w:rFonts w:hint="eastAsia"/>
        </w:rPr>
        <w:t>少</w:t>
      </w:r>
      <w:r>
        <w:t>/</w:t>
      </w:r>
      <w:r>
        <w:rPr>
          <w:rFonts w:hint="eastAsia"/>
        </w:rPr>
        <w:t>兔</w:t>
      </w:r>
      <w:r>
        <w:t>]</w:t>
      </w:r>
      <w:r>
        <w:rPr>
          <w:rFonts w:hint="eastAsia"/>
        </w:rPr>
        <w:t>楼驮提醒阿难问佛四事：一、佛灭度后，以何为师？二、依何法住？三、恶性比丘，如何摈斥？四、一切经初，当安何语？佛答阿难，佛灭度后，以戒为师；依四念处住；恶性比丘，默而摈之；一切经初，应云如是我闻，一时，佛在某处，某国土，与某大众，非独我法如是，三世诸佛经初也都同样。</w:t>
      </w:r>
    </w:p>
    <w:p w:rsidR="002238C9" w:rsidRDefault="002238C9" w:rsidP="00E65F34">
      <w:pPr>
        <w:ind w:firstLine="31680"/>
      </w:pPr>
      <w:r w:rsidRPr="008164C8">
        <w:rPr>
          <w:rStyle w:val="Emphasis"/>
          <w:rFonts w:hint="eastAsia"/>
        </w:rPr>
        <w:t>“我闻如是”，</w:t>
      </w:r>
      <w:r>
        <w:rPr>
          <w:rFonts w:hint="eastAsia"/>
        </w:rPr>
        <w:t>意谓如是之法，我从佛闻。此句经文功用有三。其一，断疑。释尊涅槃后，尊者摩诃迦叶组织第一次结集经律论三藏。众人推举阿难结集经藏，阿难登上师子座时，由佛力、法力加持故，阿难的身相庄严如佛。与会的圣众生起三疑：一疑，释迦牟尼佛复活了？二疑，阿难成佛了？三疑，是不是他方佛来了？正此疑惑之际，阿难述说“我闻如是”，如是之法我从佛闻，则非释迦佛复活，亦非阿难成佛，亦非他方佛来，故而顿释三疑。亦令未来听闻此经者，不生疑团。其二，熄灭斗诤。阿难述说是言闻佛所说，不是自己造作出来的，大众信受佛是一切智故，佛所说无有错谬，故能熄灭斗诤。其三，能拣别外道。外道典籍前大都安一个“阿优”，佛经曰“如是我闻”，有所区别故。</w:t>
      </w:r>
    </w:p>
    <w:p w:rsidR="002238C9" w:rsidRDefault="002238C9" w:rsidP="00E65F34">
      <w:pPr>
        <w:ind w:firstLine="31680"/>
      </w:pPr>
      <w:r w:rsidRPr="008164C8">
        <w:rPr>
          <w:rStyle w:val="Emphasis"/>
          <w:rFonts w:hint="eastAsia"/>
        </w:rPr>
        <w:t>“我闻”，</w:t>
      </w:r>
      <w:r>
        <w:rPr>
          <w:rFonts w:hint="eastAsia"/>
        </w:rPr>
        <w:t>表闻成就。阿难已经证到了圣果，欲明阿难是佛侍者，常随佛后，亲预法会，能听能持，教旨亲承，表无传说之错，故曰“我闻”。</w:t>
      </w:r>
      <w:r w:rsidRPr="008164C8">
        <w:rPr>
          <w:rStyle w:val="Emphasis"/>
          <w:rFonts w:hint="eastAsia"/>
        </w:rPr>
        <w:t>“如是”，</w:t>
      </w:r>
      <w:r>
        <w:rPr>
          <w:rFonts w:hint="eastAsia"/>
        </w:rPr>
        <w:t>表信成就。“如”者，如众生意，随其心之所乐，佛即度之。生佛机教相应为“是”，故称“如是”。佛法大海，信为能入，如果不信，唯事多闻研究，说食数宝，与己无干。</w:t>
      </w:r>
    </w:p>
    <w:p w:rsidR="002238C9" w:rsidRDefault="002238C9" w:rsidP="00E65F34">
      <w:pPr>
        <w:ind w:firstLine="31680"/>
      </w:pPr>
      <w:r w:rsidRPr="008164C8">
        <w:rPr>
          <w:rStyle w:val="Emphasis"/>
          <w:rFonts w:hint="eastAsia"/>
        </w:rPr>
        <w:t>“一时”，</w:t>
      </w:r>
      <w:r>
        <w:rPr>
          <w:rFonts w:hint="eastAsia"/>
        </w:rPr>
        <w:t>表时成就。佛随机说法度生，须等待时节因缘的成熟。释尊久存演畅念佛往生法门之心，此时观察到与会大众信受净土法门的善根成熟，佛便不失时机地演说。师资共相默合，当时说者的悲心与听者的机感相契了，成就了“一时”。佛经不标具体的年月日，一则时间本身是虚妄的，在百法中属心不相应行法；又，时间的长短在感觉上各有不同，比如佛说《法华经》六十小劫，听者意谓只有一顿饭的时间，钟表时间与心理时间不一样，爱因斯坦相对论中亦有论及；又，中国的纪年日历与天竺国不一样。故总以“一时”标定时成就。</w:t>
      </w:r>
    </w:p>
    <w:p w:rsidR="002238C9" w:rsidRDefault="002238C9" w:rsidP="00E65F34">
      <w:pPr>
        <w:ind w:firstLine="31680"/>
      </w:pPr>
      <w:r w:rsidRPr="008164C8">
        <w:rPr>
          <w:rStyle w:val="Emphasis"/>
          <w:rFonts w:hint="eastAsia"/>
        </w:rPr>
        <w:t>“佛”，</w:t>
      </w:r>
      <w:r>
        <w:rPr>
          <w:rFonts w:hint="eastAsia"/>
        </w:rPr>
        <w:t>是主成就，标显化主即释迦牟尼佛。佛为教主，为大众所共宗仰，如众星拱月。六种成就中以主成就为核心展开，正是佛参与的这个法会，便有了时成就，聆听教主的法音即闻成就，接受教主的教化即信成就，教主所住的地方即处成就，教主所教化的当机众即众成就，言佛便周。</w:t>
      </w:r>
    </w:p>
    <w:p w:rsidR="002238C9" w:rsidRDefault="002238C9" w:rsidP="00E65F34">
      <w:pPr>
        <w:ind w:firstLine="31680"/>
      </w:pPr>
      <w:r w:rsidRPr="008164C8">
        <w:rPr>
          <w:rStyle w:val="Emphasis"/>
          <w:rFonts w:hint="eastAsia"/>
        </w:rPr>
        <w:t>“住王舍城，耆阇崛山中”，</w:t>
      </w:r>
      <w:r>
        <w:rPr>
          <w:rFonts w:hint="eastAsia"/>
        </w:rPr>
        <w:t>为处成就。王舍城是摩揭陀国的首都，国主是频婆娑罗王，佛的大护法，证到初果的一个大护法居士。在五天竺国有十六座大城，王舍城是五天竺十六大城中最大的一座城市，亦是佛成道的地方。为了报答法身诞生地的恩德，佛常常住在这个地方游化。耆阇崛山是王舍城邻近的山峰，又叫灵鹫山（因其山头像鹫鸟的头）。从地理位置来看，此山离王舍城不远，托钵乞食方便，路较为陡峭，一般人难以上去，这个山势适合于建清静道场。灵鹫山乃福德吉祥之处，三世诸佛都在那里讲经说法，摩诃衍经典大多于灵鹫山而说，如《妙法莲华经》、《佛说观无量寿佛经》等。这个神奇的地方，境界叵测，把王舍城耆阇崛山标显出来，表明释尊游化众生，大致有两类所住的地方。一类是王城聚落，为了教化世俗间的众生，然比丘（佛属僧数）与俗人在形态、生活方式上有种种差异，所以不能共住在一起，随因缘而教化，这叫境界住。还有一类是教化出家众，令僧众有依托的道场与依止的导师，所以佛住在阿兰若、精舍等处，就叫依止住。这里标出王舍城耆阇崛山表明，进可以入王舍城教化俗间的众生，退可以回耆阇崛山来教化出家的僧众，净土法门广被缁白二众。</w:t>
      </w:r>
    </w:p>
    <w:p w:rsidR="002238C9" w:rsidRPr="008164C8" w:rsidRDefault="002238C9" w:rsidP="00E65F34">
      <w:pPr>
        <w:ind w:firstLine="31680"/>
        <w:rPr>
          <w:rStyle w:val="Emphasis"/>
        </w:rPr>
      </w:pPr>
      <w:r>
        <w:rPr>
          <w:rFonts w:hint="eastAsia"/>
        </w:rPr>
        <w:t>请看经文：</w:t>
      </w:r>
      <w:r w:rsidRPr="008164C8">
        <w:rPr>
          <w:rStyle w:val="Emphasis"/>
          <w:rFonts w:hint="eastAsia"/>
        </w:rPr>
        <w:t>“与大比丘众万二千人俱，一切大圣，神通已达。其名曰，尊者了本际、尊者正愿、尊者正语、尊者大号、尊者仁贤、尊者离垢、尊者名闻、尊者善实、尊者具足、尊者牛王、尊者优楼频螺迦叶、尊者伽耶迦叶、尊者那提迦叶、尊者摩诃迦叶、尊者舍利弗、尊者大目犍连、尊者劫宾那、尊者大住、尊者大净志、尊者摩诃周那、尊者满愿子、尊者离障、尊者流灌、尊者坚伏、尊者面王、尊者异乘、尊者仁性、尊者嘉乐、尊者善来、尊者罗云、尊者阿难，皆如斯等上首者也。”</w:t>
      </w:r>
    </w:p>
    <w:p w:rsidR="002238C9" w:rsidRDefault="002238C9" w:rsidP="00E65F34">
      <w:pPr>
        <w:ind w:firstLine="31680"/>
      </w:pPr>
      <w:r>
        <w:rPr>
          <w:rFonts w:hint="eastAsia"/>
        </w:rPr>
        <w:t>从</w:t>
      </w:r>
      <w:r w:rsidRPr="008164C8">
        <w:rPr>
          <w:rStyle w:val="Emphasis"/>
          <w:rFonts w:hint="eastAsia"/>
        </w:rPr>
        <w:t>“与大比丘众”</w:t>
      </w:r>
      <w:r>
        <w:rPr>
          <w:rFonts w:hint="eastAsia"/>
        </w:rPr>
        <w:t>到</w:t>
      </w:r>
      <w:r w:rsidRPr="008164C8">
        <w:rPr>
          <w:rStyle w:val="Emphasis"/>
          <w:rFonts w:hint="eastAsia"/>
        </w:rPr>
        <w:t>“解脱菩萨”</w:t>
      </w:r>
      <w:r>
        <w:rPr>
          <w:rFonts w:hint="eastAsia"/>
        </w:rPr>
        <w:t>以来，明与会的大众。在与会的大众中，又分为声闻众与菩萨众二种，构成众成就。这段经文先述声闻众。佛身兼众中之数，故名为“与”，含共同意。持戒相同，发心相同，见解相同，解脱的愿望相同，这些共同点便形成强有力的僧团。“大比丘”是指证得阿罗汉果的圣者，并具趋向大乘的胸襟，就叫大。比丘又称乞士，乞食资身，乞法资心，伏灭烦恼，最后获得应供，灭烦恼贼，契证无生的无学果。</w:t>
      </w:r>
      <w:r w:rsidRPr="008164C8">
        <w:rPr>
          <w:rStyle w:val="Emphasis"/>
          <w:rFonts w:hint="eastAsia"/>
        </w:rPr>
        <w:t>“万二千人俱”，</w:t>
      </w:r>
      <w:r>
        <w:rPr>
          <w:rFonts w:hint="eastAsia"/>
        </w:rPr>
        <w:t>这样的大比丘有一万二千人，法华会上亦是一万二千众，表明法会的盛大。</w:t>
      </w:r>
      <w:r w:rsidRPr="008164C8">
        <w:rPr>
          <w:rStyle w:val="Emphasis"/>
          <w:rFonts w:hint="eastAsia"/>
        </w:rPr>
        <w:t>“一切大圣，神通已达”，</w:t>
      </w:r>
      <w:r>
        <w:rPr>
          <w:rFonts w:hint="eastAsia"/>
        </w:rPr>
        <w:t>这表明这些大比丘所证到的位次。</w:t>
      </w:r>
      <w:r w:rsidRPr="008164C8">
        <w:rPr>
          <w:rStyle w:val="Emphasis"/>
          <w:rFonts w:hint="eastAsia"/>
        </w:rPr>
        <w:t>“其名曰”，</w:t>
      </w:r>
      <w:r>
        <w:rPr>
          <w:rFonts w:hint="eastAsia"/>
        </w:rPr>
        <w:t>下面就列出三十一位上首大比丘的名字。这些比丘的名号，或者以其德行来立名，或者以其出身的家族来立名，或者是以其发的愿来立名。各位尊者各具一德，可令后来的学佛人，都能找到与自己相似的类型。同类相引，好乐智慧、神通、说法、头陀苦行、寂静独处、营福等佛子，悉能在这些尊者中找到对应。</w:t>
      </w:r>
    </w:p>
    <w:p w:rsidR="002238C9" w:rsidRDefault="002238C9" w:rsidP="00E65F34">
      <w:pPr>
        <w:ind w:firstLine="31680"/>
      </w:pPr>
      <w:r w:rsidRPr="008164C8">
        <w:rPr>
          <w:rStyle w:val="Emphasis"/>
          <w:rFonts w:hint="eastAsia"/>
        </w:rPr>
        <w:t>“尊者了本际”，</w:t>
      </w:r>
      <w:r>
        <w:rPr>
          <w:rFonts w:hint="eastAsia"/>
        </w:rPr>
        <w:t>有法可尊，名为尊者，了本际即是阿若憍陈如，这是从其德能立名，即明了契证诸法的本性。尊者憍陈如是佛初转法轮所度的五比丘之一，及最先成道的弟子。憍陈如在僧团中宽仁博识，初受法味最为第一，把憍陈如列为首位，表明信受《无量寿经》所示念佛往生法门，即是佛的第一弟子。</w:t>
      </w:r>
    </w:p>
    <w:p w:rsidR="002238C9" w:rsidRDefault="002238C9" w:rsidP="00E65F34">
      <w:pPr>
        <w:ind w:firstLine="31680"/>
      </w:pPr>
      <w:r w:rsidRPr="008164C8">
        <w:rPr>
          <w:rStyle w:val="Emphasis"/>
          <w:rFonts w:hint="eastAsia"/>
        </w:rPr>
        <w:t>“尊者正愿”，</w:t>
      </w:r>
      <w:r>
        <w:rPr>
          <w:rFonts w:hint="eastAsia"/>
        </w:rPr>
        <w:t>是慈悲心深切的一位尊者，常思苦难的众生就掉眼泪，所以他另一个名字叫泪出。据传，摩诃迦叶在洞窟结集时，正愿尊者在洞窟外，领了一万大众结集三藏，佛藏有上座部和大众部，大众部结集的组织者就是正愿尊者。把他列为第二，表明念佛法门要三根普被，利钝全收，尤其要注重平民化、大众化。</w:t>
      </w:r>
    </w:p>
    <w:p w:rsidR="002238C9" w:rsidRDefault="002238C9" w:rsidP="00E65F34">
      <w:pPr>
        <w:ind w:firstLine="31680"/>
      </w:pPr>
      <w:r w:rsidRPr="008164C8">
        <w:rPr>
          <w:rStyle w:val="Emphasis"/>
          <w:rFonts w:hint="eastAsia"/>
        </w:rPr>
        <w:t>“尊者正愿”，</w:t>
      </w:r>
      <w:r>
        <w:rPr>
          <w:rFonts w:hint="eastAsia"/>
        </w:rPr>
        <w:t>唐译马胜，威仪第一。唯圣人能将内在德行显现在行住坐卧诸威仪中，行不言之教。舍利弗就是在路上遇见马胜比丘托钵，被其威仪吸引，恭问法要，得到初果的。又有一长者由于见到马胜威仪生欢喜心，发心建造六十座僧房来供比丘修行。</w:t>
      </w:r>
    </w:p>
    <w:p w:rsidR="002238C9" w:rsidRDefault="002238C9" w:rsidP="00E65F34">
      <w:pPr>
        <w:ind w:firstLine="31680"/>
      </w:pPr>
      <w:r w:rsidRPr="008164C8">
        <w:rPr>
          <w:rStyle w:val="Emphasis"/>
          <w:rFonts w:hint="eastAsia"/>
        </w:rPr>
        <w:t>“尊者正语”，</w:t>
      </w:r>
      <w:r>
        <w:rPr>
          <w:rFonts w:hint="eastAsia"/>
        </w:rPr>
        <w:t>以德立名，口业离妄言、恶口、两舌、绮语四种过失，故名正语。</w:t>
      </w:r>
    </w:p>
    <w:p w:rsidR="002238C9" w:rsidRDefault="002238C9" w:rsidP="00E65F34">
      <w:pPr>
        <w:ind w:firstLine="31680"/>
      </w:pPr>
      <w:r w:rsidRPr="008164C8">
        <w:rPr>
          <w:rStyle w:val="Emphasis"/>
          <w:rFonts w:hint="eastAsia"/>
        </w:rPr>
        <w:t>“尊者大号”，</w:t>
      </w:r>
      <w:r>
        <w:rPr>
          <w:rFonts w:hint="eastAsia"/>
        </w:rPr>
        <w:t>以法立名，美好的名声传布遐迩，故名大号。</w:t>
      </w:r>
    </w:p>
    <w:p w:rsidR="002238C9" w:rsidRDefault="002238C9" w:rsidP="00E65F34">
      <w:pPr>
        <w:ind w:firstLine="31680"/>
      </w:pPr>
      <w:r w:rsidRPr="008164C8">
        <w:rPr>
          <w:rStyle w:val="Emphasis"/>
          <w:rFonts w:hint="eastAsia"/>
        </w:rPr>
        <w:t>“尊者仁贤”，</w:t>
      </w:r>
      <w:r>
        <w:rPr>
          <w:rFonts w:hint="eastAsia"/>
        </w:rPr>
        <w:t>以德能立名，禀性仁慈、贤良，身心柔软。</w:t>
      </w:r>
    </w:p>
    <w:p w:rsidR="002238C9" w:rsidRDefault="002238C9" w:rsidP="00E65F34">
      <w:pPr>
        <w:ind w:firstLine="31680"/>
      </w:pPr>
      <w:r w:rsidRPr="008164C8">
        <w:rPr>
          <w:rStyle w:val="Emphasis"/>
          <w:rFonts w:hint="eastAsia"/>
        </w:rPr>
        <w:t>“尊者离垢”，</w:t>
      </w:r>
      <w:r>
        <w:rPr>
          <w:rFonts w:hint="eastAsia"/>
        </w:rPr>
        <w:t>这位尊者离开破戒的垢染，常常打扫寺院，藉清扫外境的尘垢，也洗濯自身心烦惑垢习，心境一如。</w:t>
      </w:r>
    </w:p>
    <w:p w:rsidR="002238C9" w:rsidRDefault="002238C9" w:rsidP="00E65F34">
      <w:pPr>
        <w:ind w:firstLine="31680"/>
      </w:pPr>
      <w:r w:rsidRPr="008164C8">
        <w:rPr>
          <w:rStyle w:val="Emphasis"/>
          <w:rFonts w:hint="eastAsia"/>
        </w:rPr>
        <w:t>“尊者名闻”，</w:t>
      </w:r>
      <w:r>
        <w:rPr>
          <w:rFonts w:hint="eastAsia"/>
        </w:rPr>
        <w:t>唐本译云善称圆满，此尊者初生时，上有宝盖自然出现，以此因缘，名闻流布，遍于一切。</w:t>
      </w:r>
    </w:p>
    <w:p w:rsidR="002238C9" w:rsidRDefault="002238C9" w:rsidP="00E65F34">
      <w:pPr>
        <w:ind w:firstLine="31680"/>
      </w:pPr>
      <w:r w:rsidRPr="008164C8">
        <w:rPr>
          <w:rStyle w:val="Emphasis"/>
          <w:rFonts w:hint="eastAsia"/>
        </w:rPr>
        <w:t>“尊者善实”，</w:t>
      </w:r>
      <w:r>
        <w:rPr>
          <w:rFonts w:hint="eastAsia"/>
        </w:rPr>
        <w:t>即须菩提，解空第一。入无诤三昧，身心柔软。佛特别加持他在般若会上为菩萨讲般若波罗蜜。解空第一的须菩提，参与宣讲妙有净土的法会，表空有不二。</w:t>
      </w:r>
    </w:p>
    <w:p w:rsidR="002238C9" w:rsidRDefault="002238C9" w:rsidP="00E65F34">
      <w:pPr>
        <w:ind w:firstLine="31680"/>
      </w:pPr>
      <w:r w:rsidRPr="008164C8">
        <w:rPr>
          <w:rStyle w:val="Emphasis"/>
          <w:rFonts w:hint="eastAsia"/>
        </w:rPr>
        <w:t>“尊者具足”，</w:t>
      </w:r>
      <w:r>
        <w:rPr>
          <w:rFonts w:hint="eastAsia"/>
        </w:rPr>
        <w:t>《本行集》云富兰那迦比丘，表精勤修行圆满福慧功德。</w:t>
      </w:r>
    </w:p>
    <w:p w:rsidR="002238C9" w:rsidRDefault="002238C9" w:rsidP="00E65F34">
      <w:pPr>
        <w:ind w:firstLine="31680"/>
      </w:pPr>
      <w:r w:rsidRPr="008164C8">
        <w:rPr>
          <w:rStyle w:val="Emphasis"/>
          <w:rFonts w:hint="eastAsia"/>
        </w:rPr>
        <w:t>“尊者牛王”，</w:t>
      </w:r>
      <w:r>
        <w:rPr>
          <w:rFonts w:hint="eastAsia"/>
        </w:rPr>
        <w:t>即憍梵钵提，此云牛呞，受天供养第一。过去世中讥讽一年老然证圣果的比丘像牛似的吃饭，得五百世作牛之报。今生得人身证罗汉果，然还有牛的习气，凡夫只看外在形态，不知他的内在圣法，故多有轻慢。释尊恐人讥笑他遭恶果，便敕令他常居天上，诸天知道他是圣人，便会恭敬供养他，故云受天供养第一。</w:t>
      </w:r>
    </w:p>
    <w:p w:rsidR="002238C9" w:rsidRDefault="002238C9" w:rsidP="00E65F34">
      <w:pPr>
        <w:ind w:firstLine="31680"/>
      </w:pPr>
      <w:r w:rsidRPr="008164C8">
        <w:rPr>
          <w:rStyle w:val="Emphasis"/>
          <w:rFonts w:hint="eastAsia"/>
        </w:rPr>
        <w:t>“尊者优楼频螺迦叶、尊者伽耶迦叶、尊者那提迦叶”，</w:t>
      </w:r>
      <w:r>
        <w:rPr>
          <w:rFonts w:hint="eastAsia"/>
        </w:rPr>
        <w:t>这三迦叶是三兄弟，都是事火婆罗门。优楼频螺迦叶是长兄，住在木瓜林修行，这是佛最先度化的一个外道首领。当时，摩揭陀国的频婆娑罗王尊优楼频螺迦叶为国师，全国上下一般民众更是把他推崇得无以复加。降服这样的人物可不容易。首先，佛于火龙窟，入火光三昧，降伏火龙，并显现十番神通，直指其我执嫉妒的心病，才令优楼频螺迦叶心悦诚服，放下我慢，投在佛陀座下做弟子。事火的道具全都扔到河里去了。他的两个弟弟一个是在象头山修行的伽耶迦叶，一个是在那提河畔修行的那提迦叶。他俩看到河里飘来了事火道具都大吃一惊，以为兄长出了什么意外，赶紧带着各自的弟子前来寻找。赶来一看，自己的长兄成了比丘的形象了，很不理解地责备长兄：你是德高望重的人，怎么给他人做弟子呢？这时优楼频螺迦叶就平心静气地把佛陀的威德、智慧、慈悲给两个弟弟述说了一番，并领两个弟弟拜见佛陀。伽耶迦叶与那提迦叶受佛陀威德感化，也投到佛陀座下做弟子了。那时优楼频螺迦叶座下有五百个弟子，伽耶迦叶、那提迦叶座下各有二百五十个弟子，共有一千人全都归投佛陀出家。这样，僧团一下子便发展壮大了。</w:t>
      </w:r>
    </w:p>
    <w:p w:rsidR="002238C9" w:rsidRDefault="002238C9" w:rsidP="00E65F34">
      <w:pPr>
        <w:ind w:firstLine="31680"/>
      </w:pPr>
      <w:r w:rsidRPr="008164C8">
        <w:rPr>
          <w:rStyle w:val="Emphasis"/>
          <w:rFonts w:hint="eastAsia"/>
        </w:rPr>
        <w:t>“尊者摩诃迦叶”，</w:t>
      </w:r>
      <w:r>
        <w:rPr>
          <w:rFonts w:hint="eastAsia"/>
        </w:rPr>
        <w:t>此云大龟氏，在佛的弟子中头陀第一。他出生在一个大富长者的家庭，自古以来这个家族都是修道的贵族，他祖先修道可以感得灵龟负图而出，因以为姓。摩诃迦叶身如金色，称为金色头陀。又云饮光，即他人的光在他身边都黯淡失色，这是由于他宿世为佛装金所报得的身相庄严。摩诃迦叶遇到佛陀，便舍去他高贵的地位、财富、贵族的种姓而出家，并选择头陀苦行作为自己修行的主业。头陀者，此云抖擞，又云淘汰。有十二行，即：一、衲衣（</w:t>
      </w:r>
      <w:r w:rsidRPr="00810C73">
        <w:rPr>
          <w:rStyle w:val="Char"/>
          <w:rFonts w:hint="eastAsia"/>
          <w:sz w:val="28"/>
        </w:rPr>
        <w:t>又云粪扫衣</w:t>
      </w:r>
      <w:r>
        <w:rPr>
          <w:rFonts w:hint="eastAsia"/>
        </w:rPr>
        <w:t>）；二、三衣（</w:t>
      </w:r>
      <w:r w:rsidRPr="00810C73">
        <w:rPr>
          <w:rStyle w:val="Char"/>
          <w:rFonts w:hint="eastAsia"/>
          <w:sz w:val="28"/>
        </w:rPr>
        <w:t>不蓄余长衣</w:t>
      </w:r>
      <w:r>
        <w:rPr>
          <w:rFonts w:hint="eastAsia"/>
        </w:rPr>
        <w:t>）；三、乞食；四、不作余食；五、一坐食（</w:t>
      </w:r>
      <w:r w:rsidRPr="00810C73">
        <w:rPr>
          <w:rStyle w:val="Char"/>
          <w:rFonts w:hint="eastAsia"/>
          <w:sz w:val="28"/>
        </w:rPr>
        <w:t>不更作小食</w:t>
      </w:r>
      <w:r>
        <w:rPr>
          <w:rFonts w:hint="eastAsia"/>
        </w:rPr>
        <w:t>）；六、节量食；七、阿兰若住；八、冢间坐；九、树下坐；十、露天坐；十一、随坐（</w:t>
      </w:r>
      <w:r w:rsidRPr="00810C73">
        <w:rPr>
          <w:rStyle w:val="Char"/>
          <w:rFonts w:hint="eastAsia"/>
          <w:sz w:val="28"/>
        </w:rPr>
        <w:t>有草地</w:t>
      </w:r>
      <w:r>
        <w:rPr>
          <w:rFonts w:hint="eastAsia"/>
        </w:rPr>
        <w:t>）；十二、常坐不卧。以此十二种苦行扫除尘劳挂累，澄净身心。到年老的时候，佛怜悯他的衰老，劝他住祇园精舍。摩诃迦叶依然如故，对佛禀白：我习惯于住在露天野外，住在祇园精舍舒适的房子，看不到一块枯骨，闻不到一点尸体的臭味，对我是不适宜的。佛听了甚为赞叹：有头陀行，我法久住。未来僧团的衰败大多来自僧众安逸与腐化的生活，离开这种精进勇猛的头陀行，僧团的力量就会减弱。所以，我等比丘宜效法摩诃迦叶的修道精神。摩诃迦叶尊者亦是禅宗的初祖，传佛心印，是佛法的传承者。佛是把衣钵传给迦叶的，迦叶完成了结集三藏的使命之后就于鸡足山入定，等待弥勒下生，把释尊的袈裟交给弥勒佛便涅槃，完成佛对他的最后一桩使命。摩诃迦叶参与无量寿法会，也能令宗门教下的行人对净土生起尊仰之心。</w:t>
      </w:r>
    </w:p>
    <w:p w:rsidR="002238C9" w:rsidRDefault="002238C9" w:rsidP="00E65F34">
      <w:pPr>
        <w:ind w:firstLine="31680"/>
      </w:pPr>
      <w:r w:rsidRPr="008164C8">
        <w:rPr>
          <w:rStyle w:val="Emphasis"/>
          <w:rFonts w:hint="eastAsia"/>
        </w:rPr>
        <w:t>“舍利弗”，</w:t>
      </w:r>
      <w:r>
        <w:rPr>
          <w:rFonts w:hint="eastAsia"/>
        </w:rPr>
        <w:t>佛的诸弟子中，智慧第一。梵语舍利，此云鹙鹭；梵语弗，此云子。其母身形端正，眼净如鹙鹭，由母得名，云是鹙鹭的儿子。舍利弗在母胎时，已能令母辩论胜过其舅（</w:t>
      </w:r>
      <w:r w:rsidRPr="00810C73">
        <w:rPr>
          <w:rStyle w:val="Char"/>
          <w:rFonts w:hint="eastAsia"/>
          <w:sz w:val="28"/>
        </w:rPr>
        <w:t>摩诃拘</w:t>
      </w:r>
      <w:r w:rsidRPr="00810C73">
        <w:rPr>
          <w:rStyle w:val="Char"/>
          <w:rFonts w:ascii="宋体" w:eastAsia="宋体" w:hAnsi="宋体" w:cs="宋体" w:hint="eastAsia"/>
          <w:sz w:val="28"/>
        </w:rPr>
        <w:t>絺</w:t>
      </w:r>
      <w:r w:rsidRPr="00810C73">
        <w:rPr>
          <w:rStyle w:val="Char"/>
          <w:rFonts w:ascii="楷体_GB2312" w:hAnsi="楷体_GB2312" w:cs="楷体_GB2312" w:hint="eastAsia"/>
          <w:sz w:val="28"/>
        </w:rPr>
        <w:t>罗</w:t>
      </w:r>
      <w:r>
        <w:rPr>
          <w:rFonts w:hint="eastAsia"/>
        </w:rPr>
        <w:t>）。八岁时，遍读一切外道经书，登座辩论，所向披靡。出家作比丘后，七日之内，遍达佛法，十五天证阿罗汉果，是佛的教团中推动弘法最有力量的一位法将。说他的智慧第一，并不意味着其他德能不行，只是姑显一德。据经论记载：舍利弗正在宴坐时，佛令大目犍连唤舍利弗，舍利弗说：“汝前去，吾后至。”大目犍连就想用神通将舍利弗带走。舍利弗即解衣带，放在地上，对目犍连说：“汝能举此衣带，方可牵我去。”大目犍连竭尽神力，衣带却纹丝不动。舍利弗又以衣带系在阎浮提树上，树摇动，而衣带不动。大目犍连无奈便回到佛所。一看，舍利弗已在佛旁。这时，大目犍连感叹，智慧之力远胜神通。</w:t>
      </w:r>
    </w:p>
    <w:p w:rsidR="002238C9" w:rsidRDefault="002238C9" w:rsidP="00E65F34">
      <w:pPr>
        <w:ind w:firstLine="31680"/>
      </w:pPr>
      <w:r>
        <w:rPr>
          <w:rFonts w:hint="eastAsia"/>
        </w:rPr>
        <w:t>舍利弗知道佛涅槃的时间，便向佛请求自己先佛入灭，就像大山将崩，山前面的大岩石先要崩倒一样。舍利弗回到家乡入涅槃，他母亲由于儿子回家涅槃的因缘，也深信三宝，证得初果。舍利弗与会，表明唯智慧深远者，才能对念佛往生法门，谛信不疑。</w:t>
      </w:r>
    </w:p>
    <w:p w:rsidR="002238C9" w:rsidRDefault="002238C9" w:rsidP="00E65F34">
      <w:pPr>
        <w:ind w:firstLine="31680"/>
      </w:pPr>
      <w:r w:rsidRPr="008164C8">
        <w:rPr>
          <w:rStyle w:val="Emphasis"/>
          <w:rFonts w:hint="eastAsia"/>
        </w:rPr>
        <w:t>“尊者大目犍连”，</w:t>
      </w:r>
      <w:r>
        <w:rPr>
          <w:rFonts w:hint="eastAsia"/>
        </w:rPr>
        <w:t>此云采菽氏，神通第一。诸如降伏毒龙，止住外道移山，用钵盛五百释迦族人托之梵天等，诸种神通妙用，大小乘经典多有记载。神通第一者往生西方极乐世界，即可获得如佛无量神通，广作无量佛事。</w:t>
      </w:r>
    </w:p>
    <w:p w:rsidR="002238C9" w:rsidRDefault="002238C9" w:rsidP="00E65F34">
      <w:pPr>
        <w:ind w:firstLine="31680"/>
      </w:pPr>
      <w:r w:rsidRPr="008164C8">
        <w:rPr>
          <w:rStyle w:val="Emphasis"/>
          <w:rFonts w:hint="eastAsia"/>
        </w:rPr>
        <w:t>“摩诃劫宾那”，</w:t>
      </w:r>
      <w:r>
        <w:rPr>
          <w:rFonts w:hint="eastAsia"/>
        </w:rPr>
        <w:t>此云房宿，房宿是二十八宿中第四星宿，父母祈祷此星而生子，故云房宿。又，他初出家时，有一天准备拜谒佛，中途遇大雨，便寄食陶师屋舍。不久有一个比丘来与他共住，为他讲经说法，令他当即证到阿罗汉果，那位比丘即佛所化现。说明佛二六时中都在关顾众生，只要众生得度的因缘成熟了，马上不失时机地予以度化。摩诃劫宾那无须仪器，便通晓天象，故云知星宿第一。</w:t>
      </w:r>
    </w:p>
    <w:p w:rsidR="002238C9" w:rsidRDefault="002238C9" w:rsidP="00E65F34">
      <w:pPr>
        <w:ind w:firstLine="31680"/>
      </w:pPr>
      <w:r w:rsidRPr="008164C8">
        <w:rPr>
          <w:rStyle w:val="Emphasis"/>
          <w:rFonts w:hint="eastAsia"/>
        </w:rPr>
        <w:t>“尊者大住”，</w:t>
      </w:r>
      <w:r>
        <w:rPr>
          <w:rFonts w:hint="eastAsia"/>
        </w:rPr>
        <w:t>即摩诃迦旃延，此云文饰。在佛的弟子当中论议第一。善分别义理，敷演教道。如外道问：我见人死不还，故知无他世。（意谓：人死后受苦，应当回还人世，为何甘心受苦而不回还？故知无有他世。）尊者答言：譬如世间罪人，被关在牢狱，能回得来吗？外道又问：若生天，何故不归？故知无他世。尊者答言：堕在茅厕，得以跳出，还肯入厕否？如是种种妙说经义。又，他回答公允。如一外道问：刹帝利和刹帝利之间、婆罗门和婆罗门之间为何斗诤不休？尊者回答：是由于贪欲的烦恼。这个外道进一步问：你们比丘与比丘之间为何也有那么多斗诤？尊者回答：这是由于我见的执著。可见尊者平心论理，发挥中道。</w:t>
      </w:r>
    </w:p>
    <w:p w:rsidR="002238C9" w:rsidRDefault="002238C9" w:rsidP="00E65F34">
      <w:pPr>
        <w:ind w:firstLine="31680"/>
      </w:pPr>
      <w:r w:rsidRPr="008164C8">
        <w:rPr>
          <w:rStyle w:val="Emphasis"/>
          <w:rFonts w:hint="eastAsia"/>
        </w:rPr>
        <w:t>“尊者大净志”，</w:t>
      </w:r>
      <w:r>
        <w:rPr>
          <w:rFonts w:hint="eastAsia"/>
        </w:rPr>
        <w:t>梵名叫赖吒和罗，是一个大富长者的儿子。他见到佛陀僧团的庄严威仪，便执意出家，父母不同意，大净志就绝食，绝食到第五天，他父母许可他出家。他出家以后住阿兰若，闲居第一，故称为大净志。</w:t>
      </w:r>
    </w:p>
    <w:p w:rsidR="002238C9" w:rsidRDefault="002238C9" w:rsidP="00E65F34">
      <w:pPr>
        <w:ind w:firstLine="31680"/>
      </w:pPr>
      <w:r w:rsidRPr="008164C8">
        <w:rPr>
          <w:rStyle w:val="Emphasis"/>
          <w:rFonts w:hint="eastAsia"/>
        </w:rPr>
        <w:t>“摩诃周那”，</w:t>
      </w:r>
      <w:r>
        <w:rPr>
          <w:rFonts w:hint="eastAsia"/>
        </w:rPr>
        <w:t>即周那般特，此云路生。路生有大小，此为周利槃陀伽的长兄。《中阿含》里，佛对之说七世间福。</w:t>
      </w:r>
    </w:p>
    <w:p w:rsidR="002238C9" w:rsidRDefault="002238C9" w:rsidP="00E65F34">
      <w:pPr>
        <w:ind w:firstLine="31680"/>
      </w:pPr>
      <w:r w:rsidRPr="008164C8">
        <w:rPr>
          <w:rStyle w:val="Emphasis"/>
          <w:rFonts w:hint="eastAsia"/>
        </w:rPr>
        <w:t>“尊者满愿子”，</w:t>
      </w:r>
      <w:r>
        <w:rPr>
          <w:rFonts w:hint="eastAsia"/>
        </w:rPr>
        <w:t>即富楼那弥多罗尼子。佛的弟子中说法第一，具有强烈的弘法热忱。当时有边地叫输卢那国，民风暴劣，他就向佛请求要到那儿去布教。当佛了解到他能忍耐他人的恶骂捶打，乃至付出生命也无怨无悔时，也就放心地许可他到恶劣的地方去布教。</w:t>
      </w:r>
    </w:p>
    <w:p w:rsidR="002238C9" w:rsidRDefault="002238C9" w:rsidP="00E65F34">
      <w:pPr>
        <w:ind w:firstLine="31680"/>
      </w:pPr>
      <w:r>
        <w:rPr>
          <w:rFonts w:hint="eastAsia"/>
        </w:rPr>
        <w:t>富楼那尊者那种无所畏惧的弘法精神，以及所具有的深沉的信仰，善巧演说的才智，值得吾人效法。佛常称赞其为说法人中最为第一，而且九十亿佛以来，说法人中，亦最第一。</w:t>
      </w:r>
    </w:p>
    <w:p w:rsidR="002238C9" w:rsidRDefault="002238C9" w:rsidP="00E65F34">
      <w:pPr>
        <w:ind w:firstLine="31680"/>
      </w:pPr>
      <w:r w:rsidRPr="008164C8">
        <w:rPr>
          <w:rStyle w:val="Emphasis"/>
          <w:rFonts w:hint="eastAsia"/>
        </w:rPr>
        <w:t>“尊者离障”，</w:t>
      </w:r>
      <w:r>
        <w:rPr>
          <w:rFonts w:hint="eastAsia"/>
        </w:rPr>
        <w:t>唐译阿泥楼驮，即《阿弥陀经》中的阿</w:t>
      </w:r>
      <w:r>
        <w:t>[</w:t>
      </w:r>
      <w:r>
        <w:rPr>
          <w:rFonts w:hint="eastAsia"/>
        </w:rPr>
        <w:t>少</w:t>
      </w:r>
      <w:r>
        <w:t>/</w:t>
      </w:r>
      <w:r>
        <w:rPr>
          <w:rFonts w:hint="eastAsia"/>
        </w:rPr>
        <w:t>兔</w:t>
      </w:r>
      <w:r>
        <w:t>]</w:t>
      </w:r>
      <w:r>
        <w:rPr>
          <w:rFonts w:hint="eastAsia"/>
        </w:rPr>
        <w:t>楼驮，此云无贫，又云多睡。过去世因值饥荒，有一辟支佛乞食无得，他以自己仅有的稷饭作供养，感得九十一劫资用充足，至今不灭，所求如意。出家后，听法时多昏睡，佛呵责云：“咄咄何为睡，螺师蚌蛤类。一睡一千年，不闻佛名字。”尊者听后，发愤精进，七日七夜，不卧不睡，双目失明。佛教修习乐见照明金刚三昧，遂得天眼。观三千大千世界，如观掌中之果，故为天眼第一。</w:t>
      </w:r>
    </w:p>
    <w:p w:rsidR="002238C9" w:rsidRDefault="002238C9" w:rsidP="00E65F34">
      <w:pPr>
        <w:ind w:firstLine="31680"/>
      </w:pPr>
      <w:r w:rsidRPr="008164C8">
        <w:rPr>
          <w:rStyle w:val="Emphasis"/>
          <w:rFonts w:hint="eastAsia"/>
        </w:rPr>
        <w:t>“尊者流灌”，</w:t>
      </w:r>
      <w:r>
        <w:rPr>
          <w:rFonts w:hint="eastAsia"/>
        </w:rPr>
        <w:t>梵语孙陀罗难陀，即佛亲弟，此云艳喜，汉译名多欲。维卫佛时，布施暖浴室，洗比丘僧。以此灌沐如来及众僧的功德，生生世世，身相完美。阿难二十相，难陀三十相，难陀金色，阿难银色。仪容第一，举世无双，故名流灌。</w:t>
      </w:r>
    </w:p>
    <w:p w:rsidR="002238C9" w:rsidRDefault="002238C9" w:rsidP="00E65F34">
      <w:pPr>
        <w:ind w:firstLine="31680"/>
      </w:pPr>
      <w:r w:rsidRPr="008164C8">
        <w:rPr>
          <w:rStyle w:val="Emphasis"/>
          <w:rFonts w:hint="eastAsia"/>
        </w:rPr>
        <w:t>“尊者坚伏”，</w:t>
      </w:r>
      <w:r>
        <w:rPr>
          <w:rFonts w:hint="eastAsia"/>
        </w:rPr>
        <w:t>汉译本云“贤者了深定”。此尊者道心坚固，精进伏灭烦恼，好乐阿兰若清净修行。</w:t>
      </w:r>
    </w:p>
    <w:p w:rsidR="002238C9" w:rsidRDefault="002238C9" w:rsidP="00E65F34">
      <w:pPr>
        <w:ind w:firstLine="31680"/>
      </w:pPr>
      <w:r w:rsidRPr="008164C8">
        <w:rPr>
          <w:rStyle w:val="Emphasis"/>
          <w:rFonts w:hint="eastAsia"/>
        </w:rPr>
        <w:t>“尊者面王”，</w:t>
      </w:r>
      <w:r>
        <w:rPr>
          <w:rFonts w:hint="eastAsia"/>
        </w:rPr>
        <w:t>又叫善容。据云，他出生的时候空中有宝冠相，因名面王。家人害怕他受到国王的迫害，便舍他出家作比丘。《增一阿含经·弟子品》叹德文云：“著弊恶衣，无所羞耻，所谓面王比丘是。”</w:t>
      </w:r>
    </w:p>
    <w:p w:rsidR="002238C9" w:rsidRDefault="002238C9" w:rsidP="00E65F34">
      <w:pPr>
        <w:ind w:firstLine="31680"/>
      </w:pPr>
      <w:r w:rsidRPr="008164C8">
        <w:rPr>
          <w:rStyle w:val="Emphasis"/>
          <w:rFonts w:hint="eastAsia"/>
        </w:rPr>
        <w:t>“尊者异乘”，</w:t>
      </w:r>
      <w:r>
        <w:rPr>
          <w:rFonts w:hint="eastAsia"/>
        </w:rPr>
        <w:t>即优波离，在佛的弟子当中持戒第一。原在释迦皇宫为王子们作剃头匠，后随王子们出家。出家后一向戒急乘缓，戒德最庄严，故名异乘。在摩诃迦叶组织的第一次结集经藏时，由优波离尊者结集毗尼藏，被后人尊为律宗的初祖。</w:t>
      </w:r>
    </w:p>
    <w:p w:rsidR="002238C9" w:rsidRDefault="002238C9" w:rsidP="00E65F34">
      <w:pPr>
        <w:ind w:firstLine="31680"/>
      </w:pPr>
      <w:r w:rsidRPr="008164C8">
        <w:rPr>
          <w:rStyle w:val="Emphasis"/>
          <w:rFonts w:hint="eastAsia"/>
        </w:rPr>
        <w:t>“尊者仁性”，</w:t>
      </w:r>
      <w:r>
        <w:rPr>
          <w:rFonts w:hint="eastAsia"/>
        </w:rPr>
        <w:t>即尸利罗，此云施财。生性仁慈，乐善好施，救诸贫乏，济诸下劣，故名仁性。佛的诸弟子中，布施第一。</w:t>
      </w:r>
    </w:p>
    <w:p w:rsidR="002238C9" w:rsidRDefault="002238C9" w:rsidP="00E65F34">
      <w:pPr>
        <w:ind w:firstLine="31680"/>
      </w:pPr>
      <w:r w:rsidRPr="008164C8">
        <w:rPr>
          <w:rStyle w:val="Emphasis"/>
          <w:rFonts w:hint="eastAsia"/>
        </w:rPr>
        <w:t>“尊者嘉乐”，</w:t>
      </w:r>
      <w:r>
        <w:rPr>
          <w:rFonts w:hint="eastAsia"/>
        </w:rPr>
        <w:t>即牧牛难陀。出家前曾为佛在结夏安居中的佛陀服务，后随同伴以牧牛十一事问佛，了知佛实是一切智人，即随佛出家，很快证到圣果。以其经常牧牛，横笛高歌，音声微妙，人乐听闻。证果后，余习仍在，常以妙声，赞颂佛德。诸弟子中，妙声第一。</w:t>
      </w:r>
    </w:p>
    <w:p w:rsidR="002238C9" w:rsidRDefault="002238C9" w:rsidP="00E65F34">
      <w:pPr>
        <w:ind w:firstLine="31680"/>
      </w:pPr>
      <w:r w:rsidRPr="008164C8">
        <w:rPr>
          <w:rStyle w:val="Emphasis"/>
          <w:rFonts w:hint="eastAsia"/>
        </w:rPr>
        <w:t>“尊者善来”，</w:t>
      </w:r>
      <w:r>
        <w:rPr>
          <w:rFonts w:hint="eastAsia"/>
        </w:rPr>
        <w:t>梵云蔡揭。他的父亲是大富长者，祈祷得生到这个儿子，初生日，父亲兴奋地以“善来”命名。谁知道这个儿子薄福报，父母去世之后，他把家产全都给耗尽了，同乡们改称他为“恶来”。就在穷愁潦倒之际，他看到僧团整序生活方式，甚为向往。佛陀便慈悲地摄受他，称他为善来，自然就做比丘了。出家后证阿罗汉果，能入火光三昧，降服毒龙，放光遍照十方。善来本是一个通称，佛陀在世时，对宿有善根者说一句善来比丘，须发自落，袈裟著身，即得戒成比丘性。这位比丘个人的特殊因缘，故专以善来命名。</w:t>
      </w:r>
    </w:p>
    <w:p w:rsidR="002238C9" w:rsidRDefault="002238C9" w:rsidP="00E65F34">
      <w:pPr>
        <w:ind w:firstLine="31680"/>
      </w:pPr>
      <w:r w:rsidRPr="008164C8">
        <w:rPr>
          <w:rStyle w:val="Emphasis"/>
          <w:rFonts w:hint="eastAsia"/>
        </w:rPr>
        <w:t>“尊者罗云”，</w:t>
      </w:r>
      <w:r>
        <w:rPr>
          <w:rFonts w:hint="eastAsia"/>
        </w:rPr>
        <w:t>即罗睺罗，此云覆障。一者，因他在母胎中，六年才降生，这是障自己的出生。二者，佛的父王以太子未有儿子，不许出家，后悉达多太子指耶输陀罗腹，令妻怀孕，方遂出家之志，这是障父的出家。三者，由于他在胎六年，人疑其母耶输陀罗有非礼行为，这是障母的清白。有此三障，故名覆障。罗睺罗十五岁出家，是佛陀第一个度化的沙弥，佛令舍利弗做他的亲教师。二十一岁证阿罗汉果。佛灭度后，他仍留世护持佛法。佛弟子中，密行第一。</w:t>
      </w:r>
    </w:p>
    <w:p w:rsidR="002238C9" w:rsidRDefault="002238C9" w:rsidP="00E65F34">
      <w:pPr>
        <w:ind w:firstLine="31680"/>
      </w:pPr>
      <w:r w:rsidRPr="008164C8">
        <w:rPr>
          <w:rStyle w:val="Emphasis"/>
          <w:rFonts w:hint="eastAsia"/>
        </w:rPr>
        <w:t>“尊者阿难”，</w:t>
      </w:r>
      <w:r>
        <w:rPr>
          <w:rFonts w:hint="eastAsia"/>
        </w:rPr>
        <w:t>此云庆喜。佛成道日诞生，净饭王及臣民，既闻太子成佛，又闻宫中诞子，双喜临门，举国忻庆，因以立名。阿难相貌很庄严，肌肤像一面透明的镜子，令人可以看到自己的形象。女人见了阿难呢，多有生起爱染心的，由此佛特许他穿覆肩衣。释尊教法中，有女众出家，亦是阿难劝请佛陀允许的。所以比丘尼们特别敬重感恩阿难尊者。佛弟子中，多闻第一。</w:t>
      </w:r>
    </w:p>
    <w:p w:rsidR="002238C9" w:rsidRDefault="002238C9" w:rsidP="00E65F34">
      <w:pPr>
        <w:ind w:firstLine="31680"/>
      </w:pPr>
      <w:r w:rsidRPr="008164C8">
        <w:rPr>
          <w:rStyle w:val="Emphasis"/>
          <w:rFonts w:hint="eastAsia"/>
        </w:rPr>
        <w:t>“皆如斯等上首者也”，</w:t>
      </w:r>
      <w:r>
        <w:rPr>
          <w:rFonts w:hint="eastAsia"/>
        </w:rPr>
        <w:t>这一句经文是承接上面所列的三十一位尊者。“等”字是例余一万二千比丘，都是僧团中的上首弟子。所谓“上首”，就是德腊俱尊，堪为师范。这些声闻圣众参与无量寿法门，表明净土法门的殊胜，法会的富丽恢宏。这样就是一万二千大众当中的上座比丘，上首者也。</w:t>
      </w:r>
    </w:p>
    <w:p w:rsidR="002238C9" w:rsidRPr="008164C8" w:rsidRDefault="002238C9" w:rsidP="00E65F34">
      <w:pPr>
        <w:ind w:firstLine="31680"/>
        <w:rPr>
          <w:rStyle w:val="Emphasis"/>
        </w:rPr>
      </w:pPr>
      <w:r>
        <w:rPr>
          <w:rFonts w:hint="eastAsia"/>
        </w:rPr>
        <w:t>请看下面经文：</w:t>
      </w:r>
      <w:r w:rsidRPr="008164C8">
        <w:rPr>
          <w:rStyle w:val="Emphasis"/>
          <w:rFonts w:hint="eastAsia"/>
        </w:rPr>
        <w:t>“又与大乘众菩萨俱，普贤菩萨、妙德菩萨、慈氏菩萨等，此贤劫中一切菩萨。又贤护等十六正士，善思议菩萨、信慧菩萨、空无菩萨、神通华菩萨、光英菩萨、慧上菩萨、智幢菩萨、寂根菩萨、愿慧菩萨、香象菩萨、宝英菩萨、中住菩萨、制行菩萨、解脱菩萨。”</w:t>
      </w:r>
    </w:p>
    <w:p w:rsidR="002238C9" w:rsidRDefault="002238C9" w:rsidP="00E65F34">
      <w:pPr>
        <w:ind w:firstLine="31680"/>
      </w:pPr>
      <w:r w:rsidRPr="008164C8">
        <w:rPr>
          <w:rStyle w:val="Emphasis"/>
          <w:rFonts w:hint="eastAsia"/>
        </w:rPr>
        <w:t>“又与大乘众菩萨俱”，</w:t>
      </w:r>
      <w:r>
        <w:rPr>
          <w:rFonts w:hint="eastAsia"/>
        </w:rPr>
        <w:t>前面列了声闻圣众，不但声同圣众与会，菩萨大士亦共同闻法，更明与会的菩萨悉皆上首。“与”是共的意思。“大乘”，简别小乘。大有四义：一者愿大，求大菩提故；二者行大，自他二利成就故；三者时大，经三大阿僧祇劫，剋志菩提故；四者德大，具足一乘诸功德故。“乘”，车乘喻、运载意。以大悲心，令一切众生离苦得乐，故名大乘。菩萨圣众中又分出家菩萨与在家菩萨两类。普贤、文殊正是释迦会上的上首，标举二大士，总摄一切释迦会中的菩萨；次弥勒是贤劫中当成的第五尊佛，标举弥勒总摄贤劫一切补处菩萨；后贤护等居家菩萨之上首，以摄居家诸菩萨。</w:t>
      </w:r>
    </w:p>
    <w:p w:rsidR="002238C9" w:rsidRDefault="002238C9" w:rsidP="00E65F34">
      <w:pPr>
        <w:ind w:firstLine="31680"/>
      </w:pPr>
      <w:r>
        <w:rPr>
          <w:rFonts w:hint="eastAsia"/>
        </w:rPr>
        <w:t>参加这个法会的众多菩萨中，首先列出三位出家的菩萨。首为</w:t>
      </w:r>
      <w:r w:rsidRPr="008164C8">
        <w:rPr>
          <w:rStyle w:val="Emphasis"/>
          <w:rFonts w:hint="eastAsia"/>
        </w:rPr>
        <w:t>“普贤菩萨”</w:t>
      </w:r>
      <w:r>
        <w:rPr>
          <w:rFonts w:hint="eastAsia"/>
        </w:rPr>
        <w:t>，又名遍吉，德周沙界曰普，位居等觉曰贤。最先列普贤，一者因他是诸佛的长子；二者因他在华严会上特别能够翊赞净土法门；三者参与无量寿法会的菩萨皆遵普贤大士之德，奉持普贤十大愿王，速能除灭五无间业，临命终时，最后刹那，一切诸根悉皆散坏，唯此愿王，不相舍离，于一切时，引导其前，一刹那中，即得往生极乐世界。普贤菩萨功德巍巍，故先标列。</w:t>
      </w:r>
    </w:p>
    <w:p w:rsidR="002238C9" w:rsidRDefault="002238C9" w:rsidP="00E65F34">
      <w:pPr>
        <w:ind w:firstLine="31680"/>
      </w:pPr>
      <w:r>
        <w:rPr>
          <w:rFonts w:hint="eastAsia"/>
        </w:rPr>
        <w:t>第二尊列的是</w:t>
      </w:r>
      <w:r w:rsidRPr="008164C8">
        <w:rPr>
          <w:rStyle w:val="Emphasis"/>
          <w:rFonts w:hint="eastAsia"/>
        </w:rPr>
        <w:t>“妙德菩萨”，</w:t>
      </w:r>
      <w:r>
        <w:rPr>
          <w:rFonts w:hint="eastAsia"/>
        </w:rPr>
        <w:t>又云妙首，又云妙吉祥。准华严宗，文殊的三个称号表信、行、智三法门。妙首表信，信为万行万德之头首。妙吉祥表行，即解之行；于怨亲众生中，平等利益，不为损恼，名妙吉祥。妙德表智，即行之解。经云，文殊乃诸佛之母、释迦之师，岂非妙德。把他列在普贤之后，表净土法门非大智不能究竟信解。又表唯得根本智，才能圆满普贤行故。</w:t>
      </w:r>
    </w:p>
    <w:p w:rsidR="002238C9" w:rsidRDefault="002238C9" w:rsidP="00E65F34">
      <w:pPr>
        <w:ind w:firstLine="31680"/>
      </w:pPr>
      <w:r w:rsidRPr="008164C8">
        <w:rPr>
          <w:rStyle w:val="Emphasis"/>
          <w:rFonts w:hint="eastAsia"/>
        </w:rPr>
        <w:t>“慈氏菩萨”，</w:t>
      </w:r>
      <w:r>
        <w:rPr>
          <w:rFonts w:hint="eastAsia"/>
        </w:rPr>
        <w:t>梵译弥勒，又云阿逸多，具云慈无能胜。为何以慈来立名呢？过去生中曾遇大慈如来，发愿成佛的时候，得到同样的名号，即得慈心三昧。又《悲华经》中，发愿于刀兵劫中拥护众生。至极慈悲，超出凡夫小乘，故云无能胜。又，弥勒既闻此经，当来下生成佛龙华三会必说此经。本经后半部，释尊将此经殷勤嘱咐弥勒，当知此经流通无尽。</w:t>
      </w:r>
    </w:p>
    <w:p w:rsidR="002238C9" w:rsidRDefault="002238C9" w:rsidP="00E65F34">
      <w:pPr>
        <w:ind w:firstLine="31680"/>
      </w:pPr>
      <w:r w:rsidRPr="008164C8">
        <w:rPr>
          <w:rStyle w:val="Emphasis"/>
          <w:rFonts w:hint="eastAsia"/>
        </w:rPr>
        <w:t>“等”，</w:t>
      </w:r>
      <w:r>
        <w:rPr>
          <w:rFonts w:hint="eastAsia"/>
        </w:rPr>
        <w:t>等例其余很多的等觉菩萨，不能一一详列，故称“等”。</w:t>
      </w:r>
    </w:p>
    <w:p w:rsidR="002238C9" w:rsidRDefault="002238C9" w:rsidP="00E65F34">
      <w:pPr>
        <w:ind w:firstLine="31680"/>
      </w:pPr>
      <w:r w:rsidRPr="008164C8">
        <w:rPr>
          <w:rStyle w:val="Emphasis"/>
          <w:rFonts w:hint="eastAsia"/>
        </w:rPr>
        <w:t>“此贤劫中一切菩萨”，</w:t>
      </w:r>
      <w:r>
        <w:rPr>
          <w:rFonts w:hint="eastAsia"/>
        </w:rPr>
        <w:t>此句总举此世界，在贤劫未来将入千佛之数的菩萨也都与会，表明不唯第五尊弥勒佛，乃至第六、第七……至千佛悉皆将演说流通本经，尽未示际。可见当释迦牟尼佛将此经殷勤付嘱弥勒菩萨时，也就等于将此经殷勤付嘱给贤劫千佛了。足证念佛往生一法，极畅十方诸佛度生出世之本怀。</w:t>
      </w:r>
    </w:p>
    <w:p w:rsidR="002238C9" w:rsidRDefault="002238C9" w:rsidP="00E65F34">
      <w:pPr>
        <w:ind w:firstLine="31680"/>
      </w:pPr>
      <w:r w:rsidRPr="008164C8">
        <w:rPr>
          <w:rStyle w:val="Emphasis"/>
          <w:rFonts w:hint="eastAsia"/>
        </w:rPr>
        <w:t>“又贤护等十六正士”，</w:t>
      </w:r>
      <w:r>
        <w:rPr>
          <w:rFonts w:hint="eastAsia"/>
        </w:rPr>
        <w:t>标显与会的以贤护为首的居家菩萨。贤护梵音云跋陀和，是居住在王舍城的一位大富长者。此菩萨具大贤德，护念众生，弘护佛法，故名贤护。般若三昧中，此菩萨是念佛三昧的发起人，亲见弥陀，得佛授记。来此无量寿胜会，亦欲开显念佛三昧故。以贤护为首的十六位居家菩萨，作为诸在家菩萨的上首，十六亦表圆满。</w:t>
      </w:r>
    </w:p>
    <w:p w:rsidR="002238C9" w:rsidRDefault="002238C9" w:rsidP="00E65F34">
      <w:pPr>
        <w:ind w:firstLine="31680"/>
      </w:pPr>
      <w:r>
        <w:rPr>
          <w:rFonts w:hint="eastAsia"/>
        </w:rPr>
        <w:t>以下所标列的十四位菩萨【</w:t>
      </w:r>
      <w:r w:rsidRPr="00810C73">
        <w:rPr>
          <w:rStyle w:val="Char"/>
          <w:rFonts w:hint="eastAsia"/>
          <w:sz w:val="28"/>
        </w:rPr>
        <w:t>注：从“善思议菩萨”至“解脱菩萨”，共十四位</w:t>
      </w:r>
      <w:r>
        <w:rPr>
          <w:rFonts w:hint="eastAsia"/>
        </w:rPr>
        <w:t>】，或从他方佛刹来，或是自在化菩萨，与居家菩萨类同，故一并合说。这些菩萨的名号，悉具甚深的法性智慧之启迪。</w:t>
      </w:r>
    </w:p>
    <w:p w:rsidR="002238C9" w:rsidRDefault="002238C9" w:rsidP="00E65F34">
      <w:pPr>
        <w:ind w:firstLine="31680"/>
      </w:pPr>
      <w:r w:rsidRPr="008164C8">
        <w:rPr>
          <w:rStyle w:val="Emphasis"/>
          <w:rFonts w:hint="eastAsia"/>
        </w:rPr>
        <w:t>“善思议菩萨”，</w:t>
      </w:r>
      <w:r>
        <w:rPr>
          <w:rFonts w:hint="eastAsia"/>
        </w:rPr>
        <w:t>善思议是表闻法之后要善于思惟法义，如法的义理便信受，不如法的知见便拣别。以圣言量和现量加以抉择，依法不依人，依义不依语，依智不依识，依了义经不依不了义经，免致盲目迷信。</w:t>
      </w:r>
    </w:p>
    <w:p w:rsidR="002238C9" w:rsidRDefault="002238C9" w:rsidP="00E65F34">
      <w:pPr>
        <w:ind w:firstLine="31680"/>
      </w:pPr>
      <w:r w:rsidRPr="008164C8">
        <w:rPr>
          <w:rStyle w:val="Emphasis"/>
          <w:rFonts w:hint="eastAsia"/>
        </w:rPr>
        <w:t>“信慧菩萨”，</w:t>
      </w:r>
      <w:r>
        <w:rPr>
          <w:rFonts w:hint="eastAsia"/>
        </w:rPr>
        <w:t>信受大乘甚深圆顿义理，即为般若智慧。换言之，唯有般若大智方可信受净土圆顿妙法，断除疑网。</w:t>
      </w:r>
    </w:p>
    <w:p w:rsidR="002238C9" w:rsidRDefault="002238C9" w:rsidP="00E65F34">
      <w:pPr>
        <w:ind w:firstLine="31680"/>
      </w:pPr>
      <w:r w:rsidRPr="008164C8">
        <w:rPr>
          <w:rStyle w:val="Emphasis"/>
          <w:rFonts w:hint="eastAsia"/>
        </w:rPr>
        <w:t>“空无菩萨”，</w:t>
      </w:r>
      <w:r>
        <w:rPr>
          <w:rFonts w:hint="eastAsia"/>
        </w:rPr>
        <w:t>表内证诸法空性，住空、无相、无愿之法，断无尽烦恼，度一切苦厄，得大自在。</w:t>
      </w:r>
    </w:p>
    <w:p w:rsidR="002238C9" w:rsidRDefault="002238C9" w:rsidP="00E65F34">
      <w:pPr>
        <w:ind w:firstLine="31680"/>
      </w:pPr>
      <w:r w:rsidRPr="008164C8">
        <w:rPr>
          <w:rStyle w:val="Emphasis"/>
          <w:rFonts w:hint="eastAsia"/>
        </w:rPr>
        <w:t>“神通华菩萨”，</w:t>
      </w:r>
      <w:r>
        <w:rPr>
          <w:rFonts w:hint="eastAsia"/>
        </w:rPr>
        <w:t>表游戏神通，广度众生。以此因地万行之华，庄严法身慧命。</w:t>
      </w:r>
    </w:p>
    <w:p w:rsidR="002238C9" w:rsidRDefault="002238C9" w:rsidP="00E65F34">
      <w:pPr>
        <w:ind w:firstLine="31680"/>
      </w:pPr>
      <w:r w:rsidRPr="008164C8">
        <w:rPr>
          <w:rStyle w:val="Emphasis"/>
          <w:rFonts w:hint="eastAsia"/>
        </w:rPr>
        <w:t>“光英菩萨”，</w:t>
      </w:r>
      <w:r>
        <w:rPr>
          <w:rFonts w:hint="eastAsia"/>
        </w:rPr>
        <w:t>智慧为光，福德为英，表福慧双修，圆成佛果。</w:t>
      </w:r>
    </w:p>
    <w:p w:rsidR="002238C9" w:rsidRDefault="002238C9" w:rsidP="00E65F34">
      <w:pPr>
        <w:ind w:firstLine="31680"/>
      </w:pPr>
      <w:r w:rsidRPr="008164C8">
        <w:rPr>
          <w:rStyle w:val="Emphasis"/>
          <w:rFonts w:hint="eastAsia"/>
        </w:rPr>
        <w:t>“慧上菩萨”，</w:t>
      </w:r>
      <w:r>
        <w:rPr>
          <w:rFonts w:hint="eastAsia"/>
        </w:rPr>
        <w:t>于世出世间所有福善功德中，唯般若智慧至高无上。佛法大海，信为能入，智为能度。唯般若空慧，能至解脱彼岸，彰显生命的真实价值。</w:t>
      </w:r>
    </w:p>
    <w:p w:rsidR="002238C9" w:rsidRDefault="002238C9" w:rsidP="00E65F34">
      <w:pPr>
        <w:ind w:firstLine="31680"/>
      </w:pPr>
      <w:r w:rsidRPr="008164C8">
        <w:rPr>
          <w:rStyle w:val="Emphasis"/>
          <w:rFonts w:hint="eastAsia"/>
        </w:rPr>
        <w:t>“智幢菩萨”，</w:t>
      </w:r>
      <w:r>
        <w:rPr>
          <w:rFonts w:hint="eastAsia"/>
        </w:rPr>
        <w:t>通达诸法，一切空无我的智慧，树立佛教法幢，摧毁外道邪见，建立中道的正见。</w:t>
      </w:r>
    </w:p>
    <w:p w:rsidR="002238C9" w:rsidRDefault="002238C9" w:rsidP="00E65F34">
      <w:pPr>
        <w:ind w:firstLine="31680"/>
      </w:pPr>
      <w:r w:rsidRPr="008164C8">
        <w:rPr>
          <w:rStyle w:val="Emphasis"/>
          <w:rFonts w:hint="eastAsia"/>
        </w:rPr>
        <w:t>“寂根菩萨”，</w:t>
      </w:r>
      <w:r>
        <w:rPr>
          <w:rFonts w:hint="eastAsia"/>
        </w:rPr>
        <w:t>表收摄六根，返照心源，其心寂静，威仪整肃，寿命无量。</w:t>
      </w:r>
    </w:p>
    <w:p w:rsidR="002238C9" w:rsidRDefault="002238C9" w:rsidP="00E65F34">
      <w:pPr>
        <w:ind w:firstLine="31680"/>
      </w:pPr>
      <w:r w:rsidRPr="008164C8">
        <w:rPr>
          <w:rStyle w:val="Emphasis"/>
          <w:rFonts w:hint="eastAsia"/>
        </w:rPr>
        <w:t>“愿慧菩萨”，</w:t>
      </w:r>
      <w:r>
        <w:rPr>
          <w:rFonts w:hint="eastAsia"/>
        </w:rPr>
        <w:t>悲愿从般若空慧升华，从自利来说，即是厌离娑婆、欣求极乐的愿心，从利他来说，入生死稠林、广度众生往生净土的悲愿，亦是方便般若的践覆，故云愿慧菩萨。</w:t>
      </w:r>
    </w:p>
    <w:p w:rsidR="002238C9" w:rsidRDefault="002238C9" w:rsidP="00E65F34">
      <w:pPr>
        <w:ind w:firstLine="31680"/>
      </w:pPr>
      <w:r w:rsidRPr="008164C8">
        <w:rPr>
          <w:rStyle w:val="Emphasis"/>
          <w:rFonts w:hint="eastAsia"/>
        </w:rPr>
        <w:t>“香象菩萨”，</w:t>
      </w:r>
      <w:r>
        <w:rPr>
          <w:rFonts w:hint="eastAsia"/>
        </w:rPr>
        <w:t>以喻立名。表戒定慧功德之香，如同香象过河脚踏底泥，表菩萨行持，契证五分法身功德，不同二乘浅尝辄止。</w:t>
      </w:r>
    </w:p>
    <w:p w:rsidR="002238C9" w:rsidRDefault="002238C9" w:rsidP="00E65F34">
      <w:pPr>
        <w:ind w:firstLine="31680"/>
      </w:pPr>
      <w:r w:rsidRPr="008164C8">
        <w:rPr>
          <w:rStyle w:val="Emphasis"/>
          <w:rFonts w:hint="eastAsia"/>
        </w:rPr>
        <w:t>“宝英菩萨”，</w:t>
      </w:r>
      <w:r>
        <w:rPr>
          <w:rFonts w:hint="eastAsia"/>
        </w:rPr>
        <w:t>表出缠如来藏，功德圣财庄严菩提道果，诚于中而形于外，名实相副。</w:t>
      </w:r>
    </w:p>
    <w:p w:rsidR="002238C9" w:rsidRDefault="002238C9" w:rsidP="00E65F34">
      <w:pPr>
        <w:ind w:firstLine="31680"/>
      </w:pPr>
      <w:r w:rsidRPr="008164C8">
        <w:rPr>
          <w:rStyle w:val="Emphasis"/>
          <w:rFonts w:hint="eastAsia"/>
        </w:rPr>
        <w:t>“中住菩萨”，</w:t>
      </w:r>
      <w:r>
        <w:rPr>
          <w:rFonts w:hint="eastAsia"/>
        </w:rPr>
        <w:t>表菩萨安住中道，不住此岸，不住彼岸，不住中流，双遮空有，亦双照空有。</w:t>
      </w:r>
    </w:p>
    <w:p w:rsidR="002238C9" w:rsidRDefault="002238C9" w:rsidP="00E65F34">
      <w:pPr>
        <w:ind w:firstLine="31680"/>
      </w:pPr>
      <w:r w:rsidRPr="008164C8">
        <w:rPr>
          <w:rStyle w:val="Emphasis"/>
          <w:rFonts w:hint="eastAsia"/>
        </w:rPr>
        <w:t>“制行菩萨”，</w:t>
      </w:r>
      <w:r>
        <w:rPr>
          <w:rFonts w:hint="eastAsia"/>
        </w:rPr>
        <w:t>以佛的制教（</w:t>
      </w:r>
      <w:r w:rsidRPr="00810C73">
        <w:rPr>
          <w:rStyle w:val="Char"/>
          <w:rFonts w:hint="eastAsia"/>
          <w:sz w:val="28"/>
        </w:rPr>
        <w:t>戒律</w:t>
      </w:r>
      <w:r>
        <w:rPr>
          <w:rFonts w:hint="eastAsia"/>
        </w:rPr>
        <w:t>），清净身口意三业。由戒生定，由定发慧，止持作持并进，成办自利功德。</w:t>
      </w:r>
    </w:p>
    <w:p w:rsidR="002238C9" w:rsidRDefault="002238C9" w:rsidP="00E65F34">
      <w:pPr>
        <w:ind w:firstLine="31680"/>
      </w:pPr>
      <w:r w:rsidRPr="008164C8">
        <w:rPr>
          <w:rStyle w:val="Emphasis"/>
          <w:rFonts w:hint="eastAsia"/>
        </w:rPr>
        <w:t>“解脱菩萨”，</w:t>
      </w:r>
      <w:r>
        <w:rPr>
          <w:rFonts w:hint="eastAsia"/>
        </w:rPr>
        <w:t>表以般若智慧解脱一切烦恼的系缚，于一切法，无缚无脱，得大自在，得大解脱。</w:t>
      </w:r>
    </w:p>
    <w:p w:rsidR="002238C9" w:rsidRDefault="002238C9" w:rsidP="00E65F34">
      <w:pPr>
        <w:ind w:firstLine="31680"/>
      </w:pPr>
      <w:r>
        <w:rPr>
          <w:rFonts w:hint="eastAsia"/>
        </w:rPr>
        <w:t>以上十四尊菩萨名号所彰显的，正是入菩萨行的因行果证。吾人依名思义，依义行持，得入佛智愿海。这些他方刹土而来的菩萨以及自在化菩萨，弘护佛法、导引众生之恩德，赞莫能穷。汉吴译本所述与会大众尚有比丘尼、清信士、清信女以及诸天人等。可见，上至等觉菩萨，下至悠悠凡夫，无非净土法门所摄之机。诸深位菩萨皆求生净土，以往生安养，即可不离见佛，不离闻法，不离亲近供养众僧，乃能速疾圆满佛果故。</w:t>
      </w:r>
    </w:p>
    <w:p w:rsidR="002238C9" w:rsidRDefault="002238C9" w:rsidP="00E65F34">
      <w:pPr>
        <w:ind w:firstLine="31680"/>
      </w:pPr>
      <w:r>
        <w:rPr>
          <w:rFonts w:hint="eastAsia"/>
        </w:rPr>
        <w:t>南无阿弥陀佛！</w:t>
      </w:r>
    </w:p>
    <w:p w:rsidR="002238C9" w:rsidRDefault="002238C9" w:rsidP="00E65F34">
      <w:pPr>
        <w:ind w:firstLine="31680"/>
      </w:pPr>
    </w:p>
    <w:p w:rsidR="002238C9" w:rsidRDefault="002238C9" w:rsidP="00C01874">
      <w:pPr>
        <w:pStyle w:val="Heading1"/>
      </w:pPr>
      <w:r>
        <w:rPr>
          <w:rFonts w:hint="eastAsia"/>
        </w:rPr>
        <w:t>《佛说无量寿经》讲记之七</w:t>
      </w:r>
    </w:p>
    <w:p w:rsidR="002238C9" w:rsidRDefault="002238C9" w:rsidP="00E65F34">
      <w:pPr>
        <w:ind w:firstLine="31680"/>
      </w:pPr>
      <w:r>
        <w:rPr>
          <w:rFonts w:hint="eastAsia"/>
        </w:rPr>
        <w:t>释大安</w:t>
      </w:r>
    </w:p>
    <w:p w:rsidR="002238C9" w:rsidRDefault="002238C9" w:rsidP="00E65F34">
      <w:pPr>
        <w:ind w:firstLine="31680"/>
      </w:pPr>
      <w:r>
        <w:rPr>
          <w:rFonts w:hint="eastAsia"/>
        </w:rPr>
        <w:t>诸位大德比丘，诸位居士同修：</w:t>
      </w:r>
    </w:p>
    <w:p w:rsidR="002238C9" w:rsidRPr="008164C8" w:rsidRDefault="002238C9" w:rsidP="00E65F34">
      <w:pPr>
        <w:ind w:firstLine="31680"/>
        <w:rPr>
          <w:rStyle w:val="Emphasis"/>
        </w:rPr>
      </w:pPr>
      <w:r>
        <w:rPr>
          <w:rFonts w:hint="eastAsia"/>
        </w:rPr>
        <w:t>请看经文：</w:t>
      </w:r>
      <w:r w:rsidRPr="008164C8">
        <w:rPr>
          <w:rStyle w:val="Emphasis"/>
          <w:rFonts w:hint="eastAsia"/>
        </w:rPr>
        <w:t>“皆遵普贤大士之德，具诸菩萨无量行愿，安住一切功德之法，游步十方，行权方便，入佛法藏，究竟彼岸。”</w:t>
      </w:r>
    </w:p>
    <w:p w:rsidR="002238C9" w:rsidRDefault="002238C9" w:rsidP="00E65F34">
      <w:pPr>
        <w:ind w:firstLine="31680"/>
      </w:pPr>
      <w:r>
        <w:rPr>
          <w:rFonts w:hint="eastAsia"/>
        </w:rPr>
        <w:t>下面一大段是述说这些与会的声闻菩萨圣众自利利他的菩萨行。这段详细的经文，是给未来的净业行人，提供一个发菩提心、修菩萨道的范本。所以这一段经文对我们来说甚为重要。这些与会的圣众，都是遵修普贤大士之德。普贤大士之德即是十大愿王，由行持圆满十大愿王故，则能成就如来无量无边殊胜功德。</w:t>
      </w:r>
    </w:p>
    <w:p w:rsidR="002238C9" w:rsidRDefault="002238C9" w:rsidP="00E65F34">
      <w:pPr>
        <w:ind w:firstLine="31680"/>
      </w:pPr>
      <w:r>
        <w:rPr>
          <w:rFonts w:hint="eastAsia"/>
        </w:rPr>
        <w:t>十大愿王即是：一者礼敬诸佛。以恭敬平等心礼敬十方三世一切诸佛，而礼敬未来佛（</w:t>
      </w:r>
      <w:r w:rsidRPr="00C4640B">
        <w:rPr>
          <w:rStyle w:val="Char"/>
          <w:rFonts w:hint="eastAsia"/>
          <w:sz w:val="28"/>
        </w:rPr>
        <w:t>即一切众生</w:t>
      </w:r>
      <w:r>
        <w:rPr>
          <w:rFonts w:hint="eastAsia"/>
        </w:rPr>
        <w:t>），便能引发大平等心。佛法的受益皆从恭敬中求。修礼敬诸佛以破我慢障。二者称赞如来。以无量舌根、无尽音声海称扬赞叹一切如来诸功德海。三者广修供养。以无量上妙诸供养具，诸如香、华鬘、伞盖、幢幡、音乐等，供养诸佛。诸供养中法供养最，所谓如说修行供养、利益众生供养、摄受众生供养、代众生苦供养、勤修善根供养、不舍菩萨业供养、不离菩提心供养。广修财法二种供养，能离悭贪障。四者忏悔业障。慧心觉照无始劫以来，由贪瞋痴三烦恼鼓动身口意三业，造作了诸多的恶业，无量无边，要至心忏悔，离愚痴障。五者随喜功德。见他人作诸功德而赞叹欢喜，一方面对他人的善行是一种鼓励，另一方面自己也能得随喜之福，就好像一人卖香，一人买香，旁边的人染其香气，于彼二人并无减损。随喜功德能破嫉妒的障碍。六者请转法轮。请佛转法轮，普度众生，是无上殊胜的功德。佛以说法度众生为本怀，然无请不说。何以故？一者重法不轻说，二者轻说人不敬。尊师重道，学人获益。是故请转法轮即是上顺佛慈、下顺众生之心。佛灭度后，对具正知见的善知识，亦应常请说法，为众生提供闻法的机缘。七者请佛住世。佛住世间，为众生作眼目、作火炬、作导师。所以，佛欲舍寿命时，应头面顶礼，恳请佛哀愍众生故，长久住世。佛灭度后，一切声闻菩萨圣众，乃至一切如说而行、如行而说的善知识，悉在劝请之列。八者常随佛学。以从佛初发心到圆成佛果的一切行业，种种的六度万行作为榜样随而学之，净业行人尤宜常随本尊阿弥陀佛学，以阿弥陀佛的愿行为自己的愿行，弥显亲切而必要。九者恒顺众生。破除我执，以众生的心为心，称性随顺众生种种根性，饶益成就。引发恭敬心、大悲心、平等心、忍辱心以及善巧权智，乃十大愿行中甚为精要的修学科目。十者普皆回向。将前九门行愿的功德全都回向给一切众生，回向真如理体，回向西方极乐世界，拓展心量，成就大悲心。</w:t>
      </w:r>
    </w:p>
    <w:p w:rsidR="002238C9" w:rsidRDefault="002238C9" w:rsidP="00E65F34">
      <w:pPr>
        <w:ind w:firstLine="31680"/>
      </w:pPr>
      <w:r>
        <w:rPr>
          <w:rFonts w:hint="eastAsia"/>
        </w:rPr>
        <w:t>与会的菩萨圣众都遵普贤大士的十大愿王，契入普贤行愿之海，展示出大乘佛法的广大恢宏。普贤十大愿每一愿皆是“虚空界尽、众生界尽、众生业尽、众生烦恼尽，我此行愿乃尽。而虚空界乃至烦恼无有尽故，我此行愿无有穷尽，念念相续，无有间断，身语意业，无有疲厌”。普贤菩萨这样不疲不厌的大愿，唯有称性圆满，故知十大愿王广大无际，殊胜绝伦。若有人奉行十大愿王，临命终时，此愿王法尔自然地引导其神识生到西方极乐世界。华严会上，普贤菩萨劝告善财童子与华藏海会</w:t>
      </w:r>
      <w:r>
        <w:t>41</w:t>
      </w:r>
      <w:r>
        <w:rPr>
          <w:rFonts w:hint="eastAsia"/>
        </w:rPr>
        <w:t>位法身大士，以十大愿王导归极乐世界，故而《普贤行愿品》被尊奉为净土根本经典之一。十方众生往生到西方极乐世界，蒙弥陀愿力加持，就能现前修习普贤之德。足证普贤十大愿王与净土修持关系甚切，与会圣众以身作则，垂范吾人，吾人当高山仰止，心向往之，随分随力行持普贤行愿。</w:t>
      </w:r>
    </w:p>
    <w:p w:rsidR="002238C9" w:rsidRDefault="002238C9" w:rsidP="00E65F34">
      <w:pPr>
        <w:ind w:firstLine="31680"/>
      </w:pPr>
      <w:r w:rsidRPr="008164C8">
        <w:rPr>
          <w:rStyle w:val="Emphasis"/>
          <w:rFonts w:hint="eastAsia"/>
        </w:rPr>
        <w:t>“具诸菩萨无量行愿”，</w:t>
      </w:r>
      <w:r>
        <w:rPr>
          <w:rFonts w:hint="eastAsia"/>
        </w:rPr>
        <w:t>与会圣众以遵修普贤十大愿王为纲宗，由此衍生出菩萨无量行愿，诸如六度万行等。愿有总愿、有别愿。总愿就是菩萨的四弘誓愿，别愿是每一位菩萨针对相应特殊因缘的众生所发之愿。愿属于智慧的范畴，用智慧建立一个趋向的目标，行就是付诸行动。如果只是建立目标，有愿无行，那愿也会落空；而有行无愿，如同航船没有舵手，没有航向，也不能到达目标彼岸。行愿须相资而行，由愿导行，由行填愿，即是具诸菩萨无量行愿。</w:t>
      </w:r>
    </w:p>
    <w:p w:rsidR="002238C9" w:rsidRDefault="002238C9" w:rsidP="00E65F34">
      <w:pPr>
        <w:ind w:firstLine="31680"/>
      </w:pPr>
      <w:r w:rsidRPr="008164C8">
        <w:rPr>
          <w:rStyle w:val="Emphasis"/>
          <w:rFonts w:hint="eastAsia"/>
        </w:rPr>
        <w:t>“安住一切功德之法”，</w:t>
      </w:r>
      <w:r>
        <w:rPr>
          <w:rFonts w:hint="eastAsia"/>
        </w:rPr>
        <w:t>由无量行愿法便积累了无量的功德，成为与会圣众安心立命之处。心安住在菩萨法上，不为自己求安乐，但愿众生得离苦，自然远离我执，开显般若智慧，成就大悲心。</w:t>
      </w:r>
    </w:p>
    <w:p w:rsidR="002238C9" w:rsidRDefault="002238C9" w:rsidP="00E65F34">
      <w:pPr>
        <w:ind w:firstLine="31680"/>
      </w:pPr>
      <w:r w:rsidRPr="008164C8">
        <w:rPr>
          <w:rStyle w:val="Emphasis"/>
          <w:rFonts w:hint="eastAsia"/>
        </w:rPr>
        <w:t>“游步十方”，</w:t>
      </w:r>
      <w:r>
        <w:rPr>
          <w:rFonts w:hint="eastAsia"/>
        </w:rPr>
        <w:t>菩萨法以普度一切众生出离生死苦海为本怀。与会圣众悲智双运，游戏神通，分身十方无量世界，上求佛道，下化众生，应以何身得度者，即现何身而为说法，报身如如不动，应化身遍周他方刹土，大转法轮。</w:t>
      </w:r>
    </w:p>
    <w:p w:rsidR="002238C9" w:rsidRDefault="002238C9" w:rsidP="00E65F34">
      <w:pPr>
        <w:ind w:firstLine="31680"/>
      </w:pPr>
      <w:r w:rsidRPr="008164C8">
        <w:rPr>
          <w:rStyle w:val="Emphasis"/>
          <w:rFonts w:hint="eastAsia"/>
        </w:rPr>
        <w:t>“行权方便”，</w:t>
      </w:r>
      <w:r>
        <w:rPr>
          <w:rFonts w:hint="eastAsia"/>
        </w:rPr>
        <w:t>与会圣众分身他方世界度化众生，由根本智开显方便智，针对种种不同众生的根机，施设种种权巧方法。菩萨有悲心，有智慧，但没有方便也是不能度众生的。有权巧方便，才能将菩萨的根本智落到实处。诸佛菩萨度化众生的手段都是方便，包括建立净土、建立名号、讲经说法、相好庄严、神通无碍等，都属于方便。所以行权方便即是应机逗教，应病与药，行持种种权巧方便，度化种种根机的众生。</w:t>
      </w:r>
    </w:p>
    <w:p w:rsidR="002238C9" w:rsidRDefault="002238C9" w:rsidP="00E65F34">
      <w:pPr>
        <w:ind w:firstLine="31680"/>
      </w:pPr>
      <w:r w:rsidRPr="00C62346">
        <w:rPr>
          <w:rStyle w:val="Emphasis"/>
          <w:rFonts w:hint="eastAsia"/>
        </w:rPr>
        <w:t>“入佛法藏”，</w:t>
      </w:r>
      <w:r>
        <w:rPr>
          <w:rFonts w:hint="eastAsia"/>
        </w:rPr>
        <w:t>行持权巧方便的目的是要令众生契入佛的法藏，即如来藏，如来藏含摄一切功德法财。种种出世的功德，以入佛法藏之因，就能获至究竟彼岸之果。彼岸相对于此岸而言，生死轮回为此岸，涅槃常乐我净为彼岸。开显自性如来藏，就能究竟圆满菩提佛果，出离分段与变易两种生死之苦。</w:t>
      </w:r>
    </w:p>
    <w:p w:rsidR="002238C9" w:rsidRDefault="002238C9" w:rsidP="00E65F34">
      <w:pPr>
        <w:ind w:firstLine="31680"/>
      </w:pPr>
      <w:r>
        <w:rPr>
          <w:rFonts w:hint="eastAsia"/>
        </w:rPr>
        <w:t>上面经文总的赞叹与会圣众行持普贤之德，最终归结落实到令众生离生死苦、得涅槃乐之菩萨道上。</w:t>
      </w:r>
    </w:p>
    <w:p w:rsidR="002238C9" w:rsidRPr="00C62346" w:rsidRDefault="002238C9" w:rsidP="00E65F34">
      <w:pPr>
        <w:ind w:firstLine="31680"/>
        <w:rPr>
          <w:rStyle w:val="Emphasis"/>
        </w:rPr>
      </w:pPr>
      <w:r w:rsidRPr="00C62346">
        <w:rPr>
          <w:rStyle w:val="Emphasis"/>
          <w:rFonts w:hint="eastAsia"/>
        </w:rPr>
        <w:t>“于无量世界，现成等觉。处兜术天，弘宣正法。舍彼天宫，降神母胎。”</w:t>
      </w:r>
    </w:p>
    <w:p w:rsidR="002238C9" w:rsidRDefault="002238C9" w:rsidP="00E65F34">
      <w:pPr>
        <w:ind w:firstLine="31680"/>
      </w:pPr>
      <w:r>
        <w:rPr>
          <w:rFonts w:hint="eastAsia"/>
        </w:rPr>
        <w:t>下面一大段是称叹与会菩萨在无量世界示现八相成道，广作度化众生的佛事。这些菩萨以无尽的悲心，发愿在无量无边微尘数的世界，示现成就无上正等正觉，以八相成道建立佛教的幢相。下面就是八相成道的具体描述。</w:t>
      </w:r>
    </w:p>
    <w:p w:rsidR="002238C9" w:rsidRDefault="002238C9" w:rsidP="00E65F34">
      <w:pPr>
        <w:ind w:firstLine="31680"/>
      </w:pPr>
      <w:r w:rsidRPr="00C62346">
        <w:rPr>
          <w:rStyle w:val="Emphasis"/>
          <w:rFonts w:hint="eastAsia"/>
        </w:rPr>
        <w:t>“处兜术天，弘宣正法。舍彼天宫，降神母胎”，</w:t>
      </w:r>
      <w:r>
        <w:rPr>
          <w:rFonts w:hint="eastAsia"/>
        </w:rPr>
        <w:t>这是第一相：入胎相。“兜术天”又译“兜率天”、“睹史多天”等。兜率天是欲界第四重天，翻译成中文是知足、喜足的意思。兜率天人对于微妙五欲的享乐能够知足。兜率天又分内院和外院，内院是一生补处菩萨与诸菩萨弟子讲经论道之所。欲界天人大都耽着五欲的享乐，是故菩萨要宣说五欲是无常的、苦空的，要令这些天人对五欲产生厌离心，志求佛道。补处菩萨一则在兜率天宫弘宣正法，另一方面，也悲心不舍下界众生，舍离彼天宫的安乐，欲入火宅之门度化众生。首先菩萨要观察下界众生得度的时节因缘是否成熟，其次要观察投生到哪个地方、哪个国家最殊胜。再要观察他投生的家庭，哪个种族最尊贵。比如释迦本师作护明菩萨时，投生到迦毗罗卫国的国王家，因为五浊之世人们大都推崇帝王的威德。选择好投生的家族、父母的因缘后，菩萨便乘六牙白象，从右胁进入圣母的身体，示现入胎之相。然人寿增至八万岁，人们推崇精神价值，当来下生的弥勒菩萨就投生在大婆罗门家。这些都是因度众生的方便而加以选择的。</w:t>
      </w:r>
    </w:p>
    <w:p w:rsidR="002238C9" w:rsidRPr="00C62346" w:rsidRDefault="002238C9" w:rsidP="00E65F34">
      <w:pPr>
        <w:ind w:firstLine="31680"/>
        <w:rPr>
          <w:rStyle w:val="Emphasis"/>
        </w:rPr>
      </w:pPr>
      <w:r>
        <w:rPr>
          <w:rFonts w:hint="eastAsia"/>
        </w:rPr>
        <w:t>请看经文：</w:t>
      </w:r>
      <w:r w:rsidRPr="00C62346">
        <w:rPr>
          <w:rStyle w:val="Emphasis"/>
          <w:rFonts w:hint="eastAsia"/>
        </w:rPr>
        <w:t>“从右胁生，现行七步，光明显耀，普照十方，无量佛土，六种震动，举声自称：吾当于世，为无上尊，释梵奉侍，天人归仰。”</w:t>
      </w:r>
    </w:p>
    <w:p w:rsidR="002238C9" w:rsidRDefault="002238C9" w:rsidP="00E65F34">
      <w:pPr>
        <w:ind w:firstLine="31680"/>
      </w:pPr>
      <w:r>
        <w:rPr>
          <w:rFonts w:hint="eastAsia"/>
        </w:rPr>
        <w:t>这一段是介绍八相成道的第二相：出生相。以护明菩萨为例，佛母摩耶夫人自从护明菩萨处胎以来，身心非常安乐，由于菩萨的福德力故，常有天人来献饮食，生病的国人得到了康复，整个国家的国运呈现一片欣欣向荣的局面。摩耶圣母在十月将满，按照印度的风俗要回娘家天臂城，途经蓝毗尼花园，休息沐浴。花园内有一棵硕大的无忧树，枝叶茂盛。圣母伸右手攀枝条时，太子就从圣母的右胁下降诞了。太子举身放出炽盛的光明，忉利天王用微妙的天衣来承接太子。太子一落地，无须人扶持，即于东南西北四方各走七步，步步莲花托足，作狮子吼：“天上天下，唯我独尊！”于虚空中两条龙吐出净水洗浴太子身，天人以香华、伎乐供养太子。为什么走七步呢？周行七步一则表示太子降诞的迅猛之力；二则表明太子出兴世间的终极目标，乃令一切众生出离生死轮回（前六步表六道轮回，七表出离轮回的圆满吉祥）。</w:t>
      </w:r>
    </w:p>
    <w:p w:rsidR="002238C9" w:rsidRDefault="002238C9" w:rsidP="00E65F34">
      <w:pPr>
        <w:ind w:firstLine="31680"/>
      </w:pPr>
      <w:r w:rsidRPr="00C62346">
        <w:rPr>
          <w:rStyle w:val="Emphasis"/>
          <w:rFonts w:hint="eastAsia"/>
        </w:rPr>
        <w:t>“无量佛土，六种震动”，</w:t>
      </w:r>
      <w:r>
        <w:rPr>
          <w:rFonts w:hint="eastAsia"/>
        </w:rPr>
        <w:t>这是降诞时大地震动的瑞相。六种震动即动（</w:t>
      </w:r>
      <w:r w:rsidRPr="00C4640B">
        <w:rPr>
          <w:rStyle w:val="Char"/>
          <w:rFonts w:hint="eastAsia"/>
          <w:sz w:val="28"/>
        </w:rPr>
        <w:t>前后左右摇摆</w:t>
      </w:r>
      <w:r>
        <w:rPr>
          <w:rFonts w:hint="eastAsia"/>
        </w:rPr>
        <w:t>）、涌（</w:t>
      </w:r>
      <w:r w:rsidRPr="00C4640B">
        <w:rPr>
          <w:rStyle w:val="Char"/>
          <w:rFonts w:hint="eastAsia"/>
          <w:sz w:val="28"/>
        </w:rPr>
        <w:t>上下高低摇动</w:t>
      </w:r>
      <w:r>
        <w:rPr>
          <w:rFonts w:hint="eastAsia"/>
        </w:rPr>
        <w:t>）、震（</w:t>
      </w:r>
      <w:r w:rsidRPr="00C4640B">
        <w:rPr>
          <w:rStyle w:val="Char"/>
          <w:rFonts w:hint="eastAsia"/>
          <w:sz w:val="28"/>
        </w:rPr>
        <w:t>裂开崩陷</w:t>
      </w:r>
      <w:r>
        <w:rPr>
          <w:rFonts w:hint="eastAsia"/>
        </w:rPr>
        <w:t>）、击、吼、爆（</w:t>
      </w:r>
      <w:r w:rsidRPr="00C4640B">
        <w:rPr>
          <w:rStyle w:val="Char"/>
          <w:rFonts w:hint="eastAsia"/>
          <w:sz w:val="28"/>
        </w:rPr>
        <w:t>此三种是属震动时所发出的声音</w:t>
      </w:r>
      <w:r>
        <w:rPr>
          <w:rFonts w:hint="eastAsia"/>
        </w:rPr>
        <w:t>）。我国一部古逸书《周书异记》记载，周昭王二十四年甲寅四月初八，整个的江河水泛滥，山川、宫殿震动，有五色的光明贯穿王宫。当时周昭王咨问太史何故，太史回答：“西方有大圣人诞生，一千年后圣人的教法会传到东土。”当时周昭王勒石于郊外，以备千年后的考证。</w:t>
      </w:r>
    </w:p>
    <w:p w:rsidR="002238C9" w:rsidRDefault="002238C9" w:rsidP="00E65F34">
      <w:pPr>
        <w:ind w:firstLine="31680"/>
      </w:pPr>
      <w:r>
        <w:rPr>
          <w:rFonts w:hint="eastAsia"/>
        </w:rPr>
        <w:t>太子降诞以后，大臣们赶紧回皇宫禀告净饭王。净饭王兴高采烈地组织仪仗队迎请太子回宫。毗首羯摩天变化出一辆七宝辇车。四天王天变化为四名英俊的少年来作御者，许多身穿黄衣的童子左手执金瓶，右手持宝杖，在宝车前缓行，无量天女沿途焚香、散华，场面甚为隆重。太子被接到皇宫后，很多会看相的婆罗门都赞叹太子具足三十二相，共同讨论命名为悉达多（</w:t>
      </w:r>
      <w:r w:rsidRPr="00C4640B">
        <w:rPr>
          <w:rStyle w:val="Char"/>
          <w:rFonts w:hint="eastAsia"/>
          <w:sz w:val="28"/>
        </w:rPr>
        <w:t>即一切义成</w:t>
      </w:r>
      <w:r>
        <w:rPr>
          <w:rFonts w:hint="eastAsia"/>
        </w:rPr>
        <w:t>）。当时有一位在深山潜修的阿私陀仙人，也从远方赶来皇宫，请求观瞻太子，净饭王即抱太子出来。阿私陀仙人把太子放在头顶上恭敬后观看太子面相，不觉泪流满面。净饭王看到仙人流泪，还以为自己的儿子有不吉祥之事，赶紧咨问。阿私陀仙人即对净饭王说：“对不起，请谅解我的失态。太子这样的圆满相好，若在家者，年</w:t>
      </w:r>
      <w:r>
        <w:t>29</w:t>
      </w:r>
      <w:r>
        <w:rPr>
          <w:rFonts w:hint="eastAsia"/>
        </w:rPr>
        <w:t>为转轮圣主；若出家者，成一切种智，广济天人。我是悲伤自己活不到太子成佛的那个时候，所以掉眼泪呀！”净饭王听阿私陀仙人的话才放下心来，但一听说太子可能会出家，不由平添几缕忧虑。净饭王因为太子的降诞，设斋供养许多沙门，大赦囚犯，布施穷苦……为太子广修福德。释迦本师的降诞乃娑婆世间一件大事因缘，我等众生由此得救了。</w:t>
      </w:r>
    </w:p>
    <w:p w:rsidR="002238C9" w:rsidRPr="00C62346" w:rsidRDefault="002238C9" w:rsidP="00E65F34">
      <w:pPr>
        <w:ind w:firstLine="31680"/>
        <w:rPr>
          <w:rStyle w:val="Emphasis"/>
        </w:rPr>
      </w:pPr>
      <w:r w:rsidRPr="00C62346">
        <w:rPr>
          <w:rStyle w:val="Emphasis"/>
          <w:rFonts w:hint="eastAsia"/>
        </w:rPr>
        <w:t>“示现算计，文艺射御，博综道术，贯练群籍，游于后园，讲武试艺。现处宫中，色味之间。”</w:t>
      </w:r>
    </w:p>
    <w:p w:rsidR="002238C9" w:rsidRDefault="002238C9" w:rsidP="00E65F34">
      <w:pPr>
        <w:ind w:firstLine="31680"/>
      </w:pPr>
      <w:r>
        <w:rPr>
          <w:rFonts w:hint="eastAsia"/>
        </w:rPr>
        <w:t>这段经文描述太子的童子相和纳妻相。太子降诞七天以后，摩耶夫人即便去世，转生忉利天，太子由姨母摩诃波阇婆提抚养。八岁前是太子的儿童游戏期，八岁以后就开始上学求知了。净饭王物色国内最有学问的毗奢婆密多罗来教授太子。第一次上课，太子的学问就令他感到震惊，真是生而知之，学问广博深邃。因为菩萨已入一切智智境，无所不知，无所不见，无所不明。然顺应世间法故，示现求学的过程。所示的科目有数学、诗书、百工技艺、射箭、驾车骑马等，相当于我们中国古代的六艺：礼、乐、射、御、书、数。古印度的学问类分为五明：文字语言学的声明、各种技艺的工巧明、治理身心的医方明、逻辑的因明以及宗教学的内明（</w:t>
      </w:r>
      <w:r w:rsidRPr="00C4640B">
        <w:rPr>
          <w:rStyle w:val="Char"/>
          <w:rFonts w:hint="eastAsia"/>
          <w:sz w:val="28"/>
        </w:rPr>
        <w:t>四韦陀书与九十六种外道的种种典籍</w:t>
      </w:r>
      <w:r>
        <w:rPr>
          <w:rFonts w:hint="eastAsia"/>
        </w:rPr>
        <w:t>）。太子对这些哲学与自然科学的学问，博学，综合，条分缕析，融会贯通。可见太子从小就是一个天才的神童、大百科全书式的学者，通晓哲学、文学、科技、天文、地理，包括堪舆、医方等。</w:t>
      </w:r>
    </w:p>
    <w:p w:rsidR="002238C9" w:rsidRDefault="002238C9" w:rsidP="00E65F34">
      <w:pPr>
        <w:ind w:firstLine="31680"/>
      </w:pPr>
      <w:r>
        <w:rPr>
          <w:rFonts w:hint="eastAsia"/>
        </w:rPr>
        <w:t>太子到</w:t>
      </w:r>
      <w:r>
        <w:t>17</w:t>
      </w:r>
      <w:r>
        <w:rPr>
          <w:rFonts w:hint="eastAsia"/>
        </w:rPr>
        <w:t>岁时，净饭王就着手给他聘妻了。邻国的执杖国王有一位美丽贤惠的公主，叫耶输陀罗，净饭王派人去提这桩亲。执杖国王说：“技能过人始得以我女为妻。”于是净饭王召集国内青年，共集城后试场，进行比赛。五百个释迦族的青年一时往试，角力相扑、共射金鼓等，太子都显出无与伦比的武艺与力量，有“箭井”与“象坑”遗迹可证。“试艺”是指文章、算数方面，太子也表现出超凡的智慧，人天大众无不叹为第一，故得执杖王女为妃。菩萨久断淫欲，随顺世法，示现纳妻与诸采女，在富丽的皇宫过着男女饮食的生活。净饭王担心太子出家，所以就千方百计用声色享受牢笼太子，不让他生起出家的心。</w:t>
      </w:r>
    </w:p>
    <w:p w:rsidR="002238C9" w:rsidRPr="00C62346" w:rsidRDefault="002238C9" w:rsidP="00E65F34">
      <w:pPr>
        <w:ind w:firstLine="31680"/>
        <w:rPr>
          <w:rStyle w:val="Emphasis"/>
        </w:rPr>
      </w:pPr>
      <w:r>
        <w:rPr>
          <w:rFonts w:hint="eastAsia"/>
        </w:rPr>
        <w:t>请看经文：</w:t>
      </w:r>
      <w:r w:rsidRPr="00C62346">
        <w:rPr>
          <w:rStyle w:val="Emphasis"/>
          <w:rFonts w:hint="eastAsia"/>
        </w:rPr>
        <w:t>“见老病死，悟世非常。弃国财位，入山学道。服乘白马，宝冠璎珞，遣之令还。舍珍妙衣，而著法服。剃除须发，端坐树下，勤苦六年，行如所应。”</w:t>
      </w:r>
    </w:p>
    <w:p w:rsidR="002238C9" w:rsidRDefault="002238C9" w:rsidP="00E65F34">
      <w:pPr>
        <w:ind w:firstLine="31680"/>
      </w:pPr>
      <w:r>
        <w:rPr>
          <w:rFonts w:hint="eastAsia"/>
        </w:rPr>
        <w:t>这一段是示现出家相。悉达多太子在宫中享受五欲，内心若有所失，每每陷入沉思。有一年，春天来临，太子禀告父王欲出城春游散心。第一站从东门出去，中途见到一位老人，兴味索然，打道回宫。过了一段时间，太子就从南门出去，中途见到一位面黄肌瘦的病人，兴味索然，又回宫了。第三次太子从西门出城，中途遇到送葬的队伍，见到发臭的死尸，更为吃惊，心情沮丧地回宫。透过人间老、病、死的情景，太子感悟到世间的一切都是无常败坏的。第四次太子走北城门出时，中途见到身披袈裟、威仪寂静的沙门（</w:t>
      </w:r>
      <w:r w:rsidRPr="00C4640B">
        <w:rPr>
          <w:rStyle w:val="Char"/>
          <w:rFonts w:hint="eastAsia"/>
          <w:sz w:val="28"/>
        </w:rPr>
        <w:t>此沙门乃净居天人所化现</w:t>
      </w:r>
      <w:r>
        <w:rPr>
          <w:rFonts w:hint="eastAsia"/>
        </w:rPr>
        <w:t>），心生欢喜，就下车索问：“你是谁？”沙门云：“我是修道的沙门。”问：“沙门是干什么的？”沙门答：“沙门是乐于处在空旷之处，调伏六根，不染世间五欲，自求解脱之道，并度脱苦难众生的。”太子听后，顿然生起向往之心。于是打道回宫，禀白父王，希望父王允许他出家行作沙门。净饭王一听，如霹雳炸顶，坚决不同意太子出家。太子的决心也很大，对父王说：“如果生命能不老、不病、不死，我可以不出家，但面临老病死的疾苦，我是不能在五欲中安顿自己的。”净饭王为了阻止太子出家，增加了卫兵把守宫门，封锁城门，又多添宫女等五欲的享受，想尽千方百计令太子打消出家的念头。</w:t>
      </w:r>
    </w:p>
    <w:p w:rsidR="002238C9" w:rsidRDefault="002238C9" w:rsidP="00E65F34">
      <w:pPr>
        <w:ind w:firstLine="31680"/>
      </w:pPr>
      <w:r>
        <w:rPr>
          <w:rFonts w:hint="eastAsia"/>
        </w:rPr>
        <w:t>然而太子出家修道之心沛然莫御。一个月明星稀的晚上，太子悄悄地指令车匿牵来白马。在天人的帮助下，白马载着太子跃过城门，疾行</w:t>
      </w:r>
      <w:r>
        <w:t>240</w:t>
      </w:r>
      <w:r>
        <w:rPr>
          <w:rFonts w:hint="eastAsia"/>
        </w:rPr>
        <w:t>里路到达苦行林。太子停下来，用金刀剃除须发，卸下身上佩带的璎珞宝珠，要车匿回宫交给父王，同时转告姨母和妃子：恩爱不长，请勿牵挂。悲痛的车匿拖着沉重的步履回到城门口。白马嘶鸣，大家赶紧出门迎接，还以为太子回来了。一看车匿垂头丧气一个人回来，摩诃波阇波提、耶输陀罗哭着责问：“我们平时没有得罪你，你把太子弄到哪去了？”车匿跪拜禀白：“我也没有办法，太子因一种神秘的力量帮助而跃出城门，我没有力量阻止。太子已到苦行林，遣我回来报信。”整个宫廷一片混乱，净饭王派两个大臣率领一批士兵追到苦行林，要把太子强行押回皇宫。太子与两位大臣唇枪舌剑地辩论。大臣了知太子那不可挽回的决心，便不再强求，留下憍陈如等五人来侍奉、陪伴太子修行。太子在苦行林遇到一个净居天人所变化的猎人，身披袈裟，便问猎人：“你怎么披袈裟？这可是修道法服呀！”那猎人回答：“披袈裟打猎，动物一看是穿袈裟的，就不会逃跑，为捕猎的方便，我就常披袈裟。”太子说：“你这样造业可不好，我把我身上的衣服跟你交换好吗？”那猎人一口答应，太子便披上了袈裟，开始了求道的历程。</w:t>
      </w:r>
    </w:p>
    <w:p w:rsidR="002238C9" w:rsidRDefault="002238C9" w:rsidP="00E65F34">
      <w:pPr>
        <w:ind w:firstLine="31680"/>
      </w:pPr>
      <w:r>
        <w:rPr>
          <w:rFonts w:hint="eastAsia"/>
        </w:rPr>
        <w:t>悉达多太子在苦行林等修道处，向诸多仙人外道求道，所有外道的功夫，乃至非想非非想定都已成就，最后感知这些外道修法都不究竟，不能解脱生死轮回，便独自一人来到摩竭陀国的伽耶山，在尼连禅河（</w:t>
      </w:r>
      <w:r w:rsidRPr="00C4640B">
        <w:rPr>
          <w:rStyle w:val="Char"/>
          <w:rFonts w:hint="eastAsia"/>
          <w:sz w:val="28"/>
        </w:rPr>
        <w:t>又名金沙河</w:t>
      </w:r>
      <w:r>
        <w:rPr>
          <w:rFonts w:hint="eastAsia"/>
        </w:rPr>
        <w:t>）的山洞里，开始六年的苦行。一天吃一麻一麦，皮包瘦骨，专注修甚深禅定。其苦行的程度超过一般外道沙门苦行的数倍。太子六年的苦行虽非解脱之因，但其远离世间五欲六尘的染著是出家沙门应该行持的，是精进梵行的典范。</w:t>
      </w:r>
    </w:p>
    <w:p w:rsidR="002238C9" w:rsidRPr="00C62346" w:rsidRDefault="002238C9" w:rsidP="00E65F34">
      <w:pPr>
        <w:ind w:firstLine="31680"/>
        <w:rPr>
          <w:rStyle w:val="Emphasis"/>
        </w:rPr>
      </w:pPr>
      <w:r>
        <w:rPr>
          <w:rFonts w:hint="eastAsia"/>
        </w:rPr>
        <w:t>请看经文：</w:t>
      </w:r>
      <w:r w:rsidRPr="00C62346">
        <w:rPr>
          <w:rStyle w:val="Emphasis"/>
          <w:rFonts w:hint="eastAsia"/>
        </w:rPr>
        <w:t>“现五浊刹，随顺群生。示有尘垢，沐浴金流。天按树枝，得攀出池，灵禽翼从，往诣道场，吉祥感征，表章功祚。哀受施草，敷佛树下，跏趺而坐。奋大光明，使魔知之，魔率官属，而来逼试，制以智力，皆令降伏。得微妙法，成最正觉。”</w:t>
      </w:r>
    </w:p>
    <w:p w:rsidR="002238C9" w:rsidRDefault="002238C9" w:rsidP="00E65F34">
      <w:pPr>
        <w:ind w:firstLine="31680"/>
      </w:pPr>
      <w:r>
        <w:rPr>
          <w:rFonts w:hint="eastAsia"/>
        </w:rPr>
        <w:t>这是第六相：示现成道之相。护明菩萨因悲愿故，示现在这娑婆世界五浊恶世，人寿百岁时救度苦难众生。五浊分别是：劫浊（</w:t>
      </w:r>
      <w:r w:rsidRPr="00C4640B">
        <w:rPr>
          <w:rStyle w:val="Char"/>
          <w:rFonts w:hint="eastAsia"/>
          <w:sz w:val="28"/>
        </w:rPr>
        <w:t>种种浊法聚会之时</w:t>
      </w:r>
      <w:r>
        <w:rPr>
          <w:rFonts w:hint="eastAsia"/>
        </w:rPr>
        <w:t>）、见浊（</w:t>
      </w:r>
      <w:r w:rsidRPr="00C4640B">
        <w:rPr>
          <w:rStyle w:val="Char"/>
          <w:rFonts w:hint="eastAsia"/>
          <w:sz w:val="28"/>
        </w:rPr>
        <w:t>五利使为体，即谓身见、边见、见取见、戒取见及诸邪见</w:t>
      </w:r>
      <w:r>
        <w:rPr>
          <w:rFonts w:hint="eastAsia"/>
        </w:rPr>
        <w:t>）、烦恼浊（</w:t>
      </w:r>
      <w:r w:rsidRPr="00C4640B">
        <w:rPr>
          <w:rStyle w:val="Char"/>
          <w:rFonts w:hint="eastAsia"/>
          <w:sz w:val="28"/>
        </w:rPr>
        <w:t>五钝使烦惑增盛，谓贪、</w:t>
      </w:r>
      <w:r w:rsidRPr="00C4640B">
        <w:rPr>
          <w:rStyle w:val="Char"/>
          <w:rFonts w:ascii="宋体" w:eastAsia="宋体" w:hAnsi="宋体" w:cs="宋体" w:hint="eastAsia"/>
          <w:sz w:val="28"/>
        </w:rPr>
        <w:t>瞋</w:t>
      </w:r>
      <w:r w:rsidRPr="00C4640B">
        <w:rPr>
          <w:rStyle w:val="Char"/>
          <w:rFonts w:ascii="楷体_GB2312" w:hAnsi="楷体_GB2312" w:cs="楷体_GB2312" w:hint="eastAsia"/>
          <w:sz w:val="28"/>
        </w:rPr>
        <w:t>、痴、慢、疑，烦动恼乱</w:t>
      </w:r>
      <w:r>
        <w:rPr>
          <w:rFonts w:hint="eastAsia"/>
        </w:rPr>
        <w:t>）、众生浊（</w:t>
      </w:r>
      <w:r w:rsidRPr="00C4640B">
        <w:rPr>
          <w:rStyle w:val="Char"/>
          <w:rFonts w:hint="eastAsia"/>
          <w:sz w:val="28"/>
        </w:rPr>
        <w:t>由见浊与烦恼浊故，所感的粗陋弊恶的身心</w:t>
      </w:r>
      <w:r>
        <w:rPr>
          <w:rFonts w:hint="eastAsia"/>
        </w:rPr>
        <w:t>）、命浊（</w:t>
      </w:r>
      <w:r w:rsidRPr="00C4640B">
        <w:rPr>
          <w:rStyle w:val="Char"/>
          <w:rFonts w:hint="eastAsia"/>
          <w:sz w:val="28"/>
        </w:rPr>
        <w:t>受报之因与托生之果并皆陋劣，寿命短促，乃至不满百岁</w:t>
      </w:r>
      <w:r>
        <w:rPr>
          <w:rFonts w:hint="eastAsia"/>
        </w:rPr>
        <w:t>）。于五浊恶世成就佛果甚难，菩萨于此世间示现八相成道，要随顺众生的接受程度，示现出也有尘垢烦恼的样子，六年苦行也传达修因证果的必经阶梯。菩萨六年期满，深知苦行并非解脱之道，便接受牧羊女的糜粥，恢复体力，于尼连禅河沐浴，洗濯身垢。因尼连禅河的沙是金沙，所以尼连禅河又叫金沙河。当时太子正在沐浴的时候，魔王波旬使河岸忽然变得很高峻陡峭，欲使瘦弱的太子上不了河岸。河岸边有一棵大树名阿斯那，树神赶紧把树枝压低，帮助太子攀着树枝上了河岸。</w:t>
      </w:r>
    </w:p>
    <w:p w:rsidR="002238C9" w:rsidRDefault="002238C9" w:rsidP="00E65F34">
      <w:pPr>
        <w:ind w:firstLine="31680"/>
      </w:pPr>
      <w:r>
        <w:rPr>
          <w:rFonts w:hint="eastAsia"/>
        </w:rPr>
        <w:t>从尼连禅河沐浴后，太子欲寻证无上正觉之地。行至前正觉山顶，地既震动，山又摇晃。山神惶恐不安，告诉菩萨道：“这座山不是成正觉的福地，如果您留在这里入金刚定，大地会震得陷裂，山也将会倾塌。”这时净居天在空中唱言：“这里不是如来成正觉之处，从这里向西南方行走十四五里路，距修苦行处不远的地方，有棵毕钵罗树（即菩提树），下面有金刚座，过去和将来的诸佛，都在这个座上成正觉，希望您到那里去。”于是诸天前导，往菩提树。空中有种种的青雀、孔雀、鹦鹉、白鹤、迦陵频伽及共命之鸟，数量各有五百，围绕着菩萨，右绕随飞，地面走兽也恭敬随从。在菩提树垣中，菩萨正好看到一个刈草者，挑着一担绀青色的柔软青草迎面走来。那个刈草者的名字叫吉祥，是故布施给菩萨的草就叫吉祥草。菩萨就将吉祥草敷在菩提树下结跏趺坐。这是菩萨成佛的瑞相所感，那么这样，其人坐吉祥草必定成就佛道的吉祥果，故称吉祥感征。</w:t>
      </w:r>
    </w:p>
    <w:p w:rsidR="002238C9" w:rsidRDefault="002238C9" w:rsidP="00E65F34">
      <w:pPr>
        <w:ind w:firstLine="31680"/>
      </w:pPr>
      <w:r>
        <w:rPr>
          <w:rFonts w:hint="eastAsia"/>
        </w:rPr>
        <w:t>这样吉祥的瑞应，正是彰显出菩萨三大阿僧祇劫所积累的福德。菩萨以哀悯心接受了割草人布施的吉祥草，周遍敷设，于净草上结跏趺坐，面向东方，端身正念，发大誓愿：“我今若不证得无上菩提，宁可碎我身，终不起座。”</w:t>
      </w:r>
    </w:p>
    <w:p w:rsidR="002238C9" w:rsidRDefault="002238C9" w:rsidP="00E65F34">
      <w:pPr>
        <w:ind w:firstLine="31680"/>
      </w:pPr>
      <w:r>
        <w:rPr>
          <w:rFonts w:hint="eastAsia"/>
        </w:rPr>
        <w:t>当时，太子菩萨从眉间放白毫光，遍照魔王宫殿，诸魔本身之光尽皆暗淡。魔王波旬于睡眠中，得种种恶梦，急召地居诸天、诸魔兵众、诸龙夜叉八部等，而号令道：“今有释迦种姓之子，想取菩提道果，我等一起到那里去，斩断他的道心，不让他取证菩提，否则我的子民将会皈投到他的足下。”于是魔王波旬召来百千万亿魔众，拿着弓箭、刀杵等兵器，向菩提树下冲来。魔王波旬先派最漂亮娇媚的魔女们，在菩萨旁边显现种种妖媚的姿态，来诱惑勾引，菩萨其心如如不动。最后魔王波旬的女儿亲自出阵，欲乱太子。为降伏诸魔女，太子菩萨运用神通，手指魔女，令其变成发白面皱的老母，而不能回复本来漂亮的年轻之体。软的不行那就来硬的，于是魔王率领四种兵众：象马步军等，旗幢摇动，各拿箭、弓、戈、矛等诸兵器，驾千万亿各种战车，狂吼呐喊。魔王拿着剑，大吼道：“你可以快快起身离去，如若不去，我提你脚，掷于海外。”太子说：“我观察这个世间，还没有谁能掷我于海外者。”太子又说：“魔王波旬呀，你只是因于前世曾作一寺的施主，受过一日的八关斋戒，布施过辟支佛一钵饭，以此功德所以才投生为大魔王，而我于阿僧祇劫广修功德，供养无量诸佛，又供养过声闻、缘觉之人不可计数。”魔王波旬听后说：“你自说这些，谁能证明是真实语？”太子即用手指地说：“此大地作证。”说此语时，一切大地六种震动，无量地神从地涌出，顶礼合掌对佛说：“世尊！我为作证，如佛所说，真实不虚。”当时，魔王军众听见大地声，心大恐怖，争相奔逃。菩萨于成佛之前示现的降伏魔军，具有深刻的心性上的内涵，成佛的最后关头面对种种魔怨，一定要透过去。种种魔性归到真如自性，魔和佛就平等一体。降伏魔军并不是角立对峙，大动干戈，而是入到慈心三昧，以智慧的力量来降伏。一切力量中，无过智慧与慈悲之力。</w:t>
      </w:r>
    </w:p>
    <w:p w:rsidR="002238C9" w:rsidRDefault="002238C9" w:rsidP="00E65F34">
      <w:pPr>
        <w:ind w:firstLine="31680"/>
      </w:pPr>
      <w:r>
        <w:rPr>
          <w:rFonts w:hint="eastAsia"/>
        </w:rPr>
        <w:t>降伏魔军之后，太子菩萨默坐树下，示观四禅，夜睹启明星，廓然大悟，得无上正真之道，究竟圆满的佛果，获得了佛的十种力、四种无畏、十八不共之法及种种无碍辩才。累劫勤苦修行，功不唐捐。</w:t>
      </w:r>
    </w:p>
    <w:p w:rsidR="002238C9" w:rsidRPr="00C62346" w:rsidRDefault="002238C9" w:rsidP="00E65F34">
      <w:pPr>
        <w:ind w:firstLine="31680"/>
        <w:rPr>
          <w:rStyle w:val="Emphasis"/>
        </w:rPr>
      </w:pPr>
      <w:r>
        <w:rPr>
          <w:rFonts w:hint="eastAsia"/>
        </w:rPr>
        <w:t>请看经文：</w:t>
      </w:r>
      <w:r w:rsidRPr="00C62346">
        <w:rPr>
          <w:rStyle w:val="Emphasis"/>
          <w:rFonts w:hint="eastAsia"/>
        </w:rPr>
        <w:t>“释梵祈劝，请转法轮，以佛游步，佛吼而吼。扣法鼓，吹法螺，执法剑，建法幢，震法雷，曜法电，澍法雨，演法施，常以法音，觉诸世间。光明普照，无量佛土。一切世间，六种震动。总摄魔界，动魔宫殿。众魔慑怖，莫不归伏。”</w:t>
      </w:r>
    </w:p>
    <w:p w:rsidR="002238C9" w:rsidRDefault="002238C9" w:rsidP="00E65F34">
      <w:pPr>
        <w:ind w:firstLine="31680"/>
      </w:pPr>
      <w:r>
        <w:rPr>
          <w:rFonts w:hint="eastAsia"/>
        </w:rPr>
        <w:t>这是第七相：转法轮相。太子菩萨成就无上正等正觉之后，在菩提树下思惟、观察、经行，并受龙王的祈请，于龙王宫殿禅坐七日不起，出定后，于菩提树周边经行，</w:t>
      </w:r>
      <w:r>
        <w:t>49</w:t>
      </w:r>
      <w:r>
        <w:rPr>
          <w:rFonts w:hint="eastAsia"/>
        </w:rPr>
        <w:t>天默然未曾说法。当时大梵天王与</w:t>
      </w:r>
      <w:r>
        <w:t>68</w:t>
      </w:r>
      <w:r>
        <w:rPr>
          <w:rFonts w:hint="eastAsia"/>
        </w:rPr>
        <w:t>亿梵众来到佛所，顶礼佛足，祈请世尊转于法轮。世尊观察世间众生贪著五欲六尘，对佛所证寂静涅槃之法，不仅不会信受奉行，或会生起诽谤之心，所以佛默然不语。这时大梵天王及忉利天王等顶礼佛后，再请如来转于法轮。世尊用佛眼观见，诸众生有上、中、下三种善根，于是起大悲心，欲救拔此等众生出离苦海，转于法轮。当时，地神告诉虚空神并唱言：“如来今受梵王劝请，转于法轮。”虚空神闻听此言，展转传至阿迦尼吒天，一切天人皆大欢喜，普天同庆。世尊便离开菩提迦耶，步行五百里，前往鹿野苑为憍陈如等五人初转法轮，开始了一代时教的弘法生涯。</w:t>
      </w:r>
    </w:p>
    <w:p w:rsidR="002238C9" w:rsidRDefault="002238C9" w:rsidP="00E65F34">
      <w:pPr>
        <w:ind w:firstLine="31680"/>
      </w:pPr>
      <w:r w:rsidRPr="00C62346">
        <w:rPr>
          <w:rStyle w:val="Emphasis"/>
          <w:rFonts w:hint="eastAsia"/>
        </w:rPr>
        <w:t>“以佛游步”，</w:t>
      </w:r>
      <w:r>
        <w:rPr>
          <w:rFonts w:hint="eastAsia"/>
        </w:rPr>
        <w:t>就现出佛的威仪，来开始讲经说法。</w:t>
      </w:r>
      <w:r w:rsidRPr="00C62346">
        <w:rPr>
          <w:rStyle w:val="Emphasis"/>
          <w:rFonts w:hint="eastAsia"/>
        </w:rPr>
        <w:t>“佛吼而吼”，</w:t>
      </w:r>
      <w:r>
        <w:rPr>
          <w:rFonts w:hint="eastAsia"/>
        </w:rPr>
        <w:t>这两句是说，佛出兴世间的目的即是弘法利生，以端庄的身业显示佛的威仪，行住坐卧透显法性，悉具教化的内涵。诚如《金刚经》中，须菩提尊者见到佛着衣持钵入舍卫大城次第乞已、洗足、敷座而坐的过程中所蕴含的法，由此缘起，如来说出善护念诸菩萨之金刚般若之法。是故佛运步端严，为世作则。佛讲经说法的音声如狮子吼，无所畏惧，如狮子出窟，百兽潜踪，正法传扬，外道邪见匿迹。</w:t>
      </w:r>
    </w:p>
    <w:p w:rsidR="002238C9" w:rsidRDefault="002238C9" w:rsidP="00E65F34">
      <w:pPr>
        <w:ind w:firstLine="31680"/>
      </w:pPr>
      <w:r w:rsidRPr="00C62346">
        <w:rPr>
          <w:rStyle w:val="Emphasis"/>
          <w:rFonts w:hint="eastAsia"/>
        </w:rPr>
        <w:t>“扣法鼓”，</w:t>
      </w:r>
      <w:r>
        <w:rPr>
          <w:rFonts w:hint="eastAsia"/>
        </w:rPr>
        <w:t>是指世尊讲经说法的威德。两军对阵，击鼓激励士气，团结一心，勇往直前。以此比喻佛讲经说法鼓舞众生止恶扬善，成办道业。</w:t>
      </w:r>
      <w:r w:rsidRPr="00C62346">
        <w:rPr>
          <w:rStyle w:val="Emphasis"/>
          <w:rFonts w:hint="eastAsia"/>
        </w:rPr>
        <w:t>“吹法螺”，</w:t>
      </w:r>
      <w:r>
        <w:rPr>
          <w:rFonts w:hint="eastAsia"/>
        </w:rPr>
        <w:t>表明佛讲经说法能够号令众生，降服魔障，消灭罪业，音声广被。</w:t>
      </w:r>
    </w:p>
    <w:p w:rsidR="002238C9" w:rsidRDefault="002238C9" w:rsidP="00E65F34">
      <w:pPr>
        <w:ind w:firstLine="31680"/>
      </w:pPr>
      <w:r w:rsidRPr="00C62346">
        <w:rPr>
          <w:rStyle w:val="Emphasis"/>
          <w:rFonts w:hint="eastAsia"/>
        </w:rPr>
        <w:t>“执法剑”，</w:t>
      </w:r>
      <w:r>
        <w:rPr>
          <w:rFonts w:hint="eastAsia"/>
        </w:rPr>
        <w:t>喻指佛所说之法如慧剑，能断众生的烦恼。</w:t>
      </w:r>
      <w:r w:rsidRPr="00C62346">
        <w:rPr>
          <w:rStyle w:val="Emphasis"/>
          <w:rFonts w:hint="eastAsia"/>
        </w:rPr>
        <w:t>“建法幢”，</w:t>
      </w:r>
      <w:r>
        <w:rPr>
          <w:rFonts w:hint="eastAsia"/>
        </w:rPr>
        <w:t>表明佛所说微妙之法，降伏魔怨，幢相巍然高耸。</w:t>
      </w:r>
      <w:r w:rsidRPr="00C62346">
        <w:rPr>
          <w:rStyle w:val="Emphasis"/>
          <w:rFonts w:hint="eastAsia"/>
        </w:rPr>
        <w:t>“震法雷”，</w:t>
      </w:r>
      <w:r>
        <w:rPr>
          <w:rFonts w:hint="eastAsia"/>
        </w:rPr>
        <w:t>表明佛的说法如春雷唤醒冬蛰的生物，震动无明硬壳，引发善根萌芽。一念具足十法界，佛的说法音声令吾人开启佛法界。所谓剖开一尘，尽观三千大千经卷。吾人亟须佛力强缘的加持。</w:t>
      </w:r>
    </w:p>
    <w:p w:rsidR="002238C9" w:rsidRDefault="002238C9" w:rsidP="00E65F34">
      <w:pPr>
        <w:ind w:firstLine="31680"/>
      </w:pPr>
      <w:r w:rsidRPr="00C62346">
        <w:rPr>
          <w:rStyle w:val="Emphasis"/>
          <w:rFonts w:hint="eastAsia"/>
        </w:rPr>
        <w:t>“曜法电”，</w:t>
      </w:r>
      <w:r>
        <w:rPr>
          <w:rFonts w:hint="eastAsia"/>
        </w:rPr>
        <w:t>表明佛讲经说法像闪电能够照明一切。吾人内心长夜漫漫，藉助佛的法光，明心见性，开佛知见，生命就柳暗花明了。</w:t>
      </w:r>
    </w:p>
    <w:p w:rsidR="002238C9" w:rsidRDefault="002238C9" w:rsidP="00E65F34">
      <w:pPr>
        <w:ind w:firstLine="31680"/>
      </w:pPr>
      <w:r w:rsidRPr="00C62346">
        <w:rPr>
          <w:rStyle w:val="Emphasis"/>
          <w:rFonts w:hint="eastAsia"/>
        </w:rPr>
        <w:t>“澍法雨”，</w:t>
      </w:r>
      <w:r>
        <w:rPr>
          <w:rFonts w:hint="eastAsia"/>
        </w:rPr>
        <w:t>喻指佛的讲经说法就像一雨普润一切树木花卉，能够滋润所有众生枯竭的心田，令我们的菩提心芽得以滋育。</w:t>
      </w:r>
    </w:p>
    <w:p w:rsidR="002238C9" w:rsidRDefault="002238C9" w:rsidP="00E65F34">
      <w:pPr>
        <w:ind w:firstLine="31680"/>
      </w:pPr>
      <w:r w:rsidRPr="00C62346">
        <w:rPr>
          <w:rStyle w:val="Emphasis"/>
          <w:rFonts w:hint="eastAsia"/>
        </w:rPr>
        <w:t>“演法施”，</w:t>
      </w:r>
      <w:r>
        <w:rPr>
          <w:rFonts w:hint="eastAsia"/>
        </w:rPr>
        <w:t>世尊以无碍辩才来演说种种微妙之法，惠以众生真实之利。一切布施中，法布施为最上。佛出兴在世间，不是仅仅给众生人天福报，而是欲令众生开示悟入佛知见，出离轮回之苦。</w:t>
      </w:r>
    </w:p>
    <w:p w:rsidR="002238C9" w:rsidRDefault="002238C9" w:rsidP="00E65F34">
      <w:pPr>
        <w:ind w:firstLine="31680"/>
      </w:pPr>
      <w:r w:rsidRPr="00C62346">
        <w:rPr>
          <w:rStyle w:val="Emphasis"/>
          <w:rFonts w:hint="eastAsia"/>
        </w:rPr>
        <w:t>“常以法音，觉诸世间”，</w:t>
      </w:r>
      <w:r>
        <w:rPr>
          <w:rFonts w:hint="eastAsia"/>
        </w:rPr>
        <w:t>佛讲经说法的音声，永恒地弥漫在虚空法界。二六时中，恒常观察一切众生，众生善根成熟，便不失时机地予以教化救度。</w:t>
      </w:r>
    </w:p>
    <w:p w:rsidR="002238C9" w:rsidRDefault="002238C9" w:rsidP="00E65F34">
      <w:pPr>
        <w:ind w:firstLine="31680"/>
      </w:pPr>
      <w:r w:rsidRPr="00C62346">
        <w:rPr>
          <w:rStyle w:val="Emphasis"/>
          <w:rFonts w:hint="eastAsia"/>
        </w:rPr>
        <w:t>“一切世间，六种震动”，</w:t>
      </w:r>
      <w:r>
        <w:rPr>
          <w:rFonts w:hint="eastAsia"/>
        </w:rPr>
        <w:t>当世尊弘宣正法时，十方无量世界悉皆六种震动。大地震动有种种因缘，能令众生觉悟无常，国土危脆，亦能够震动引发众生的善根萌芽。</w:t>
      </w:r>
    </w:p>
    <w:p w:rsidR="002238C9" w:rsidRDefault="002238C9" w:rsidP="00E65F34">
      <w:pPr>
        <w:ind w:firstLine="31680"/>
      </w:pPr>
      <w:r w:rsidRPr="00C62346">
        <w:rPr>
          <w:rStyle w:val="Emphasis"/>
          <w:rFonts w:hint="eastAsia"/>
        </w:rPr>
        <w:t>“总摄魔界”，</w:t>
      </w:r>
      <w:r>
        <w:rPr>
          <w:rFonts w:hint="eastAsia"/>
        </w:rPr>
        <w:t>佛的平等悲心，不舍任一众生，其说法光明，能够旋转一切虚妄的境界，转魔的世界为佛的世界，故云总摄魔界。魔佛一体，远离魔佛之虚妄分别。</w:t>
      </w:r>
    </w:p>
    <w:p w:rsidR="002238C9" w:rsidRDefault="002238C9" w:rsidP="00E65F34">
      <w:pPr>
        <w:ind w:firstLine="31680"/>
      </w:pPr>
      <w:r w:rsidRPr="00C62346">
        <w:rPr>
          <w:rStyle w:val="Emphasis"/>
          <w:rFonts w:hint="eastAsia"/>
        </w:rPr>
        <w:t>“动魔宫殿”，</w:t>
      </w:r>
      <w:r>
        <w:rPr>
          <w:rFonts w:hint="eastAsia"/>
        </w:rPr>
        <w:t>当太子菩萨在菩提树下发出弘愿</w:t>
      </w:r>
      <w:r>
        <w:t>——</w:t>
      </w:r>
      <w:r>
        <w:rPr>
          <w:rFonts w:hint="eastAsia"/>
        </w:rPr>
        <w:t>如果不能成就无上正等正觉，纵使身体碎坏，我身终不起于此座，魔王宫殿自然摇动，魔王心生懊恼，精神烦躁。魔众也是佛要教化度脱的众生。魔众在佛的威力中会感到惶恐，同时也能在佛的慈悲智慧中得到身心的安稳，最终归顺于佛。从消归自性来看，魔军乃是菩萨成佛的最后时刻必须要予以度化的，菩萨成佛时现量见证到一切众生都是佛。魔众亦是唯心所现之物，如果不能以心转物，就不能等同如来了。所以无论是烦恼之魔还是天魔，自性本空，即是真如佛体。魔界即佛界，烦恼不异菩提。所以佛的一代时教，魔界众生是佛陀转法轮所要教化的对象。《维摩诘经》中，维摩诘大士令魔女发无上菩提心，教诲她们回魔界，奉持无尽灯法门，以自己的菩提心灯点燃第二者，第二者点燃第三者……展转传灯，就能于暗暝的魔宫形成一片光明。如果光明遍照，那魔的世界不就转为佛的境界吗？吾人在这个法弱魔强的时代，亦亟须修持无尽灯法门，弘扬佛法，一盏灯燃无量灯，我们这个世间也就一片光明了。是故众多魔子恐惧佛的威神，闻信佛法，亦悉归伏到佛的觉性光明中，由魔子变成佛子，最终圆成佛果，足证世尊慈悲威神之广大。</w:t>
      </w:r>
    </w:p>
    <w:p w:rsidR="002238C9" w:rsidRDefault="002238C9" w:rsidP="00E65F34">
      <w:pPr>
        <w:ind w:firstLine="31680"/>
      </w:pPr>
    </w:p>
    <w:p w:rsidR="002238C9" w:rsidRDefault="002238C9" w:rsidP="00C01874">
      <w:pPr>
        <w:pStyle w:val="Heading1"/>
      </w:pPr>
      <w:r>
        <w:rPr>
          <w:rFonts w:hint="eastAsia"/>
        </w:rPr>
        <w:t>《佛说无量寿经》讲记之八</w:t>
      </w:r>
    </w:p>
    <w:p w:rsidR="002238C9" w:rsidRDefault="002238C9" w:rsidP="00E65F34">
      <w:pPr>
        <w:ind w:firstLine="31680"/>
      </w:pPr>
      <w:r>
        <w:rPr>
          <w:rFonts w:hint="eastAsia"/>
        </w:rPr>
        <w:t>释大安</w:t>
      </w:r>
    </w:p>
    <w:p w:rsidR="002238C9" w:rsidRDefault="002238C9" w:rsidP="00E65F34">
      <w:pPr>
        <w:ind w:firstLine="31680"/>
      </w:pPr>
      <w:r>
        <w:rPr>
          <w:rFonts w:hint="eastAsia"/>
        </w:rPr>
        <w:t>诸位大德比丘，诸位居士同修：</w:t>
      </w:r>
    </w:p>
    <w:p w:rsidR="002238C9" w:rsidRPr="00C62346" w:rsidRDefault="002238C9" w:rsidP="00E65F34">
      <w:pPr>
        <w:ind w:firstLine="31680"/>
        <w:rPr>
          <w:rStyle w:val="Emphasis"/>
        </w:rPr>
      </w:pPr>
      <w:r>
        <w:rPr>
          <w:rFonts w:hint="eastAsia"/>
        </w:rPr>
        <w:t>请看经文：</w:t>
      </w:r>
      <w:r w:rsidRPr="00C62346">
        <w:rPr>
          <w:rStyle w:val="Emphasis"/>
          <w:rFonts w:hint="eastAsia"/>
        </w:rPr>
        <w:t>“掴裂邪网，消灭诸见。散诸尘劳，坏诸欲堑。严护法城，开阐法门。洗濯垢污，显明清白。光融佛法，宣流正化。入国分卫，获诸丰膳。贮功德，示福田，欲宣法，现欣笑。以诸法药，救疗三苦。显现道意无量功德，授菩萨记，成等正觉。”</w:t>
      </w:r>
    </w:p>
    <w:p w:rsidR="002238C9" w:rsidRDefault="002238C9" w:rsidP="00E65F34">
      <w:pPr>
        <w:ind w:firstLine="31680"/>
      </w:pPr>
      <w:r>
        <w:rPr>
          <w:rFonts w:hint="eastAsia"/>
        </w:rPr>
        <w:t>这是八相成道中之第七</w:t>
      </w:r>
      <w:r>
        <w:t>——</w:t>
      </w:r>
      <w:r>
        <w:rPr>
          <w:rFonts w:hint="eastAsia"/>
        </w:rPr>
        <w:t>转法轮相。佛为一大事因缘出兴世间，即令众生开示悟入佛之知见。一切众生之所以长劫流转生死，受大苦恼，乃利钝十使所致。利使五种，谓身见（</w:t>
      </w:r>
      <w:r w:rsidRPr="007A0370">
        <w:rPr>
          <w:rStyle w:val="Char"/>
          <w:rFonts w:hint="eastAsia"/>
          <w:sz w:val="28"/>
        </w:rPr>
        <w:t>执著自身为我</w:t>
      </w:r>
      <w:r>
        <w:rPr>
          <w:rFonts w:hint="eastAsia"/>
        </w:rPr>
        <w:t>）、边见（</w:t>
      </w:r>
      <w:r w:rsidRPr="007A0370">
        <w:rPr>
          <w:rStyle w:val="Char"/>
          <w:rFonts w:hint="eastAsia"/>
          <w:sz w:val="28"/>
        </w:rPr>
        <w:t>执断执常</w:t>
      </w:r>
      <w:r>
        <w:rPr>
          <w:rFonts w:hint="eastAsia"/>
        </w:rPr>
        <w:t>）、见取见（</w:t>
      </w:r>
      <w:r w:rsidRPr="007A0370">
        <w:rPr>
          <w:rStyle w:val="Char"/>
          <w:rFonts w:hint="eastAsia"/>
          <w:sz w:val="28"/>
        </w:rPr>
        <w:t>非果计果</w:t>
      </w:r>
      <w:r>
        <w:rPr>
          <w:rFonts w:hint="eastAsia"/>
        </w:rPr>
        <w:t>）、戒取见（</w:t>
      </w:r>
      <w:r w:rsidRPr="007A0370">
        <w:rPr>
          <w:rStyle w:val="Char"/>
          <w:rFonts w:hint="eastAsia"/>
          <w:sz w:val="28"/>
        </w:rPr>
        <w:t>非因计因</w:t>
      </w:r>
      <w:r>
        <w:rPr>
          <w:rFonts w:hint="eastAsia"/>
        </w:rPr>
        <w:t>）及诸邪见（</w:t>
      </w:r>
      <w:r w:rsidRPr="007A0370">
        <w:rPr>
          <w:rStyle w:val="Char"/>
          <w:rFonts w:hint="eastAsia"/>
          <w:sz w:val="28"/>
        </w:rPr>
        <w:t>拨无因果</w:t>
      </w:r>
      <w:r>
        <w:rPr>
          <w:rFonts w:hint="eastAsia"/>
        </w:rPr>
        <w:t>），以发动轻便故，称之为利使。钝使五种，谓贪、瞋、痴、慢、疑，此五种钝使由利使所生，对比快利驱使而说迟钝。以上十使凡夫众生悉皆程度不同地具有，若挟带这利钝十使修道，但唯增长邪见烦恼，甚难开发如来藏性。此十使总名众生知见，众生知见须以佛知见对治。是故释迦一代时教，演说般若空慧、缘起性空、空有不二之中道了义，以及建立信愿持名求生净土之妙法，来破除众生邪见之网。当时五印度有九十五种外道，邪见炽然，各有其理论学说。佛教伊始，便是在与外道知见碰撞、辩驳中成长起来的。很多外道、婆罗门在与佛辩论时，服膺佛陀所示的真理，便舍邪归正，随佛出家修道。佛教早期的僧众多有由外道进入僧团的，如舍利弗、迦叶三兄弟等。佛以师子吼、无碍辩，应机说法，消灭众生的种种邪知邪见，所谓有、无、即有即无、非有非无四句所衍生的六十二见以及种种戏论，佛皆以正智来摧破，令众生建立正知正见。这是</w:t>
      </w:r>
      <w:r w:rsidRPr="005F2DC8">
        <w:rPr>
          <w:rStyle w:val="Emphasis"/>
          <w:rFonts w:hint="eastAsia"/>
        </w:rPr>
        <w:t>“掴裂邪网，消灭诸见”。</w:t>
      </w:r>
    </w:p>
    <w:p w:rsidR="002238C9" w:rsidRDefault="002238C9" w:rsidP="00E65F34">
      <w:pPr>
        <w:ind w:firstLine="31680"/>
      </w:pPr>
      <w:r w:rsidRPr="005F2DC8">
        <w:rPr>
          <w:rStyle w:val="Emphasis"/>
          <w:rFonts w:hint="eastAsia"/>
        </w:rPr>
        <w:t>“散诸尘劳”，</w:t>
      </w:r>
      <w:r>
        <w:rPr>
          <w:rFonts w:hint="eastAsia"/>
        </w:rPr>
        <w:t>以般若空慧观照，遣散扰乱、污染真性之烦恼。遣散贪瞋等尘劳的方法甚多，而观照烦恼之空性，乃遣散之顿法。佛陀在世的时候，有三个兄弟，听说摩竭陀国有三个很漂亮的淫女，就昼夜很专注地思念淫女。后来梦中出现所想的淫女，三兄弟便在梦中各与一淫女有亲热之事。三兄弟觉得很奇怪：我没有去那儿，淫女也没有过来，怎么就在梦中出现淫事呢？因此去请教贤护菩萨。这个在家菩萨便对他们开示：“梦中所现之事是由念头变现出来，全梦即心，世间一切法悉皆如是。”三兄弟听闻开示，顿悟诸法空性，当即证得阿鞞跋致，尘劳烦恼自然遣散。这是从根本上下手。另亦有从不净观、四念处等方法予以遣散者。</w:t>
      </w:r>
    </w:p>
    <w:p w:rsidR="002238C9" w:rsidRDefault="002238C9" w:rsidP="00E65F34">
      <w:pPr>
        <w:ind w:firstLine="31680"/>
      </w:pPr>
      <w:r w:rsidRPr="005F2DC8">
        <w:rPr>
          <w:rStyle w:val="Emphasis"/>
          <w:rFonts w:hint="eastAsia"/>
        </w:rPr>
        <w:t>“坏诸欲堑”，</w:t>
      </w:r>
      <w:r>
        <w:rPr>
          <w:rFonts w:hint="eastAsia"/>
        </w:rPr>
        <w:t>“堑”是很深很广的护城河，比喻众生的爱欲深广，难以度越过去。佛教诲我们厌舍爱欲的方法。有一次，四个比丘正在讨论什么为最苦。一比丘言饥渴最苦，一比丘言瞋恚最苦，一比丘言淫欲最苦，最后一个说惊怖最苦。辩论激烈的时候，适遇佛陀走过来，诸比丘向佛禀白争论的问题，请佛开示。佛言：淫欲、瞋恨、饥渴、惊怖等烦恼悉是由身见生起来的，身为苦本。维摩诘大士示疾，示现身之苦空无常，说身如聚沫，身如芭蕉，由于愚痴故生起爱欲，由爱欲则“我”病生。是故，“散诸尘劳，坏诸欲堑”的根本即破除我执身见。</w:t>
      </w:r>
    </w:p>
    <w:p w:rsidR="002238C9" w:rsidRDefault="002238C9" w:rsidP="00E65F34">
      <w:pPr>
        <w:ind w:firstLine="31680"/>
      </w:pPr>
      <w:r w:rsidRPr="005F2DC8">
        <w:rPr>
          <w:rStyle w:val="Emphasis"/>
          <w:rFonts w:hint="eastAsia"/>
        </w:rPr>
        <w:t>“严护法城，开阐法门”，</w:t>
      </w:r>
      <w:r>
        <w:rPr>
          <w:rFonts w:hint="eastAsia"/>
        </w:rPr>
        <w:t>佛视一切众生平等具足如来智慧德相，帮助众生庄严守护实相涅槃之城。为欲众生契入涅槃城，释尊慈悲开显阐释种种契入法城的方法，尤其是空、无相、无作三解脱门。“洗濯垢污，显明清白”，吾人依据这些方法，洗濯蒙蔽心性的厚重的贪瞋烦惑的垢染，显明吾人本自清白的体性，恢复其照天照地的功能。“光融佛法，宣流正化”，佛以其所证得的清净的妙法光明，融入众生迷惑暗冥的心中，转众生知见为佛知见，令众生了知自性本具佛性，发起求佛道、化众生的菩提心，志求一乘佛果，为此宣布流通正化。何为“正化”？各种外道的教化，是心外求法，叫邪化；声闻缘觉的教化是以取证偏真涅槃为目的，叫旁化；唯有大乘法能令众生发菩提心，修菩萨行，直到大乘涅槃的彼岸，称为“正化”。是故释尊称性要说的是一乘法，只是顺应众生方便开出二乘、三乘，乃至五乘而已，最后悉得会归大乘。</w:t>
      </w:r>
    </w:p>
    <w:p w:rsidR="002238C9" w:rsidRDefault="002238C9" w:rsidP="00E65F34">
      <w:pPr>
        <w:ind w:firstLine="31680"/>
      </w:pPr>
      <w:r w:rsidRPr="005F2DC8">
        <w:rPr>
          <w:rStyle w:val="Emphasis"/>
          <w:rFonts w:hint="eastAsia"/>
        </w:rPr>
        <w:t>“入国分卫，获诸丰膳”，</w:t>
      </w:r>
      <w:r>
        <w:rPr>
          <w:rFonts w:hint="eastAsia"/>
        </w:rPr>
        <w:t>佛示现在世间，以乞食的方式为众生作大福田。“分卫”原意为抟食，转义为托钵乞食。佛陀在世时，比丘自己不做饭，每天入都市、城邑、乡村托钵乞食。为何比丘奉持乞食法呢？从比丘修行自利的角度，省去了很多麻烦，可以一心用在道业上，乞食资身，乞法资心。从利他的角度来看，是大悲利益众生，为众生作福田。凡夫众生之所以福薄慧浅，是由于悭贪。所以比丘托钵让众生作布施，破除其悭贪。摩诃迦叶以怜悯心专门向穷人乞食，穷苦人以恭敬心供养，哪怕是残羹剩饭，都能得到升天的福报。另外托钵乞食法能培养比丘的平等心，比丘乞食，当以平等心，不分贫富次第而乞。只许走七家，如果七家都没有乞到饮食，便回兰若修行。乞食法亦能降伏比丘的傲慢心，把自己置于乞食的最低点，自然会生起谦卑之心，由此谦下心便能感得三十二相中的无见顶相。可见，乞食法利益宏深。三世诸佛悉皆入国分卫，佛陀圆满一切功德，乃众生植福之大福田，所以白衣信众是争相布施，常常出现佛及弟子游化的后面都跟着作四事供养的人群的现象，这就是“获诸丰膳”，给众生以无上功德之福田。</w:t>
      </w:r>
    </w:p>
    <w:p w:rsidR="002238C9" w:rsidRDefault="002238C9" w:rsidP="00E65F34">
      <w:pPr>
        <w:ind w:firstLine="31680"/>
      </w:pPr>
      <w:r w:rsidRPr="005F2DC8">
        <w:rPr>
          <w:rStyle w:val="Emphasis"/>
          <w:rFonts w:hint="eastAsia"/>
        </w:rPr>
        <w:t>“欲宣法，现欣笑。以诸法药，救疗三苦”，</w:t>
      </w:r>
      <w:r>
        <w:rPr>
          <w:rFonts w:hint="eastAsia"/>
        </w:rPr>
        <w:t>佛陀观察众生的根机已经成熟，堪受佛法，心情愉悦，而现微笑，以种种法药疗救众生苦苦、坏苦、行苦的烦惑。</w:t>
      </w:r>
    </w:p>
    <w:p w:rsidR="002238C9" w:rsidRDefault="002238C9" w:rsidP="00E65F34">
      <w:pPr>
        <w:ind w:firstLine="31680"/>
      </w:pPr>
      <w:r w:rsidRPr="005F2DC8">
        <w:rPr>
          <w:rStyle w:val="Emphasis"/>
          <w:rFonts w:hint="eastAsia"/>
        </w:rPr>
        <w:t>“显现道意无量功德，授菩萨记，成等正觉”，</w:t>
      </w:r>
      <w:r>
        <w:rPr>
          <w:rFonts w:hint="eastAsia"/>
        </w:rPr>
        <w:t>佛以大慈悲心为众生显示无上正等正觉的大道，使人闻信此法启发无上菩提之心，修行菩萨六度万行，积累无量无边的功德法财，为无量菩萨授成佛之记。</w:t>
      </w:r>
    </w:p>
    <w:p w:rsidR="002238C9" w:rsidRPr="005F2DC8" w:rsidRDefault="002238C9" w:rsidP="00E65F34">
      <w:pPr>
        <w:ind w:firstLine="31680"/>
        <w:rPr>
          <w:rStyle w:val="Emphasis"/>
        </w:rPr>
      </w:pPr>
      <w:r w:rsidRPr="005F2DC8">
        <w:rPr>
          <w:rStyle w:val="Emphasis"/>
          <w:rFonts w:hint="eastAsia"/>
        </w:rPr>
        <w:t>“示现灭度，拯济无极。消除诸漏，植众德本。具足功德，微妙难量。游诸佛国，普现道教。其所修行，清净无秽。”</w:t>
      </w:r>
    </w:p>
    <w:p w:rsidR="002238C9" w:rsidRPr="005F2DC8" w:rsidRDefault="002238C9" w:rsidP="00E65F34">
      <w:pPr>
        <w:ind w:firstLine="31680"/>
        <w:rPr>
          <w:rStyle w:val="Emphasis"/>
        </w:rPr>
      </w:pPr>
      <w:r>
        <w:rPr>
          <w:rFonts w:hint="eastAsia"/>
        </w:rPr>
        <w:t>这是八相成道的最后一相</w:t>
      </w:r>
      <w:r>
        <w:t>——</w:t>
      </w:r>
      <w:r>
        <w:rPr>
          <w:rFonts w:hint="eastAsia"/>
        </w:rPr>
        <w:t>入般涅槃相。佛由法身垂迹，应众生度化的机缘示现出生及至涅槃，实则并未灭度（</w:t>
      </w:r>
      <w:r w:rsidRPr="007A0370">
        <w:rPr>
          <w:rStyle w:val="Char"/>
          <w:rFonts w:hint="eastAsia"/>
          <w:sz w:val="28"/>
        </w:rPr>
        <w:t>生死尘劳永灭，超度了三界轮转的急流，称为灭度</w:t>
      </w:r>
      <w:r>
        <w:rPr>
          <w:rFonts w:hint="eastAsia"/>
        </w:rPr>
        <w:t>）。《法华经》以比喻的手法说明佛示现灭度的深刻内涵。释迦如来成佛已来，甚大久远，寿命无量阿僧祇劫，常住不灭。如来为方便教化众生故，唱言：“当取灭度。”所以者何？若佛久住于世，薄德无福钝根之人，不肯修种菩提善根，若见如来常在不灭，视以为常，生骄纵心而怀轻易，厌倦懈怠，不能生难遭之想、恭敬之心。譬如良医，以其诸子愚痴，误服毒药，慈父于此，为设方便，令服解药，即作是言：“汝等当知，我今衰老，死时已至，是好良药，今留在此，汝可取服，勿忧不差。”作是教已，复至他国，遣使还告：“汝父已死。”而实不死。毒者，即邪见烦恼也；药者，佛法也；方便者，涅槃之谓也；遣使者，舍利也。当知如来怜悯我等故，方便示现入于涅槃，而实不灭。佛“示现灭度”，就是为了拯济救度众生，无有穷极。当得救度的，已经救度完了；未能救度的，亦种下了未来得度的因缘。然后悲心切切地把佛灭度后、弥勒还未下生成佛这段时间的众生嘱托给地藏菩萨，只要众生还有一渧一尘的善根善行，都不要让他下地狱了，要让他生到善道。可谓悲心无尽，</w:t>
      </w:r>
      <w:r w:rsidRPr="005F2DC8">
        <w:rPr>
          <w:rStyle w:val="Emphasis"/>
          <w:rFonts w:hint="eastAsia"/>
        </w:rPr>
        <w:t>“拯济无极”。</w:t>
      </w:r>
    </w:p>
    <w:p w:rsidR="002238C9" w:rsidRDefault="002238C9" w:rsidP="00E65F34">
      <w:pPr>
        <w:ind w:firstLine="31680"/>
      </w:pPr>
      <w:r w:rsidRPr="005F2DC8">
        <w:rPr>
          <w:rStyle w:val="Emphasis"/>
          <w:rFonts w:hint="eastAsia"/>
        </w:rPr>
        <w:t>“消除诸漏，植众德本”，</w:t>
      </w:r>
      <w:r>
        <w:rPr>
          <w:rFonts w:hint="eastAsia"/>
        </w:rPr>
        <w:t>就是种种烦恼能够让众生漏落在生死轮回里面，佛示现涅槃，契入法性，证到了清净法性身，观察到一切烦恼、无明的体性了不可得，由此便消除一切烦惑。积累菩萨六度万行，这些功德能生出菩提善果，乃一切功德之根本。</w:t>
      </w:r>
      <w:r w:rsidRPr="005F2DC8">
        <w:rPr>
          <w:rStyle w:val="Emphasis"/>
          <w:rFonts w:hint="eastAsia"/>
        </w:rPr>
        <w:t>“具足功德，微妙难量”，</w:t>
      </w:r>
      <w:r>
        <w:rPr>
          <w:rFonts w:hint="eastAsia"/>
        </w:rPr>
        <w:t>与会菩萨无量劫积功累德，具足无量自利利他的功德，微妙不可思议，唯佛方能了知。</w:t>
      </w:r>
    </w:p>
    <w:p w:rsidR="002238C9" w:rsidRDefault="002238C9" w:rsidP="00E65F34">
      <w:pPr>
        <w:ind w:firstLine="31680"/>
      </w:pPr>
      <w:r>
        <w:rPr>
          <w:rFonts w:hint="eastAsia"/>
        </w:rPr>
        <w:t>“游诸佛国，普现道教”，佛菩萨以大悲心为体，以救度众生出离轮回、圆成佛道为家业，所以随众生得度的机缘，在无量无边的佛国游化，普遍地示现八相成道。游戏神通，身心自在，了知一切法悉皆如梦幻泡影，而大做梦中佛事，度化水月众生。这些佛菩萨，</w:t>
      </w:r>
      <w:r w:rsidRPr="005F2DC8">
        <w:rPr>
          <w:rStyle w:val="Emphasis"/>
          <w:rFonts w:hint="eastAsia"/>
        </w:rPr>
        <w:t>“其所修行，清净无秽”，</w:t>
      </w:r>
      <w:r>
        <w:rPr>
          <w:rFonts w:hint="eastAsia"/>
        </w:rPr>
        <w:t>修正自己烦恼恶业，行持圣人之道，止恶扬善，在生死轮回五浊恶世修行，就像出污泥而不染的莲花，微妙香洁。</w:t>
      </w:r>
    </w:p>
    <w:p w:rsidR="002238C9" w:rsidRPr="005F2DC8" w:rsidRDefault="002238C9" w:rsidP="00E65F34">
      <w:pPr>
        <w:ind w:firstLine="31680"/>
        <w:rPr>
          <w:rStyle w:val="Emphasis"/>
        </w:rPr>
      </w:pPr>
      <w:r w:rsidRPr="005F2DC8">
        <w:rPr>
          <w:rStyle w:val="Emphasis"/>
          <w:rFonts w:hint="eastAsia"/>
        </w:rPr>
        <w:t>“譬如幻师，现众异像。为男为女，无所不变。本学明了，在意所为。此诸菩萨，亦复如是。学一切法，贯综缕练。所住安谛，靡不感化。无数佛土，皆悉普现。未曾慢恣，愍伤众生。如是之法，一切具足。”</w:t>
      </w:r>
    </w:p>
    <w:p w:rsidR="002238C9" w:rsidRDefault="002238C9" w:rsidP="00E65F34">
      <w:pPr>
        <w:ind w:firstLine="31680"/>
      </w:pPr>
      <w:r>
        <w:rPr>
          <w:rFonts w:hint="eastAsia"/>
        </w:rPr>
        <w:t>这段经文进一步开显出菩萨利益众生的德能。菩萨救度众生要有同体的大慈悲心，受慈悲心的驱使，菩萨才会入生死稠林救度众生，同时亦要有智慧方便，才能够将众生从生死苦海中度脱出来。</w:t>
      </w:r>
      <w:r w:rsidRPr="005F2DC8">
        <w:rPr>
          <w:rStyle w:val="Emphasis"/>
          <w:rFonts w:hint="eastAsia"/>
        </w:rPr>
        <w:t>“譬如幻师，现众异像。为男为女，无所不变”，</w:t>
      </w:r>
      <w:r>
        <w:rPr>
          <w:rFonts w:hint="eastAsia"/>
        </w:rPr>
        <w:t>这是从果向因的菩萨进入如幻三昧度化众生的妙用。譬如幻术之师，幻化出种种的境界，或幻化为男，或幻化为女，或幻化成宫殿、城邑等，看过去挺真实，然幻师了知其虚幻。释迦牟尼佛亦曾以幻化的方便教化度脱众生。佛世有一渔村，村民造作很多杀业。佛观察因缘成熟，便来到渔村为他们讲经说法。那些村民听法时缺乏敬信心，佛就善巧方便地在江对岸变化一个人，涉江而来，履水如平地，令渔民们看了既惊诧又敬佩，问化人：“你是从哪里来的，有何公干？”那化人说：“我听说佛在这里讲经说法，这可是稀有难逢呀！由于听法心切，我便从水面上走过来了。”那化人来到佛前五体投地顶礼，佛由此向诸渔民说：“你们看这个人，原来是个愚痴的人，由于对法的敬信心，可以履水如地；如果你们也有信心，又有什么事情办不了呢？”听佛开示后，这些渔民顿然产生了敬信心，欢喜接受佛的教化，依教修行，全获度脱。佛随众生的心量作种种变化，不仅变化为正报的众生，而且还能变化为无情的依报世间，诸如桥梁、草原、江河、高山等无所不变。比如饥饿之世，佛曾变化成大骆驼山，以肉供给众生，令不饿死。</w:t>
      </w:r>
    </w:p>
    <w:p w:rsidR="002238C9" w:rsidRDefault="002238C9" w:rsidP="00E65F34">
      <w:pPr>
        <w:ind w:firstLine="31680"/>
      </w:pPr>
      <w:r w:rsidRPr="005F2DC8">
        <w:rPr>
          <w:rStyle w:val="Emphasis"/>
          <w:rFonts w:hint="eastAsia"/>
        </w:rPr>
        <w:t>“本学明了，在意所为”，</w:t>
      </w:r>
      <w:r>
        <w:rPr>
          <w:rFonts w:hint="eastAsia"/>
        </w:rPr>
        <w:t>菩萨种种幻化之事，都源于自性清净心。一心为本，心地含藏世出世间一切功能，是故了达心源，自然可以随心所欲，变化种种自利利他的佛事。这幻化的原理机制，神妙无方，不可思议。“此诸菩萨，亦复如是”，这些与会的大菩萨，也如同幻师一样，无论是自证的实德，还是教化众生的权德，都能够在意所为，游戏神通。幻师做幻事，自己对于所现的幻事不会迷惑，了知幻事的虚妄性。佛菩萨观察一切世间悉由众生心念幻化出来，然而凡夫众生置身于幻境中，不能如实了解，执著幻化为真实，起惑造业，轮转不休，诚可谓可怜悯者。</w:t>
      </w:r>
    </w:p>
    <w:p w:rsidR="002238C9" w:rsidRDefault="002238C9" w:rsidP="00E65F34">
      <w:pPr>
        <w:ind w:firstLine="31680"/>
      </w:pPr>
      <w:r w:rsidRPr="005F2DC8">
        <w:rPr>
          <w:rStyle w:val="Emphasis"/>
          <w:rFonts w:hint="eastAsia"/>
        </w:rPr>
        <w:t>“学一切法，贯综缕练”，</w:t>
      </w:r>
      <w:r>
        <w:rPr>
          <w:rFonts w:hint="eastAsia"/>
        </w:rPr>
        <w:t>这些菩萨虽知幻化，但不是沉空滞寂，还要学一切法，为度众生故。众生根性烦惑各异，所以药方、法药宜须备全，是故真谛、俗谛等法悉皆遍学。菩萨遍学一切法遵循四种学习程序：一者贯通，对通途教法与特别法门能贯通把握，一一法门的事理因果、顿渐圆偏、通塞迟速皆了然于胸；二者综括，对所学的经法综合思惟，明了理体玄奥之旨，解了种种差别之相，有宏观的提纲挈领的把握；三者条理，对种种法加以有序化整理，如判摄释迦一代时教为五时八教等；四者练行，由上三门悟解明晰，便由解起行，如人习射，久则中的。菩萨以这“贯综缕练”来完成学一切法的过程，我们学净土一法，亦应如是。首先贯通群经，对净土五经一论和中国净土宗祖师的著述要娴熟领会；第二，要备知通途教法了生死之难，才能信受净土一法蒙佛愿力带业往生了生死之易；第三，对通途难行与净土易行，以及净土四种念佛中，特别拣选持名念佛一法作胜异方便之标尺；第四，选准持名一法后，当坚久念佛，尽形寿奉持，成办净业。开始时，解与行都宜一门深入，令净土五经一论的文句不仅要入耳，还要入脑，不仅要入脑，还要入心，沦肌浃髓，涵泳久久，方可豁然贯通。这个过程，要做钝功夫，不能投机取巧，对净土五经要用抄写、读诵、礼拜、思惟等种种方法，由生变熟。祖师的著述亦应反复阅读。稔熟之后才能综合概括，才能由事相契入理体，才能得意忘言、得鱼忘筌，透过语言文字深体如来真实意。故知欲将净土一法学好，亦应遵循“贯综缕练”之原则。</w:t>
      </w:r>
    </w:p>
    <w:p w:rsidR="002238C9" w:rsidRDefault="002238C9" w:rsidP="00E65F34">
      <w:pPr>
        <w:ind w:firstLine="31680"/>
      </w:pPr>
      <w:r w:rsidRPr="005F2DC8">
        <w:rPr>
          <w:rStyle w:val="Emphasis"/>
          <w:rFonts w:hint="eastAsia"/>
        </w:rPr>
        <w:t>“所住安谛，靡不感化”，</w:t>
      </w:r>
      <w:r>
        <w:rPr>
          <w:rFonts w:hint="eastAsia"/>
        </w:rPr>
        <w:t>与会菩萨对佛所住的境界安闲审谛，如实把握，安闲旷达，并以同体的悲心，令一切众生安住在涅槃之境。法界所有众生感受到菩萨慈悲智慧的教化，得以离苦得乐。</w:t>
      </w:r>
    </w:p>
    <w:p w:rsidR="002238C9" w:rsidRDefault="002238C9" w:rsidP="00E65F34">
      <w:pPr>
        <w:ind w:firstLine="31680"/>
      </w:pPr>
      <w:r w:rsidRPr="005F2DC8">
        <w:rPr>
          <w:rStyle w:val="Emphasis"/>
          <w:rFonts w:hint="eastAsia"/>
        </w:rPr>
        <w:t>“无数佛土，皆悉普现。未曾慢恣，愍伤众生”，</w:t>
      </w:r>
      <w:r>
        <w:rPr>
          <w:rFonts w:hint="eastAsia"/>
        </w:rPr>
        <w:t>与会菩萨以悲智之心，在无央数的刹土，普遍示现法、报、化三身去救度众生。在救度众生的当中，从来没有一点傲慢和放恣，不会由于自己福德智慧的深广而生起骄慢之心。悲悯哀伤一切众生，有一众生还在三界六道受苦，菩萨悲悯如箭入心。</w:t>
      </w:r>
    </w:p>
    <w:p w:rsidR="002238C9" w:rsidRDefault="002238C9" w:rsidP="00E65F34">
      <w:pPr>
        <w:ind w:firstLine="31680"/>
      </w:pPr>
      <w:r w:rsidRPr="005F2DC8">
        <w:rPr>
          <w:rStyle w:val="Emphasis"/>
          <w:rFonts w:hint="eastAsia"/>
        </w:rPr>
        <w:t>“如是之法，一切具足”，</w:t>
      </w:r>
      <w:r>
        <w:rPr>
          <w:rFonts w:hint="eastAsia"/>
        </w:rPr>
        <w:t>这是总结与会菩萨在十方无量的世界，示现无有穷尽的八相成道，所成就的功德之法，真是圆满具足无遗。</w:t>
      </w:r>
    </w:p>
    <w:p w:rsidR="002238C9" w:rsidRDefault="002238C9" w:rsidP="00E65F34">
      <w:pPr>
        <w:ind w:firstLine="31680"/>
      </w:pPr>
      <w:r>
        <w:rPr>
          <w:rFonts w:hint="eastAsia"/>
        </w:rPr>
        <w:t>上面总赞示现八相成道已毕。</w:t>
      </w:r>
    </w:p>
    <w:p w:rsidR="002238C9" w:rsidRPr="005F2DC8" w:rsidRDefault="002238C9" w:rsidP="00E65F34">
      <w:pPr>
        <w:ind w:firstLine="31680"/>
        <w:rPr>
          <w:rStyle w:val="Emphasis"/>
        </w:rPr>
      </w:pPr>
      <w:r w:rsidRPr="005F2DC8">
        <w:rPr>
          <w:rStyle w:val="Emphasis"/>
          <w:rFonts w:hint="eastAsia"/>
        </w:rPr>
        <w:t>“菩萨经典，究畅要妙。名称普至，道御十方。无量诸佛，咸共护念。佛所住者，皆已得住。大圣所立，而皆已立。如来道化，各能宣布。为诸菩萨，而作大师。”</w:t>
      </w:r>
    </w:p>
    <w:p w:rsidR="002238C9" w:rsidRDefault="002238C9" w:rsidP="00E65F34">
      <w:pPr>
        <w:ind w:firstLine="31680"/>
      </w:pPr>
      <w:r>
        <w:rPr>
          <w:rFonts w:hint="eastAsia"/>
        </w:rPr>
        <w:t>这是赞叹与会的菩萨修般若道的自利行。般若道证空性的自利行和利益众生的方便道相辅相成。这些菩萨深入三贤十地种种菩萨经典，究竟畅达经典的要义、妙理，这就是</w:t>
      </w:r>
      <w:r w:rsidRPr="005F2DC8">
        <w:rPr>
          <w:rStyle w:val="Emphasis"/>
          <w:rFonts w:hint="eastAsia"/>
        </w:rPr>
        <w:t>“究畅要妙”。</w:t>
      </w:r>
      <w:r>
        <w:rPr>
          <w:rFonts w:hint="eastAsia"/>
        </w:rPr>
        <w:t>自证功德深广，德厚流光，其名声德望普遍地到达十方世界。名声与实德相符，广泛地慈佑一切众生，其智慧德光化导调伏无量有情。这些菩萨自利利他的菩提道，称佛本怀，因而得到十方无央数诸佛的护念，令与会菩萨善根、功德圣财念念增长，与一切种智相应，加持直趋大乘佛果。这些菩萨得佛护念加持，悉得安住在佛所住的涅槃妙德与大慈大悲的境界中。十方诸佛由实相所立的教化众生善巧方便，诸如净佛国土、神通妙用、大转法轮等，这些菩萨也同样能建立。上与诸佛同一慈力，下与众生同一悲仰，具有如佛化导众生的德能。如来以道法来教化众生的种种善巧方便和妙法，与会菩萨也同样具备。随形九法界，为诸菩萨作大导师。凡夫善知识有正确知见也可以称为师，而具有圣贤资质的，才能称作大师。我等凡夫不宜相互吹捧为大师。可见与会菩萨亦多有具从果到因的大圣。一佛出世，千佛响应，与会菩萨本迹权实功德不可思议。</w:t>
      </w:r>
    </w:p>
    <w:p w:rsidR="002238C9" w:rsidRPr="005F2DC8" w:rsidRDefault="002238C9" w:rsidP="00E65F34">
      <w:pPr>
        <w:ind w:firstLine="31680"/>
        <w:rPr>
          <w:rStyle w:val="Emphasis"/>
        </w:rPr>
      </w:pPr>
      <w:r>
        <w:rPr>
          <w:rFonts w:hint="eastAsia"/>
        </w:rPr>
        <w:t>请看经文：</w:t>
      </w:r>
      <w:r w:rsidRPr="005F2DC8">
        <w:rPr>
          <w:rStyle w:val="Emphasis"/>
          <w:rFonts w:hint="eastAsia"/>
        </w:rPr>
        <w:t>“以甚深禅慧，开导众生。通诸法性，达众生相。明了诸国，供养诸佛。化现其身，犹如电光。善学无畏之网，晓了幻化之法。坏裂魔网，解诸缠缚。”</w:t>
      </w:r>
    </w:p>
    <w:p w:rsidR="002238C9" w:rsidRDefault="002238C9" w:rsidP="00E65F34">
      <w:pPr>
        <w:ind w:firstLine="31680"/>
      </w:pPr>
      <w:r>
        <w:rPr>
          <w:rFonts w:hint="eastAsia"/>
        </w:rPr>
        <w:t>这段经文继续描述与会菩萨自利利他的行业。一切众生皆具如来智慧德相，然在凡夫份上，如来性德却汩没在无明烦恼中，是故菩萨以止观禅慧之法，开导众生显发佛性。修止能得禅定，修观能发智慧，念佛即是圆顿止观。当念佛时，不可有别想，无有别想即是止；当念佛时，须了了分明，能了了分明，即是观。一念中止观具足，且念佛之止观有阿弥陀佛果觉威神力的加持。当吾人一心专念万德洪名，蒙佛愿力加被时，名号万德自然能止身口意三业的一切恶，带业往生西方净土，极乐法性土自然阻断吾人身心邪僻，得弥陀愿力的加持，自然止求声闻缘觉的心，这即是如实修行奢摩他。当我们了了观闻万德洪名时，极乐世界依正庄严便映现在吾人内心，由于净土依正庄严功德真实故，能令吾人也能得到如实功德，由此成办往生净业。往生净土，不断烦恼得涅槃分，疾速证入清净平等法身，这即是如实修行毗婆舍那故。这些与会的菩萨，就是以圆顿甚深的止观来开导一切有缘众生，功能作用与佛无异。</w:t>
      </w:r>
    </w:p>
    <w:p w:rsidR="002238C9" w:rsidRDefault="002238C9" w:rsidP="00E65F34">
      <w:pPr>
        <w:ind w:firstLine="31680"/>
      </w:pPr>
      <w:r w:rsidRPr="005F2DC8">
        <w:rPr>
          <w:rStyle w:val="Emphasis"/>
          <w:rFonts w:hint="eastAsia"/>
        </w:rPr>
        <w:t>“通诸法性，达众生相”，</w:t>
      </w:r>
      <w:r>
        <w:rPr>
          <w:rFonts w:hint="eastAsia"/>
        </w:rPr>
        <w:t>与会菩萨以智慧观照力能够通达诸法的体性，以如理智观察诸法的空性不生不灭、不一不异的平等相，以如量智照见缘起的差别相，明了众生国土成立的业缘相状，是由众生种种的业力所变现出来的，所以知道诸佛的差别相，又知道诸国幻化的平等相。以平等心来遍游无量的刹土，对净土的佛、秽土的佛作平等的供养，广种无上的福田。菩萨观察种种众生根机的成熟，如电光疾速地现身无量，在一念间同时普至十方世界来作上供诸佛、下化众生的佛事，破灭众生的无明黑暗。如电激空中，来无所从，去无定踪，平等无有彼此先后之分别心，应化身超光速一样过去。这些菩萨作这样无量的佛事，“善学无畏之网，晓了幻化之身”，善巧习学般若空慧，蒙佛力加被，作诚实言：“我是一切正智人，得无所畏；我一切漏尽，得无所畏；说障法得无所畏；说圣道法得无所畏。”趋向佛智德能故，能为众生提供护航，于生死海中捞漉众生。虽然救度无量众生，实无一众生可度。菩萨以甚深般若智慧，晓了诸法如梦幻，大作梦中佛事，启建水月道场，度化如幻众生。</w:t>
      </w:r>
    </w:p>
    <w:p w:rsidR="002238C9" w:rsidRDefault="002238C9" w:rsidP="00E65F34">
      <w:pPr>
        <w:ind w:firstLine="31680"/>
      </w:pPr>
      <w:r w:rsidRPr="005F2DC8">
        <w:rPr>
          <w:rStyle w:val="Emphasis"/>
          <w:rFonts w:hint="eastAsia"/>
        </w:rPr>
        <w:t>“坏裂魔网，解诸缠缚”，</w:t>
      </w:r>
      <w:r>
        <w:rPr>
          <w:rFonts w:hint="eastAsia"/>
        </w:rPr>
        <w:t>菩萨以般若慧剑摧坏破裂烦恼之魔网，令众生从六根、六尘、六识之十八界的羁绊中解脱出来，解开诸多烦惑的缠缚，诸如无惭、无愧、睡眠、后悔、悭贪、嫉妒、掉举、瞋恨等，这些都缠缚我们的心，系缚我等在三界中不得动弹。菩萨悲悯，以种种善巧方便令我们出离。</w:t>
      </w:r>
    </w:p>
    <w:p w:rsidR="002238C9" w:rsidRPr="005F2DC8" w:rsidRDefault="002238C9" w:rsidP="00E65F34">
      <w:pPr>
        <w:ind w:firstLine="31680"/>
        <w:rPr>
          <w:rStyle w:val="Emphasis"/>
        </w:rPr>
      </w:pPr>
      <w:r w:rsidRPr="005F2DC8">
        <w:rPr>
          <w:rStyle w:val="Emphasis"/>
          <w:rFonts w:hint="eastAsia"/>
        </w:rPr>
        <w:t>“超越声闻缘觉之地，得空无相无愿三昧。善立方便，显示三乘。于此化终，而现灭度。亦无所作，亦无所有。不起不灭，得平等法。具足成就无量总持百千三昧。诸根智慧，广普寂定。深入菩萨法藏，得佛华严三昧，宣扬演说一切经典。”</w:t>
      </w:r>
    </w:p>
    <w:p w:rsidR="002238C9" w:rsidRDefault="002238C9" w:rsidP="00E65F34">
      <w:pPr>
        <w:ind w:firstLine="31680"/>
      </w:pPr>
      <w:r>
        <w:rPr>
          <w:rFonts w:hint="eastAsia"/>
        </w:rPr>
        <w:t>与会的菩萨，以大乘佛法自任。无论是修学，还是救度众生，都能超越声闻缘觉的境界，善巧地入到如幻智慧，以空、无相、无愿三昧契入涅槃城。第一是空门，观照一切法都是因缘所生，毕竟空无所有，以此空三昧契入涅槃城；诸法实相中，没有男女相，是非、美丑、一异等诸相悉皆消泯，一切相不可得，就叫无相三昧；既然一切相不可得，便无所希求，即是无愿三昧。空、无相、无愿三昧有契入涅槃城之功能，故称三解脱门。菩萨入此三昧，以慈悲故，不住涅槃，悲心救度众生，施设善巧方便，显示三乘佛法，救度众生。如《法华经》火宅喻所示：大富长者以羊车、鹿车（</w:t>
      </w:r>
      <w:r w:rsidRPr="007A0370">
        <w:rPr>
          <w:rStyle w:val="Char"/>
          <w:rFonts w:hint="eastAsia"/>
          <w:sz w:val="28"/>
        </w:rPr>
        <w:t>喻二乘法</w:t>
      </w:r>
      <w:r>
        <w:rPr>
          <w:rFonts w:hint="eastAsia"/>
        </w:rPr>
        <w:t>）诱导子女们脱离火宅，等赐大白牛车（</w:t>
      </w:r>
      <w:r w:rsidRPr="007A0370">
        <w:rPr>
          <w:rStyle w:val="Char"/>
          <w:rFonts w:hint="eastAsia"/>
          <w:sz w:val="28"/>
        </w:rPr>
        <w:t>喻大乘法</w:t>
      </w:r>
      <w:r>
        <w:rPr>
          <w:rFonts w:hint="eastAsia"/>
        </w:rPr>
        <w:t>），以如来灭度而灭度之。化城喻针对根劣力弱的众生，于三百由旬处施设化城（</w:t>
      </w:r>
      <w:r w:rsidRPr="007A0370">
        <w:rPr>
          <w:rStyle w:val="Char"/>
          <w:rFonts w:hint="eastAsia"/>
          <w:sz w:val="28"/>
        </w:rPr>
        <w:t>小乘果</w:t>
      </w:r>
      <w:r>
        <w:rPr>
          <w:rFonts w:hint="eastAsia"/>
        </w:rPr>
        <w:t>），待信力成熟后，再趋向五百由旬处的大乘涅槃城。法华会上释尊将由实开权、会三归一的真相和盘托出，最后悉皆授记成佛。菩萨为度众生故，方便显示三乘，乃至等而下之要显示五乘（</w:t>
      </w:r>
      <w:r w:rsidRPr="007A0370">
        <w:rPr>
          <w:rStyle w:val="Char"/>
          <w:rFonts w:hint="eastAsia"/>
          <w:sz w:val="28"/>
        </w:rPr>
        <w:t>加人天乘</w:t>
      </w:r>
      <w:r>
        <w:rPr>
          <w:rFonts w:hint="eastAsia"/>
        </w:rPr>
        <w:t>），循循善诱。于此娑婆世界化缘已尽，便示现涅槃，而实未涅槃。菩萨在清净法性境界</w:t>
      </w:r>
      <w:r w:rsidRPr="005F2DC8">
        <w:rPr>
          <w:rStyle w:val="Emphasis"/>
          <w:rFonts w:hint="eastAsia"/>
        </w:rPr>
        <w:t>“亦无所作，亦无所有。不起不灭，得平等法”，</w:t>
      </w:r>
      <w:r>
        <w:rPr>
          <w:rFonts w:hint="eastAsia"/>
        </w:rPr>
        <w:t>证入无量光寿之清净平等觉。在这普等三昧中，具足成就无量总持百千三昧。总持，总一切善，不散不失；遮一切恶，不令生起。如是总持，以定慧为体性，能够入到百千三昧。</w:t>
      </w:r>
      <w:r w:rsidRPr="005F2DC8">
        <w:rPr>
          <w:rStyle w:val="Emphasis"/>
          <w:rFonts w:hint="eastAsia"/>
        </w:rPr>
        <w:t>“诸根智慧”，</w:t>
      </w:r>
      <w:r>
        <w:rPr>
          <w:rFonts w:hint="eastAsia"/>
        </w:rPr>
        <w:t>诸根就是六根，获得眼耳鼻舌身意六根清净互用之聪慧。清净的智慧遍照法界，如宝镜含容一切诸物，同时亦具寂静妙法，故云“广普寂定”。深入菩萨因行六度万行之法藏，现前修习普贤十大愿王，契证华严三昧，所证到与普贤等，与诸佛等。以十玄门趋入华严性海。竖穷三际，横遍十方，海印三昧，重重无尽。开发无量智慧辩才，宣扬演说无量妙法，广度一切有缘众生。</w:t>
      </w:r>
    </w:p>
    <w:p w:rsidR="002238C9" w:rsidRPr="005F2DC8" w:rsidRDefault="002238C9" w:rsidP="00E65F34">
      <w:pPr>
        <w:ind w:firstLine="31680"/>
        <w:rPr>
          <w:rStyle w:val="Emphasis"/>
        </w:rPr>
      </w:pPr>
      <w:r w:rsidRPr="005F2DC8">
        <w:rPr>
          <w:rStyle w:val="Emphasis"/>
          <w:rFonts w:hint="eastAsia"/>
        </w:rPr>
        <w:t>“住深定门，悉睹现在无量诸佛。一念之顷，无不周遍。济诸剧难，诸闲不闲。分别显示真实之际，得诸如来辩才之智。入众言音，开化一切。超过世间诸所有法，心常谛住度世之道。于一切万物，而随意自在。”</w:t>
      </w:r>
    </w:p>
    <w:p w:rsidR="002238C9" w:rsidRDefault="002238C9" w:rsidP="00E65F34">
      <w:pPr>
        <w:ind w:firstLine="31680"/>
      </w:pPr>
      <w:r>
        <w:rPr>
          <w:rFonts w:hint="eastAsia"/>
        </w:rPr>
        <w:t>这一段继续描述菩萨救度众生的方便道。菩萨住在甚深禅定三昧状态，引发智慧的观照，悉能观见现在无量微尘数诸佛。诚如善财童子参德云比丘所入念佛三昧见到无量诸佛一样，一念之顷，能够周遍无数佛刹，无量微尘数佛刹包括西方极乐世界都含裹在吾人现前一念寂照之心内。</w:t>
      </w:r>
    </w:p>
    <w:p w:rsidR="002238C9" w:rsidRDefault="002238C9" w:rsidP="00E65F34">
      <w:pPr>
        <w:ind w:firstLine="31680"/>
      </w:pPr>
      <w:r w:rsidRPr="005F2DC8">
        <w:rPr>
          <w:rStyle w:val="Emphasis"/>
          <w:rFonts w:hint="eastAsia"/>
        </w:rPr>
        <w:t>“济诸剧难，诸闲不闲”，</w:t>
      </w:r>
      <w:r>
        <w:rPr>
          <w:rFonts w:hint="eastAsia"/>
        </w:rPr>
        <w:t>这些菩萨分身十方世界以救度众生作为唯一目标，救济处于八难中剧苦的众生。八难是障碍众生修学佛法圣道的八种厄难，即地狱、饿鬼、畜生，人道中的盲聋喑哑、世智辩聪，生在佛前佛后，以及生在北俱卢洲或长寿天。菩萨对八难的众生施设种种闻信佛法引导修行的因缘。“诸闲不闲”，闲就是闲暇、闲旷。现在一般人价值观念很颠倒啊，认为很忙就是很有出息。你最近在忙什么呀？啊呀，他说在忙什么啊，唉呀，你了不起啊！如果你最近什么事都没干，很闲，闲了你就没出息啦。他不知道闲人是贵人啊，闲下来才能修行啊，闲下来才能开发智慧啊。菩萨对于人道和天道具闲暇的众生，予以智慧的教化，宣说苦、空、无常、无我之佛法，令生出离心。对于遭受八难剧苦的无闲暇的众生，亦以悲心予以救援，安立于无忧恼处，令一切众生身心闲旷，趋向圣道。天下本无事，唯人自扰之，世界被众多不甘闲暇者弄得是非蜂起。是故菩萨开导众生趋归内心静定，安享自性的快乐，并由此引发道德感、审美意识以及超越的意向。每个个体的良心觉醒，便会提升人类的文明程度，心净则国土净，导致祥和福祉。</w:t>
      </w:r>
    </w:p>
    <w:p w:rsidR="002238C9" w:rsidRDefault="002238C9" w:rsidP="00E65F34">
      <w:pPr>
        <w:ind w:firstLine="31680"/>
      </w:pPr>
      <w:r>
        <w:rPr>
          <w:rFonts w:hint="eastAsia"/>
        </w:rPr>
        <w:t>菩萨度化众生，随应不同根机说法，“</w:t>
      </w:r>
      <w:r w:rsidRPr="007A0370">
        <w:rPr>
          <w:rStyle w:val="Emphasis"/>
          <w:rFonts w:hint="eastAsia"/>
        </w:rPr>
        <w:t>分别显示真实之际</w:t>
      </w:r>
      <w:r>
        <w:rPr>
          <w:rFonts w:hint="eastAsia"/>
        </w:rPr>
        <w:t>”。方便有多门，归元无二路。无论施设何种教化，目的总是令众生就路还家，回归到真实之际（</w:t>
      </w:r>
      <w:r w:rsidRPr="007A0370">
        <w:rPr>
          <w:rStyle w:val="Char"/>
          <w:rFonts w:hint="eastAsia"/>
          <w:sz w:val="28"/>
        </w:rPr>
        <w:t>即涅</w:t>
      </w:r>
      <w:r w:rsidRPr="007A0370">
        <w:rPr>
          <w:rStyle w:val="Char"/>
          <w:rFonts w:ascii="宋体" w:eastAsia="宋体" w:hAnsi="宋体" w:cs="宋体" w:hint="eastAsia"/>
          <w:sz w:val="28"/>
        </w:rPr>
        <w:t>槃</w:t>
      </w:r>
      <w:r w:rsidRPr="007A0370">
        <w:rPr>
          <w:rStyle w:val="Char"/>
          <w:rFonts w:ascii="楷体_GB2312" w:hAnsi="楷体_GB2312" w:cs="楷体_GB2312" w:hint="eastAsia"/>
          <w:sz w:val="28"/>
        </w:rPr>
        <w:t>城</w:t>
      </w:r>
      <w:r>
        <w:rPr>
          <w:rFonts w:hint="eastAsia"/>
        </w:rPr>
        <w:t>）。菩萨救度众生的过程中，能得到诸佛如来的加持，获得四种无碍辩才：义无碍辩、法无碍辩、辞无碍辩、乐说无碍辩，这是九地菩萨才能究竟圆满的辩才。另有如来果地的七种辩才的智慧，即：</w:t>
      </w:r>
      <w:r>
        <w:t>1</w:t>
      </w:r>
      <w:r>
        <w:rPr>
          <w:rFonts w:hint="eastAsia"/>
        </w:rPr>
        <w:t>、捷辩，现量觉照之辩；</w:t>
      </w:r>
      <w:r>
        <w:t>2</w:t>
      </w:r>
      <w:r>
        <w:rPr>
          <w:rFonts w:hint="eastAsia"/>
        </w:rPr>
        <w:t>、无断辩，相续不厌倦之辩；</w:t>
      </w:r>
      <w:r>
        <w:t>3</w:t>
      </w:r>
      <w:r>
        <w:rPr>
          <w:rFonts w:hint="eastAsia"/>
        </w:rPr>
        <w:t>、迅辩，左右逢源瓶泻之辩；</w:t>
      </w:r>
      <w:r>
        <w:t>4</w:t>
      </w:r>
      <w:r>
        <w:rPr>
          <w:rFonts w:hint="eastAsia"/>
        </w:rPr>
        <w:t>、随应辩，随应众生根机而说之辩；</w:t>
      </w:r>
      <w:r>
        <w:t>5</w:t>
      </w:r>
      <w:r>
        <w:rPr>
          <w:rFonts w:hint="eastAsia"/>
        </w:rPr>
        <w:t>、无谬辩，言义无错谬；</w:t>
      </w:r>
      <w:r>
        <w:t>6</w:t>
      </w:r>
      <w:r>
        <w:rPr>
          <w:rFonts w:hint="eastAsia"/>
        </w:rPr>
        <w:t>、丰义辩，言简义丰，法味充溢；</w:t>
      </w:r>
      <w:r>
        <w:t>7</w:t>
      </w:r>
      <w:r>
        <w:rPr>
          <w:rFonts w:hint="eastAsia"/>
        </w:rPr>
        <w:t>、一切世间最上妙辩，如来微妙辩才世间无与伦比，深沉、清澈、哀雅，令人爱敬欢喜。菩萨发大菩提心，代佛弘化，必得诸佛的加持，获无碍辩才之智慧。</w:t>
      </w:r>
    </w:p>
    <w:p w:rsidR="002238C9" w:rsidRDefault="002238C9" w:rsidP="00E65F34">
      <w:pPr>
        <w:ind w:firstLine="31680"/>
      </w:pPr>
      <w:r w:rsidRPr="005F2DC8">
        <w:rPr>
          <w:rStyle w:val="Emphasis"/>
          <w:rFonts w:hint="eastAsia"/>
        </w:rPr>
        <w:t>“入众言音，开化一切”，</w:t>
      </w:r>
      <w:r>
        <w:rPr>
          <w:rFonts w:hint="eastAsia"/>
        </w:rPr>
        <w:t>菩萨能理解众生种种的语言，入到语言音声三昧，一音说法，众生随其种类各能理解，开化一切种类的众生，令其悟入佛之知见，离苦得乐。</w:t>
      </w:r>
    </w:p>
    <w:p w:rsidR="002238C9" w:rsidRDefault="002238C9" w:rsidP="00E65F34">
      <w:pPr>
        <w:ind w:firstLine="31680"/>
      </w:pPr>
      <w:r w:rsidRPr="005F2DC8">
        <w:rPr>
          <w:rStyle w:val="Emphasis"/>
          <w:rFonts w:hint="eastAsia"/>
        </w:rPr>
        <w:t>“超过世间诸所有法，心常谛住度世之道，于一切万物，而随意自在”，</w:t>
      </w:r>
      <w:r>
        <w:rPr>
          <w:rFonts w:hint="eastAsia"/>
        </w:rPr>
        <w:t>下面描述与会菩萨的身业功能。菩萨智慧了达三界六道的虚妄无常相，深契诸法的空、无相、无愿的体性，生起同体大悲的善根，超过世间诸所有法。智慧不住生死，慈悲不住无为，安住在悲智之仁宅，作自利利他之佛事。心能转物，以众生心为心，于一切万物而随意自在。</w:t>
      </w:r>
    </w:p>
    <w:p w:rsidR="002238C9" w:rsidRPr="005F2DC8" w:rsidRDefault="002238C9" w:rsidP="00E65F34">
      <w:pPr>
        <w:ind w:firstLine="31680"/>
        <w:rPr>
          <w:rStyle w:val="Emphasis"/>
        </w:rPr>
      </w:pPr>
      <w:r w:rsidRPr="005F2DC8">
        <w:rPr>
          <w:rStyle w:val="Emphasis"/>
          <w:rFonts w:hint="eastAsia"/>
        </w:rPr>
        <w:t>“为诸庶类，作不请之友。荷负群生，为之重担。受持如来甚深法藏。护佛种性，常使不绝。兴大悲，愍众生。演慈辩，授法眼。杜三趣，开善门。以不请之法，施诸黎庶。如纯孝之子，爱敬父母。于诸众生，视若自己。一切善本，皆度彼岸。悉获诸佛无量功德，智慧圣明，不可思议。如是之等菩萨大士，不可称计，一时来会。”</w:t>
      </w:r>
    </w:p>
    <w:p w:rsidR="002238C9" w:rsidRDefault="002238C9" w:rsidP="00E65F34">
      <w:pPr>
        <w:ind w:firstLine="31680"/>
      </w:pPr>
      <w:r>
        <w:rPr>
          <w:rFonts w:hint="eastAsia"/>
        </w:rPr>
        <w:t>这一段进一步阐释菩萨救度众生的悲愿与德能。菩萨以同体大慈大悲之心，不等众生招请，便予以及时的帮助，如同慈母对婴儿的照顾，无须婴儿要求便自发予以帮助一样。众生蒙昧无知，自己不知道求菩萨帮助，但是菩萨观机缘成熟，为众生强作因缘，作之师，作之友，令其离苦得乐，安顿众生法身慧命。</w:t>
      </w:r>
      <w:r w:rsidRPr="005F2DC8">
        <w:rPr>
          <w:rStyle w:val="Emphasis"/>
          <w:rFonts w:hint="eastAsia"/>
        </w:rPr>
        <w:t>“荷负群生，为之重担”，</w:t>
      </w:r>
      <w:r>
        <w:rPr>
          <w:rFonts w:hint="eastAsia"/>
        </w:rPr>
        <w:t>众生是以烦恼业障为重担，在三界之道的沼泽地，足陷泥淖，举步艰难，肩上负重物，苦痛难当。菩萨见状，替其担物减负。菩萨代众生苦供养，安乐一切众生，将其功德智慧赐予众生，令众生入无余涅槃而后已，这即是菩萨为众生荷负重担。</w:t>
      </w:r>
    </w:p>
    <w:p w:rsidR="002238C9" w:rsidRDefault="002238C9" w:rsidP="00E65F34">
      <w:pPr>
        <w:ind w:firstLine="31680"/>
      </w:pPr>
      <w:r w:rsidRPr="005F2DC8">
        <w:rPr>
          <w:rStyle w:val="Emphasis"/>
          <w:rFonts w:hint="eastAsia"/>
        </w:rPr>
        <w:t>“受持如来甚深法藏，护佛种性，常使不绝”，</w:t>
      </w:r>
      <w:r>
        <w:rPr>
          <w:rFonts w:hint="eastAsia"/>
        </w:rPr>
        <w:t>菩萨受持大乘圆顿经典，自行化他，为人演说。这部《无量寿经》即是如来甚深法藏，读诵受持，得佛护念、加持，悉得往生极乐。菩萨弘法，开显众生烦恼中的佛性，如同污泥中伸展出莲华一样。信愿持名即无上菩提，即是佛之种性；信愿持名即是护佛种性；展转劝化，成办往生净业，即是令佛种不绝，续佛慧命，赞莫能穷。</w:t>
      </w:r>
    </w:p>
    <w:p w:rsidR="002238C9" w:rsidRDefault="002238C9" w:rsidP="00E65F34">
      <w:pPr>
        <w:ind w:firstLine="31680"/>
      </w:pPr>
      <w:r w:rsidRPr="005F2DC8">
        <w:rPr>
          <w:rStyle w:val="Emphasis"/>
          <w:rFonts w:hint="eastAsia"/>
        </w:rPr>
        <w:t>“兴大悲，愍众生”，</w:t>
      </w:r>
      <w:r>
        <w:rPr>
          <w:rFonts w:hint="eastAsia"/>
        </w:rPr>
        <w:t>菩萨观照苦难众生，发起同体的大悲心，愍伤一切众生在轮回苦海中迷惑颠倒，给予及时救度。由无缘大慈显发种种无碍辩才讲经说法，授予众生了知法界事理、因果、性相的法眼，令其具择法眼的智慧觉悟。杜绝畜生、饿鬼、地狱三恶道之恶因，以五戒十善开启人天三乘圣贤善果的大门。</w:t>
      </w:r>
      <w:r w:rsidRPr="005F2DC8">
        <w:rPr>
          <w:rStyle w:val="Emphasis"/>
          <w:rFonts w:hint="eastAsia"/>
        </w:rPr>
        <w:t>“杜三趣”</w:t>
      </w:r>
      <w:r>
        <w:rPr>
          <w:rFonts w:hint="eastAsia"/>
        </w:rPr>
        <w:t>是悲以拔苦，</w:t>
      </w:r>
      <w:r w:rsidRPr="005F2DC8">
        <w:rPr>
          <w:rStyle w:val="Emphasis"/>
          <w:rFonts w:hint="eastAsia"/>
        </w:rPr>
        <w:t>“开善门”</w:t>
      </w:r>
      <w:r>
        <w:rPr>
          <w:rFonts w:hint="eastAsia"/>
        </w:rPr>
        <w:t>是慈以予乐。</w:t>
      </w:r>
      <w:r w:rsidRPr="005F2DC8">
        <w:rPr>
          <w:rStyle w:val="Emphasis"/>
          <w:rFonts w:hint="eastAsia"/>
        </w:rPr>
        <w:t>“以不请之法，施诸黎庶”，</w:t>
      </w:r>
      <w:r>
        <w:rPr>
          <w:rFonts w:hint="eastAsia"/>
        </w:rPr>
        <w:t>众生无明暗冥，不知道生命真正的价值与目标。菩萨观察众生机缘成熟，便无问自说种种佛法，救度水深火热中的众生。</w:t>
      </w:r>
      <w:r w:rsidRPr="005F2DC8">
        <w:rPr>
          <w:rStyle w:val="Emphasis"/>
          <w:rFonts w:hint="eastAsia"/>
        </w:rPr>
        <w:t>“如纯孝之子，爱敬父母”，</w:t>
      </w:r>
      <w:r>
        <w:rPr>
          <w:rFonts w:hint="eastAsia"/>
        </w:rPr>
        <w:t>孝子之至，莫大于尊亲；尊亲之至，莫大于以天下养。孝子一定要尊重双亲，让父母欢心；对父母亲的尊重莫大于以天下所有的财富、尊严来供养父母。中国上古的虞舜贵为天子，以天下财富尊严去供养他的父亲。瞽瞍就在儿子大舜纯孝之心的感化下，终于改变了对儿子的态度，心生欢喜了。菩萨对一切众生亦复如是。菩萨将修因证果的一切褔德智慧全都供养给众生，如同阿弥陀佛把西方极乐世界全体的依正庄严来供养法界众生一样。我们要如是领纳纯孝之子爱敬父母的菩萨心！</w:t>
      </w:r>
    </w:p>
    <w:p w:rsidR="002238C9" w:rsidRDefault="002238C9" w:rsidP="00E65F34">
      <w:pPr>
        <w:ind w:firstLine="31680"/>
      </w:pPr>
      <w:r w:rsidRPr="005F2DC8">
        <w:rPr>
          <w:rStyle w:val="Emphasis"/>
          <w:rFonts w:hint="eastAsia"/>
        </w:rPr>
        <w:t>“于诸众生，视若自己”，</w:t>
      </w:r>
      <w:r>
        <w:rPr>
          <w:rFonts w:hint="eastAsia"/>
        </w:rPr>
        <w:t>孝子与父母的关系虽然爱敬发自真诚，还是不能完全昭示菩萨与众生的同体关系。这里进一步比况菩萨之所以慈悲不舍任一众生，是由于菩萨把一切众生视若自己，众生受苦即菩萨受苦，众生解脱菩萨之心方能安贴，有一众生不能得到救度，菩萨就如箭穿心，不能安宁。</w:t>
      </w:r>
    </w:p>
    <w:p w:rsidR="002238C9" w:rsidRDefault="002238C9" w:rsidP="00E65F34">
      <w:pPr>
        <w:ind w:firstLine="31680"/>
      </w:pPr>
      <w:r w:rsidRPr="005F2DC8">
        <w:rPr>
          <w:rStyle w:val="Emphasis"/>
          <w:rFonts w:hint="eastAsia"/>
        </w:rPr>
        <w:t>“一切善本，皆度彼岸”，</w:t>
      </w:r>
      <w:r>
        <w:rPr>
          <w:rFonts w:hint="eastAsia"/>
        </w:rPr>
        <w:t>菩萨无央数劫所行持的六度万行的功德，悉皆回向，令自他同登涅槃彼岸，往生西方极乐世界，得佛愿力加持，速疾证得无量相好光明、智慧神通，获无量总持陀罗尼。</w:t>
      </w:r>
    </w:p>
    <w:p w:rsidR="002238C9" w:rsidRDefault="002238C9" w:rsidP="00E65F34">
      <w:pPr>
        <w:ind w:firstLine="31680"/>
      </w:pPr>
      <w:r w:rsidRPr="005F2DC8">
        <w:rPr>
          <w:rStyle w:val="Emphasis"/>
          <w:rFonts w:hint="eastAsia"/>
        </w:rPr>
        <w:t>“如是之等菩萨大士，不可称计，一时来会”，</w:t>
      </w:r>
      <w:r>
        <w:rPr>
          <w:rFonts w:hint="eastAsia"/>
        </w:rPr>
        <w:t>如上具足上求下化的甚深功德的大士，数量之多不能算计。这些菩萨由十方世界云集，在同一时间来庄严这个法会，以显示《无量寿经》所展示的念佛往生一法，大畅诸佛出世之本怀，奇特殊胜！师资道合，成就百千万劫稀有难遇之一时。这法会圣众一段寓意深远，昭示出发菩提心、入菩萨行的精妙内涵，是一个菩萨修因证果的完美范本。吾等净业行人当效法与会菩萨圣众自行化他的悲智，成就大乘菩提心，增上往生品位。</w:t>
      </w:r>
    </w:p>
    <w:p w:rsidR="002238C9" w:rsidRDefault="002238C9" w:rsidP="00E65F34">
      <w:pPr>
        <w:ind w:firstLine="31680"/>
      </w:pPr>
      <w:r>
        <w:rPr>
          <w:rFonts w:hint="eastAsia"/>
        </w:rPr>
        <w:t>证信序讨论竟。向下文长，付于来日。</w:t>
      </w:r>
    </w:p>
    <w:p w:rsidR="002238C9" w:rsidRDefault="002238C9" w:rsidP="00E65F34">
      <w:pPr>
        <w:ind w:firstLine="31680"/>
      </w:pPr>
      <w:r>
        <w:rPr>
          <w:rFonts w:hint="eastAsia"/>
        </w:rPr>
        <w:t>南无阿弥陀佛！</w:t>
      </w:r>
    </w:p>
    <w:p w:rsidR="002238C9" w:rsidRDefault="002238C9" w:rsidP="00C01874">
      <w:pPr>
        <w:pStyle w:val="Heading1"/>
      </w:pPr>
      <w:r>
        <w:rPr>
          <w:rFonts w:hint="eastAsia"/>
        </w:rPr>
        <w:t>《佛说无量寿经》讲记之九</w:t>
      </w:r>
    </w:p>
    <w:p w:rsidR="002238C9" w:rsidRDefault="002238C9" w:rsidP="00E65F34">
      <w:pPr>
        <w:ind w:firstLine="31680"/>
      </w:pPr>
      <w:r>
        <w:rPr>
          <w:rFonts w:hint="eastAsia"/>
        </w:rPr>
        <w:t>·释大安·</w:t>
      </w:r>
    </w:p>
    <w:p w:rsidR="002238C9" w:rsidRDefault="002238C9" w:rsidP="00E65F34">
      <w:pPr>
        <w:ind w:firstLine="31680"/>
      </w:pPr>
      <w:r>
        <w:rPr>
          <w:rFonts w:hint="eastAsia"/>
        </w:rPr>
        <w:t>诸位大德比丘、诸位居士同修：</w:t>
      </w:r>
    </w:p>
    <w:p w:rsidR="002238C9" w:rsidRPr="006E7D19" w:rsidRDefault="002238C9" w:rsidP="00E65F34">
      <w:pPr>
        <w:ind w:firstLine="31680"/>
        <w:rPr>
          <w:rStyle w:val="Emphasis"/>
        </w:rPr>
      </w:pPr>
      <w:r>
        <w:rPr>
          <w:rFonts w:hint="eastAsia"/>
        </w:rPr>
        <w:t>请看经文：</w:t>
      </w:r>
      <w:r w:rsidRPr="006E7D19">
        <w:rPr>
          <w:rStyle w:val="Emphasis"/>
          <w:rFonts w:hint="eastAsia"/>
        </w:rPr>
        <w:t>“尔时世尊，诸根悦豫，姿色清净，光颜巍巍。尊者阿难，承佛圣旨，即从座起，偏袒右肩，长跪合掌，而白佛言：今日世尊，诸根悦豫，姿色清净，光颜巍巍，如明镜净，影畅表里，威容显耀，超绝无量，未常瞻睹殊妙如今。”</w:t>
      </w:r>
    </w:p>
    <w:p w:rsidR="002238C9" w:rsidRDefault="002238C9" w:rsidP="00E65F34">
      <w:pPr>
        <w:ind w:firstLine="31680"/>
      </w:pPr>
      <w:r>
        <w:rPr>
          <w:rFonts w:hint="eastAsia"/>
        </w:rPr>
        <w:t>证信序后即是本经的发起序。</w:t>
      </w:r>
      <w:r w:rsidRPr="009C4592">
        <w:rPr>
          <w:rStyle w:val="Emphasis"/>
          <w:rFonts w:hint="eastAsia"/>
        </w:rPr>
        <w:t>“尔时世尊”，</w:t>
      </w:r>
      <w:r>
        <w:rPr>
          <w:rFonts w:hint="eastAsia"/>
        </w:rPr>
        <w:t>尔时是指与会的声闻、菩萨、天人大众云集，一心渴仰，释尊了知大众心之所念，慈悲加持，师资道合之时。然如何发起这桩大事因缘呢？不可思议的法门，当以不可思议的瑞相来发起，释尊伊时现出了殊胜希有的瑞相，来启发加持阿难发问，阿难尊者的祈请便成为净土法门开启之助缘。</w:t>
      </w:r>
    </w:p>
    <w:p w:rsidR="002238C9" w:rsidRDefault="002238C9" w:rsidP="00E65F34">
      <w:pPr>
        <w:ind w:firstLine="31680"/>
      </w:pPr>
      <w:r>
        <w:rPr>
          <w:rFonts w:hint="eastAsia"/>
        </w:rPr>
        <w:t>释尊知道与会大众成佛的善根成熟，能信念佛法门，内心由衷的欢喜。</w:t>
      </w:r>
      <w:r w:rsidRPr="009C4592">
        <w:rPr>
          <w:rStyle w:val="Emphasis"/>
          <w:rFonts w:hint="eastAsia"/>
        </w:rPr>
        <w:t>“诸根悦豫”，</w:t>
      </w:r>
      <w:r>
        <w:rPr>
          <w:rFonts w:hint="eastAsia"/>
        </w:rPr>
        <w:t>眼、耳、鼻、舌、身五根悉皆显出欢喜愉悦。</w:t>
      </w:r>
      <w:r w:rsidRPr="009C4592">
        <w:rPr>
          <w:rStyle w:val="Emphasis"/>
          <w:rFonts w:hint="eastAsia"/>
        </w:rPr>
        <w:t>“姿色清净”</w:t>
      </w:r>
      <w:r>
        <w:rPr>
          <w:rFonts w:hint="eastAsia"/>
        </w:rPr>
        <w:t>，佛的姿态与容仪，如清净的琉璃，内外明澈，无有烦恼、垢秽之态，唯圣人方能从姿态容颜中显出内心的德行。</w:t>
      </w:r>
      <w:r w:rsidRPr="009C4592">
        <w:rPr>
          <w:rStyle w:val="Emphasis"/>
          <w:rFonts w:hint="eastAsia"/>
        </w:rPr>
        <w:t>“光颜巍巍”</w:t>
      </w:r>
      <w:r>
        <w:rPr>
          <w:rFonts w:hint="eastAsia"/>
        </w:rPr>
        <w:t>，释尊心怀愉悦，大放光明，光明炽盛，世间一切日月的光明无能比拟，即为“光巍巍”；佛的容貌尊胜殊特，具足三十二相，八十随形好，乃世间一切容貌所不能企及，即为“颜巍巍”。是故用光颜巍巍来表达佛的相好光明。佛放光的时候，光和色互相参回，光明中现出他方的种种佛刹、种种神变。阿难睹见如此殊胜的瑞相，又</w:t>
      </w:r>
      <w:r w:rsidRPr="009C4592">
        <w:rPr>
          <w:rStyle w:val="Emphasis"/>
          <w:rFonts w:hint="eastAsia"/>
        </w:rPr>
        <w:t>“承佛圣旨”</w:t>
      </w:r>
      <w:r>
        <w:rPr>
          <w:rFonts w:hint="eastAsia"/>
        </w:rPr>
        <w:t>，即承佛光冥加，诚如《观经》中释尊密遣冥加韦提希夫人在金台所现诸净土中，特别选择西方极乐世界一样，释迦如来也在加持阿难。阿难尊者接纳到佛的旨意，即从座位上站起来。</w:t>
      </w:r>
      <w:r w:rsidRPr="009C4592">
        <w:rPr>
          <w:rStyle w:val="Emphasis"/>
          <w:rFonts w:hint="eastAsia"/>
        </w:rPr>
        <w:t>“偏袒右肩”</w:t>
      </w:r>
      <w:r>
        <w:rPr>
          <w:rFonts w:hint="eastAsia"/>
        </w:rPr>
        <w:t>，这是天竺国恭敬的礼节。弟子供养师长、善知识时，须偏袒右肩。偏袒右肩除了表示恭敬之外，还有一个含义，就是师长需要弟子干某件事情时，弟子能很快地、利索地去干。阿难就偏袒右肩，</w:t>
      </w:r>
      <w:r w:rsidRPr="009C4592">
        <w:rPr>
          <w:rStyle w:val="Emphasis"/>
          <w:rFonts w:hint="eastAsia"/>
        </w:rPr>
        <w:t>“长跪合掌”，</w:t>
      </w:r>
      <w:r>
        <w:rPr>
          <w:rFonts w:hint="eastAsia"/>
        </w:rPr>
        <w:t>两膝着地，合掌恭敬，</w:t>
      </w:r>
      <w:r w:rsidRPr="009C4592">
        <w:rPr>
          <w:rStyle w:val="Emphasis"/>
          <w:rFonts w:hint="eastAsia"/>
        </w:rPr>
        <w:t>“而白佛言”，</w:t>
      </w:r>
      <w:r>
        <w:rPr>
          <w:rFonts w:hint="eastAsia"/>
        </w:rPr>
        <w:t>向佛恭敬禀白：今日世尊（</w:t>
      </w:r>
      <w:r w:rsidRPr="00241B42">
        <w:rPr>
          <w:rStyle w:val="Char"/>
          <w:rFonts w:hint="eastAsia"/>
          <w:sz w:val="28"/>
        </w:rPr>
        <w:t>世尊是佛的十种称号之一，为世人尊重之意</w:t>
      </w:r>
      <w:r>
        <w:rPr>
          <w:rFonts w:hint="eastAsia"/>
        </w:rPr>
        <w:t>），身心现出如此欢喜之相，姿色容颜，内外清净，光明炽盛，如明亮洁净的镜子，既光照外面，又转而显现在镜子里面。佛的身光，内外明彻，亦复如是。佛的威德容颜显赫照耀，身心德能超绝无量，我从侍佛以来，从来没有睹见佛现出这样殊胜妙好的瑞相。</w:t>
      </w:r>
    </w:p>
    <w:p w:rsidR="002238C9" w:rsidRPr="009C4592" w:rsidRDefault="002238C9" w:rsidP="00E65F34">
      <w:pPr>
        <w:ind w:firstLine="31680"/>
        <w:rPr>
          <w:rStyle w:val="Emphasis"/>
        </w:rPr>
      </w:pPr>
      <w:r>
        <w:rPr>
          <w:rFonts w:hint="eastAsia"/>
        </w:rPr>
        <w:t>请看经文：</w:t>
      </w:r>
      <w:r w:rsidRPr="009C4592">
        <w:rPr>
          <w:rStyle w:val="Emphasis"/>
          <w:rFonts w:hint="eastAsia"/>
        </w:rPr>
        <w:t>“唯然，大圣！我心念言：今日世尊住奇特之法，今日世雄住诸佛所住，今日世眼住导师之行，今日世英住最胜之道，今日天尊行如来之德。去、来、现在佛佛相念，得无今佛念诸佛耶？何故威神光光乃尔？”</w:t>
      </w:r>
    </w:p>
    <w:p w:rsidR="002238C9" w:rsidRDefault="002238C9" w:rsidP="00E65F34">
      <w:pPr>
        <w:ind w:firstLine="31680"/>
      </w:pPr>
      <w:r>
        <w:rPr>
          <w:rFonts w:hint="eastAsia"/>
        </w:rPr>
        <w:t>这一段阿难用祈问的口气，表述他内心里对佛现瑞相涵义的领纳，赞叹佛慈悲度生的五种德能，以及即将演说的净土法门的五个本质特点，意义非同一般。</w:t>
      </w:r>
      <w:r w:rsidRPr="009C4592">
        <w:rPr>
          <w:rStyle w:val="Emphasis"/>
          <w:rFonts w:hint="eastAsia"/>
        </w:rPr>
        <w:t>“唯然，大圣”，</w:t>
      </w:r>
      <w:r>
        <w:rPr>
          <w:rFonts w:hint="eastAsia"/>
        </w:rPr>
        <w:t>“唯”是敬诺之词，当下默契于心，就像孔子对曾子云：“吾道一以贯之。”曾子当即回应：“唯！”这也是儒家以心印心啊！阿难在佛的光明瑞相中得到佛的冥加密遣，“唯然”，法尔自然地随顺佛的加持，现量禀白自己的心迹：</w:t>
      </w:r>
      <w:r w:rsidRPr="009C4592">
        <w:rPr>
          <w:rStyle w:val="Emphasis"/>
          <w:rFonts w:hint="eastAsia"/>
        </w:rPr>
        <w:t>“我心念言”，</w:t>
      </w:r>
      <w:r>
        <w:rPr>
          <w:rFonts w:hint="eastAsia"/>
        </w:rPr>
        <w:t>我现在随着心之所念，要表述出来。下面陈述阿难尊者的认知：</w:t>
      </w:r>
    </w:p>
    <w:p w:rsidR="002238C9" w:rsidRDefault="002238C9" w:rsidP="00E65F34">
      <w:pPr>
        <w:ind w:firstLine="31680"/>
      </w:pPr>
      <w:r>
        <w:rPr>
          <w:rFonts w:hint="eastAsia"/>
        </w:rPr>
        <w:t>第一句“</w:t>
      </w:r>
      <w:r w:rsidRPr="009C4592">
        <w:rPr>
          <w:rStyle w:val="Emphasis"/>
          <w:rFonts w:hint="eastAsia"/>
        </w:rPr>
        <w:t>今日世尊住奇特之法”，</w:t>
      </w:r>
      <w:r>
        <w:rPr>
          <w:rFonts w:hint="eastAsia"/>
        </w:rPr>
        <w:t>为总摄的纲领，今日住在奇妙特殊之法中。大地众生皆具如来智慧德相之奇妙，八岁龙女现前成佛之殊特，各具一格。唯此念佛往生一法，既奇妙又殊特。由于住在最极奇特之法里面，所以才能称为世间人极其尊仰之名，叫世尊啊！佛的德能与其所住的法互为应和，念佛法门是一切诸方便法门当中最奇最特的，故云今日世尊住在奇特之法。</w:t>
      </w:r>
    </w:p>
    <w:p w:rsidR="002238C9" w:rsidRDefault="002238C9" w:rsidP="00E65F34">
      <w:pPr>
        <w:ind w:firstLine="31680"/>
      </w:pPr>
      <w:r w:rsidRPr="009C4592">
        <w:rPr>
          <w:rStyle w:val="Emphasis"/>
          <w:rFonts w:hint="eastAsia"/>
        </w:rPr>
        <w:t>“今日世雄住诸佛所住”，</w:t>
      </w:r>
      <w:r>
        <w:rPr>
          <w:rFonts w:hint="eastAsia"/>
        </w:rPr>
        <w:t>今日世雄住在一切诸佛所住的无量光寿之实相中，降伏一切魔障，成为世间大雄者。六字洪名即是无量光寿的结晶，即是无上正真之道，安住名号实相中，即是世间最为雄杰者。</w:t>
      </w:r>
    </w:p>
    <w:p w:rsidR="002238C9" w:rsidRDefault="002238C9" w:rsidP="00E65F34">
      <w:pPr>
        <w:ind w:firstLine="31680"/>
      </w:pPr>
      <w:r w:rsidRPr="009C4592">
        <w:rPr>
          <w:rStyle w:val="Emphasis"/>
          <w:rFonts w:hint="eastAsia"/>
        </w:rPr>
        <w:t>“今日世眼住导师之行”，</w:t>
      </w:r>
      <w:r>
        <w:rPr>
          <w:rFonts w:hint="eastAsia"/>
        </w:rPr>
        <w:t>众生在无明暗夜烦恼稠林中迷失正道，多么需要一个能引导我们出离六道轮回险路的导师啊！导师用他的悲智作世间的眼目。具体到念佛一法，释迦牟尼佛如悲父入娑婆五浊恶世发遣众生求生净土，阿弥陀佛像慈母在西方净土摄受众生，一遣一接，成为引导众生出轮回的大导师。念佛求生净土即是两土大导师的行法。</w:t>
      </w:r>
    </w:p>
    <w:p w:rsidR="002238C9" w:rsidRDefault="002238C9" w:rsidP="00E65F34">
      <w:pPr>
        <w:ind w:firstLine="31680"/>
      </w:pPr>
      <w:r w:rsidRPr="009C4592">
        <w:rPr>
          <w:rStyle w:val="Emphasis"/>
          <w:rFonts w:hint="eastAsia"/>
        </w:rPr>
        <w:t>“今日世英住最胜之道”，</w:t>
      </w:r>
      <w:r>
        <w:rPr>
          <w:rFonts w:hint="eastAsia"/>
        </w:rPr>
        <w:t>最胜之道是一切世间无能比拟的胜妙之道，即是甚深般若智慧，诚如阿弥陀佛内证的四种智慧：不思议智、不可称智、大乘广智、无等无伦最上胜智。今日释迦佛住在阿弥陀佛四种智慧之中，即名世间之英住在最胜之道。</w:t>
      </w:r>
    </w:p>
    <w:p w:rsidR="002238C9" w:rsidRDefault="002238C9" w:rsidP="00E65F34">
      <w:pPr>
        <w:ind w:firstLine="31680"/>
      </w:pPr>
      <w:r w:rsidRPr="009C4592">
        <w:rPr>
          <w:rStyle w:val="Emphasis"/>
          <w:rFonts w:hint="eastAsia"/>
        </w:rPr>
        <w:t>“今日天尊行如来之德”，</w:t>
      </w:r>
      <w:r>
        <w:rPr>
          <w:rFonts w:hint="eastAsia"/>
        </w:rPr>
        <w:t>“如来”是乘如实道，来成正觉之意。一般讲天有五种：一是世天（</w:t>
      </w:r>
      <w:r w:rsidRPr="00241B42">
        <w:rPr>
          <w:rStyle w:val="Char"/>
          <w:rFonts w:hint="eastAsia"/>
          <w:sz w:val="28"/>
        </w:rPr>
        <w:t>世间的国王</w:t>
      </w:r>
      <w:r>
        <w:rPr>
          <w:rFonts w:hint="eastAsia"/>
        </w:rPr>
        <w:t>）；二是生天（</w:t>
      </w:r>
      <w:r w:rsidRPr="00241B42">
        <w:rPr>
          <w:rStyle w:val="Char"/>
          <w:rFonts w:hint="eastAsia"/>
          <w:sz w:val="28"/>
        </w:rPr>
        <w:t>欲界以上的二十八重天</w:t>
      </w:r>
      <w:r>
        <w:rPr>
          <w:rFonts w:hint="eastAsia"/>
        </w:rPr>
        <w:t>）；三是净天（</w:t>
      </w:r>
      <w:r w:rsidRPr="00241B42">
        <w:rPr>
          <w:rStyle w:val="Char"/>
          <w:rFonts w:hint="eastAsia"/>
          <w:sz w:val="28"/>
        </w:rPr>
        <w:t>五不还天，三果圣人所住</w:t>
      </w:r>
      <w:r>
        <w:rPr>
          <w:rFonts w:hint="eastAsia"/>
        </w:rPr>
        <w:t>）；四是义天（</w:t>
      </w:r>
      <w:r w:rsidRPr="00241B42">
        <w:rPr>
          <w:rStyle w:val="Char"/>
          <w:rFonts w:hint="eastAsia"/>
          <w:sz w:val="28"/>
        </w:rPr>
        <w:t>菩萨所住</w:t>
      </w:r>
      <w:r>
        <w:rPr>
          <w:rFonts w:hint="eastAsia"/>
        </w:rPr>
        <w:t>）；五是第一义天（</w:t>
      </w:r>
      <w:r w:rsidRPr="00241B42">
        <w:rPr>
          <w:rStyle w:val="Char"/>
          <w:rFonts w:hint="eastAsia"/>
          <w:sz w:val="28"/>
        </w:rPr>
        <w:t>佛所住</w:t>
      </w:r>
      <w:r>
        <w:rPr>
          <w:rFonts w:hint="eastAsia"/>
        </w:rPr>
        <w:t>）。天尊即为这五天里面最为尊贵者。行持如来大悲，普度一切众生，令离生死苦、得涅槃乐，这是行如来之德。然弘传念佛往生一法，就是在行如来之德，令一切众生离轮回之苦、得解脱之乐。赞叹佛的五种德能与所住的五种法，表明十方诸佛以净土法门普度群萌之本怀。</w:t>
      </w:r>
    </w:p>
    <w:p w:rsidR="002238C9" w:rsidRDefault="002238C9" w:rsidP="00E65F34">
      <w:pPr>
        <w:ind w:firstLine="31680"/>
      </w:pPr>
      <w:r w:rsidRPr="009C4592">
        <w:rPr>
          <w:rStyle w:val="Emphasis"/>
          <w:rFonts w:hint="eastAsia"/>
        </w:rPr>
        <w:t>“去来现在佛佛相念，得无今佛念诸佛耶”，</w:t>
      </w:r>
      <w:r>
        <w:rPr>
          <w:rFonts w:hint="eastAsia"/>
        </w:rPr>
        <w:t>这是用反问的口气表达着肯定的含义，过去、现在与未来三世诸佛共证一法身，对苦难众生的悯念也相同。在这《无量寿经》法会上，释尊将演说念佛法门急救众生，最称十方三世诸佛度化众生出世之本怀，所以佛佛相念，光光互加，声声互赞。由此来推论，想必现今的释迦牟尼佛，正在念过去、现在与未来无量无边的佛。阿弥陀佛乃法界藏身，换言之，释尊亦在念阿弥陀佛。释尊现量了达阿弥陀佛的大悲愿海对救度娑婆众生的重大意义，是故殷勤注念阿弥陀佛；同时阿弥陀佛的大悲愿力、名号功德是要通过他方世界诸佛去传达流通，所以阿弥陀佛也在注念释迦牟尼佛。两土世尊互念即为佛佛相念。</w:t>
      </w:r>
    </w:p>
    <w:p w:rsidR="002238C9" w:rsidRDefault="002238C9" w:rsidP="00E65F34">
      <w:pPr>
        <w:ind w:firstLine="31680"/>
      </w:pPr>
      <w:r w:rsidRPr="009C4592">
        <w:rPr>
          <w:rStyle w:val="Emphasis"/>
          <w:rFonts w:hint="eastAsia"/>
        </w:rPr>
        <w:t>“何故威神光光乃尔”，</w:t>
      </w:r>
      <w:r>
        <w:rPr>
          <w:rFonts w:hint="eastAsia"/>
        </w:rPr>
        <w:t>正因为释尊在念阿弥陀佛，阿弥陀佛又称无量光佛、光中极尊！释迦牟尼佛接纳到阿弥陀佛的无量光，光明更为炽盛，威德不可思议！可见释迦牟尼佛现出光颜巍巍的瑞相，威神难测，阿难由此思忖。阿难尊者的问话，将发起释尊演说念佛法门的缘起，善问者可谓能报佛恩。</w:t>
      </w:r>
    </w:p>
    <w:p w:rsidR="002238C9" w:rsidRPr="009C4592" w:rsidRDefault="002238C9" w:rsidP="00E65F34">
      <w:pPr>
        <w:ind w:firstLine="31680"/>
        <w:rPr>
          <w:rStyle w:val="Emphasis"/>
        </w:rPr>
      </w:pPr>
      <w:r>
        <w:rPr>
          <w:rFonts w:hint="eastAsia"/>
        </w:rPr>
        <w:t>请看下面经文：</w:t>
      </w:r>
      <w:r w:rsidRPr="009C4592">
        <w:rPr>
          <w:rStyle w:val="Emphasis"/>
          <w:rFonts w:hint="eastAsia"/>
        </w:rPr>
        <w:t>“于是世尊告阿难曰：云何阿难，诸天教汝来问佛耶？自以慧见问威颜乎？阿难白佛：无有诸天来教我者，自以所见问斯义耳。佛言：善哉，阿难！所问甚快。发深智慧，真妙辩才，愍念众生，问斯慧义。”</w:t>
      </w:r>
    </w:p>
    <w:p w:rsidR="002238C9" w:rsidRDefault="002238C9" w:rsidP="00E65F34">
      <w:pPr>
        <w:ind w:firstLine="31680"/>
      </w:pPr>
      <w:r>
        <w:rPr>
          <w:rFonts w:hint="eastAsia"/>
        </w:rPr>
        <w:t>阿难问话之后，释迦佛便以审问的口气回复阿难。佛的智慧无所不知、无所不晓，乃明知故问。由衷的赞许这个问话太不同寻常，不是一般人问得出来的，这是诸天教你来问的呢，还是你自己以智慧之眼问的呢？阿难如实表述，没有诸天来教我，是我自己所见到而来问世尊的。阿难得佛的加持，以佛的智慧见解作为自己的见解来发问，所以就叫慧见。于是释尊嘉许道：“善哉，阿难！所问甚快。”你的发问称合佛心，能够了知佛的五种德能和即将宣说的法门奇妙殊特的特质，这唯有甚深智慧才能够了达，亦是真实微妙之无碍辩才。“</w:t>
      </w:r>
      <w:r w:rsidRPr="009C4592">
        <w:rPr>
          <w:rStyle w:val="Emphasis"/>
          <w:rFonts w:hint="eastAsia"/>
        </w:rPr>
        <w:t>愍念众生，问斯慧义”，</w:t>
      </w:r>
      <w:r>
        <w:rPr>
          <w:rFonts w:hint="eastAsia"/>
        </w:rPr>
        <w:t>并特别赞叹阿难有对众生的大悲心，悯念一切众生在生死苦海当中沉沦，以救度众生为己任，能够不失时机发起净土法门之缘起。对众生悲悯，才能感通佛力加持，开发甚深智慧，启问净土法门无上甚深慧义。这是唯佛与佛方能究竟，九法界众生靠自己的力量难以相信、不能理解的慧义，伊时阿难还只是初果圣人，由于承佛冥加，以佛之知见为己知见，才能概述佛的五种德能以及念佛法门的本质特点。善哉！善哉！释迦如来对阿难尊者的赞叹，实是对众生得度因缘成熟的愉悦。</w:t>
      </w:r>
    </w:p>
    <w:p w:rsidR="002238C9" w:rsidRPr="009C4592" w:rsidRDefault="002238C9" w:rsidP="00E65F34">
      <w:pPr>
        <w:ind w:firstLine="31680"/>
        <w:rPr>
          <w:rStyle w:val="Emphasis"/>
        </w:rPr>
      </w:pPr>
      <w:r>
        <w:rPr>
          <w:rFonts w:hint="eastAsia"/>
        </w:rPr>
        <w:t>请看经文：</w:t>
      </w:r>
      <w:r w:rsidRPr="009C4592">
        <w:rPr>
          <w:rStyle w:val="Emphasis"/>
          <w:rFonts w:hint="eastAsia"/>
        </w:rPr>
        <w:t>“如来以无尽大悲，矜哀三界，所以出兴于世，光阐道教。欲拯济群萌，惠以真实之利。无量亿劫，难值难见，犹灵瑞华，时时乃出。今所问者，多所饶益，开化一切诸天人民。”</w:t>
      </w:r>
    </w:p>
    <w:p w:rsidR="002238C9" w:rsidRDefault="002238C9" w:rsidP="00E65F34">
      <w:pPr>
        <w:ind w:firstLine="31680"/>
      </w:pPr>
      <w:r>
        <w:rPr>
          <w:rFonts w:hint="eastAsia"/>
        </w:rPr>
        <w:t>释尊在正式回答阿难的请问前，首先赞叹佛的悲智，为下面所宣说的净土一法作启信之铺垫。诸佛如来以无尽大悲心，怜悯三界剧苦众生，惊入火宅之门，以讲经说法度脱一切有缘众生。佛一代时教，总名为道教，具言之，言教是佛所垂显的法语，道是众生与佛同具的本心。是故佛以一大事因缘出兴于世，为令众生开示悟入佛之知见，于生死苦海中捞漉头出头没的愚蒙众生，令众生出离三界六道的险道，安立于无忧恼处，获致大乘涅槃之真实大利，这就是诸佛如来的出世本怀。其最初下手处即是广为赞叹阿弥陀佛的大悲愿力，欲令众生生信发愿求生净土，带业往生，速疾圆成佛果，这就是一乘真实大利，非人天、二乘的小利所能比拟。诸佛如来出现在世间，无量劫来难值难见，如优昙钵罗花（</w:t>
      </w:r>
      <w:r w:rsidRPr="00241B42">
        <w:rPr>
          <w:rStyle w:val="Char"/>
          <w:rFonts w:hint="eastAsia"/>
          <w:sz w:val="28"/>
        </w:rPr>
        <w:t>中文译为灵瑞华</w:t>
      </w:r>
      <w:r>
        <w:rPr>
          <w:rFonts w:hint="eastAsia"/>
        </w:rPr>
        <w:t>）。优昙花平时只结果不开花，只有佛出兴于世或转轮圣王出现时才开花，可见优昙花稀有难遇。阿难能遇佛出世，并不失时机地向佛禀白咨问，功德无量啊，广为开化饶益一切众生，这一问的功德，胜过供养一四天下四大部洲所有阿罗汉、辟支佛的功德以及布施诸天人民、蜎飞蠕动的众生的福德，乃至百千万亿分不及其一。何以故？阿难这一问，令释迦如来开出拯济众生出离轮回的净土法门，由于阿弥陀佛大愿的开显，五乘行人悉皆得以救度，可谓百千万劫稀有难逢之一时呀！</w:t>
      </w:r>
    </w:p>
    <w:p w:rsidR="002238C9" w:rsidRPr="009C4592" w:rsidRDefault="002238C9" w:rsidP="00E65F34">
      <w:pPr>
        <w:ind w:firstLine="31680"/>
        <w:rPr>
          <w:rStyle w:val="Emphasis"/>
        </w:rPr>
      </w:pPr>
      <w:r>
        <w:rPr>
          <w:rFonts w:hint="eastAsia"/>
        </w:rPr>
        <w:t>请看下面：</w:t>
      </w:r>
      <w:r w:rsidRPr="009C4592">
        <w:rPr>
          <w:rStyle w:val="Emphasis"/>
          <w:rFonts w:hint="eastAsia"/>
        </w:rPr>
        <w:t>“阿难当知，如来正觉，其智难量，多所导御。慧见无碍，无能遏绝。以一餐之力，能住寿命亿百千劫，无数无量，复过于此，诸根悦豫，不以毁损，姿色不变，光颜无异。所以者何？如来定慧，究畅无极，于一切法而得自在。阿难谛听，今为汝说。对曰：唯然。愿乐欲闻。”</w:t>
      </w:r>
    </w:p>
    <w:p w:rsidR="002238C9" w:rsidRDefault="002238C9" w:rsidP="00E65F34">
      <w:pPr>
        <w:ind w:firstLine="31680"/>
      </w:pPr>
      <w:r>
        <w:rPr>
          <w:rFonts w:hint="eastAsia"/>
        </w:rPr>
        <w:t>这段经文，是释尊赞叹如来的智慧、神通、德用甚深不可思议的，为了令与会大众对难信之法产生信心所预设的文句。下面即将昭示的无央数劫前，弥陀因地大愿、西方极乐世界依正庄严、往生的方法等全体是大不可思议的境界，惟有现量亲证法界奥藏者才能宣说，非凡夫情见所能企及。惟有对佛的悲智产生信心，才会对佛所说的法语产生信心，因人起信。</w:t>
      </w:r>
    </w:p>
    <w:p w:rsidR="002238C9" w:rsidRDefault="002238C9" w:rsidP="00E65F34">
      <w:pPr>
        <w:ind w:firstLine="31680"/>
      </w:pPr>
      <w:r>
        <w:rPr>
          <w:rFonts w:hint="eastAsia"/>
        </w:rPr>
        <w:t>释尊慈示，阿难，你应当知道，你这一问的功德很大，由于你这一问，我就要宣说了，而我宣说的是由甚深智慧产生出来的。如来是乘如实道来成正觉的，这正觉是证悟到法界一切诸法的真正觉智。如来正觉，也就是前面所说的住奇特法。如来的智慧，像十信、十住、十回向以及十地菩萨，都没有办法来窥测如来的智慧有多深广。二乘行人，乃至凡夫更是摸不到边。如来成就无上正等正觉，其智慧是天人二乘无能思维筹量的。如来悲智双运，出兴世间，从根本智流现方便权智来救度众生，折伏刚强，劝勉善端，调御众生。如来一切种智，能够透视诸法的性相因果，了达诸法的真相，自在无碍，对众生界的差别相亦了了明白。智慧涌流，无能遏绝，显现种种神通，自在游戏，超越时间的羁束。</w:t>
      </w:r>
      <w:r w:rsidRPr="009C4592">
        <w:rPr>
          <w:rStyle w:val="Emphasis"/>
          <w:rFonts w:hint="eastAsia"/>
        </w:rPr>
        <w:t>“以一餐之力，能住寿命亿百千劫”，</w:t>
      </w:r>
      <w:r>
        <w:rPr>
          <w:rFonts w:hint="eastAsia"/>
        </w:rPr>
        <w:t>虽然释尊的应化身，也示现与人道一样，有段食，然在世间一顿饭食中，亦具足着禅悦法喜愿食的力量，故而一餐之力，便能维持亿百千劫的寿命。体现出超越时间的德能。延促不二，念劫圆融，一念可以延宕在无量劫，无量劫可以浓缩在一念。</w:t>
      </w:r>
      <w:r w:rsidRPr="009C4592">
        <w:rPr>
          <w:rStyle w:val="Emphasis"/>
          <w:rFonts w:hint="eastAsia"/>
        </w:rPr>
        <w:t>“无数无量，复过于此”，</w:t>
      </w:r>
      <w:r>
        <w:rPr>
          <w:rFonts w:hint="eastAsia"/>
        </w:rPr>
        <w:t>如来是以本体的法身德透过应化身，表现了他的寿命不仅仅是百千亿万劫，而是无数无量的、无有穷尽的，即是无量寿。在一餐之力住寿命长久之中，眼耳鼻舌身意六根豫悦，离开了衰老病死。所以不会毁坏损伤，姿色光明颜貌无有变异。所以者何？释尊自问自答，一切诸佛如来所证的禅定与智慧，究竟通畅，无有限极，广大如虚空，究竟无边际。心能转物，于一切法得大自在。</w:t>
      </w:r>
    </w:p>
    <w:p w:rsidR="002238C9" w:rsidRDefault="002238C9" w:rsidP="00E65F34">
      <w:pPr>
        <w:ind w:firstLine="31680"/>
      </w:pPr>
      <w:r>
        <w:rPr>
          <w:rFonts w:hint="eastAsia"/>
        </w:rPr>
        <w:t>何为大自在？《华严经·不思议法品》中，介绍诸佛成就十种自在法：</w:t>
      </w:r>
    </w:p>
    <w:p w:rsidR="002238C9" w:rsidRDefault="002238C9" w:rsidP="00E65F34">
      <w:pPr>
        <w:ind w:firstLine="31680"/>
      </w:pPr>
      <w:r>
        <w:rPr>
          <w:rFonts w:hint="eastAsia"/>
        </w:rPr>
        <w:t>第一，于一切法得自在。一切法包括心法、色法，能随心所欲，获得广大无碍的辩才。</w:t>
      </w:r>
    </w:p>
    <w:p w:rsidR="002238C9" w:rsidRDefault="002238C9" w:rsidP="00E65F34">
      <w:pPr>
        <w:ind w:firstLine="31680"/>
      </w:pPr>
      <w:r>
        <w:rPr>
          <w:rFonts w:hint="eastAsia"/>
        </w:rPr>
        <w:t>第二，教化众生自在。二六时中，观察众生的根机，众生根机一成熟，佛能不失时机地予以教化。</w:t>
      </w:r>
    </w:p>
    <w:p w:rsidR="002238C9" w:rsidRDefault="002238C9" w:rsidP="00E65F34">
      <w:pPr>
        <w:ind w:firstLine="31680"/>
      </w:pPr>
      <w:r>
        <w:rPr>
          <w:rFonts w:hint="eastAsia"/>
        </w:rPr>
        <w:t>第三，诸佛如来能够令无量无边的刹土六种震动，能够抟取三千大千世界，抛掷他方刹土而众生不知不觉。</w:t>
      </w:r>
    </w:p>
    <w:p w:rsidR="002238C9" w:rsidRDefault="002238C9" w:rsidP="00E65F34">
      <w:pPr>
        <w:ind w:firstLine="31680"/>
      </w:pPr>
      <w:r>
        <w:rPr>
          <w:rFonts w:hint="eastAsia"/>
        </w:rPr>
        <w:t>第四，诸佛如来有大的神通力，能够庄严清净一切世界，一多相即，广狭无碍。</w:t>
      </w:r>
    </w:p>
    <w:p w:rsidR="002238C9" w:rsidRDefault="002238C9" w:rsidP="00E65F34">
      <w:pPr>
        <w:ind w:firstLine="31680"/>
      </w:pPr>
      <w:r>
        <w:rPr>
          <w:rFonts w:hint="eastAsia"/>
        </w:rPr>
        <w:t>第五，见到一个众生得度的因缘成熟，予以救度。随形六道，能够住寿命不可说的劫去救度一个众生。在救度的过程中，无疲无厌，调伏刚强难化的众生不失时机，对一个众生的救度是这样的，对一切众生的救度也是这样。</w:t>
      </w:r>
    </w:p>
    <w:p w:rsidR="002238C9" w:rsidRDefault="002238C9" w:rsidP="00E65F34">
      <w:pPr>
        <w:ind w:firstLine="31680"/>
      </w:pPr>
      <w:r>
        <w:rPr>
          <w:rFonts w:hint="eastAsia"/>
        </w:rPr>
        <w:t>第六，佛身能够遍往一切世界一切如来的处所，一念分身散影，转无量无边的清净法轮。</w:t>
      </w:r>
    </w:p>
    <w:p w:rsidR="002238C9" w:rsidRDefault="002238C9" w:rsidP="00E65F34">
      <w:pPr>
        <w:ind w:firstLine="31680"/>
      </w:pPr>
      <w:r>
        <w:rPr>
          <w:rFonts w:hint="eastAsia"/>
        </w:rPr>
        <w:t>第七，通达圆融真俗二谛，以无量智慧，善巧调伏众生。</w:t>
      </w:r>
    </w:p>
    <w:p w:rsidR="002238C9" w:rsidRDefault="002238C9" w:rsidP="00E65F34">
      <w:pPr>
        <w:ind w:firstLine="31680"/>
      </w:pPr>
      <w:r>
        <w:rPr>
          <w:rFonts w:hint="eastAsia"/>
        </w:rPr>
        <w:t>第八，六根互用自在，能够住在世间和出世间种种境界中做无量无边的广大佛事。</w:t>
      </w:r>
    </w:p>
    <w:p w:rsidR="002238C9" w:rsidRDefault="002238C9" w:rsidP="00E65F34">
      <w:pPr>
        <w:ind w:firstLine="31680"/>
      </w:pPr>
      <w:r>
        <w:rPr>
          <w:rFonts w:hint="eastAsia"/>
        </w:rPr>
        <w:t>第九，佛身一毛孔能够容纳无量无边的佛刹，广狭自在，众生在一毛孔中一步迈过一个刹土，步步迈过了无量无边的刹土，能够见到无量无边的诸佛，教化众生。一多相即，自在无碍。</w:t>
      </w:r>
    </w:p>
    <w:p w:rsidR="002238C9" w:rsidRDefault="002238C9" w:rsidP="00E65F34">
      <w:pPr>
        <w:ind w:firstLine="31680"/>
      </w:pPr>
      <w:r>
        <w:rPr>
          <w:rFonts w:hint="eastAsia"/>
        </w:rPr>
        <w:t>第十，佛在一念间，能够普遍显现一切世界微尘数的佛。无量诸佛坐在广大的莲花上，自在显现种种的境界，一念住无量劫，做无量的佛事，悉皆称性而起，无作妙用。</w:t>
      </w:r>
    </w:p>
    <w:p w:rsidR="002238C9" w:rsidRDefault="002238C9" w:rsidP="00E65F34">
      <w:pPr>
        <w:ind w:firstLine="31680"/>
      </w:pPr>
      <w:r>
        <w:rPr>
          <w:rFonts w:hint="eastAsia"/>
        </w:rPr>
        <w:t>释尊于一切法得大自在，具足如上种种功德。由是释尊警示阿难，你应当谛听，我将开始跟你宣说法要了。阿难尊者恭敬回复对白：唯然，我很愿意好乐地听闻佛即将宣说的奇特之法。</w:t>
      </w:r>
    </w:p>
    <w:p w:rsidR="002238C9" w:rsidRDefault="002238C9" w:rsidP="00E65F34">
      <w:pPr>
        <w:ind w:firstLine="31680"/>
      </w:pPr>
      <w:r>
        <w:rPr>
          <w:rFonts w:hint="eastAsia"/>
        </w:rPr>
        <w:t>上面的两个序，一是证信序，一是发起序，就此讲述完毕，下面讨论正宗分内容。</w:t>
      </w:r>
    </w:p>
    <w:p w:rsidR="002238C9" w:rsidRPr="009C4592" w:rsidRDefault="002238C9" w:rsidP="00E65F34">
      <w:pPr>
        <w:ind w:firstLine="31680"/>
        <w:rPr>
          <w:rStyle w:val="Emphasis"/>
        </w:rPr>
      </w:pPr>
      <w:r>
        <w:rPr>
          <w:rFonts w:hint="eastAsia"/>
        </w:rPr>
        <w:t>请看经文：</w:t>
      </w:r>
      <w:r w:rsidRPr="009C4592">
        <w:rPr>
          <w:rStyle w:val="Emphasis"/>
          <w:rFonts w:hint="eastAsia"/>
        </w:rPr>
        <w:t>“佛告阿难：乃往过去久远无量不可思议无央数劫，锭光如来兴出于世，教化度脱无量众生，皆令得道，乃取灭度。次有如来，名曰光远，次名月光，次名栴檀香，次名善山王，次名须弥天冠，次名须弥等曜，次名月色，次名正念，次名离垢，次名无著，次名龙天，次名夜光，次名安明顶，次名不动地，次名琉璃妙华，次名琉璃金色，次名金藏，次名炎光，次名炎根，次名地种，次名月像，次名日音，次名解脱华，次名庄严光明，次名海觉神通，次名水光，次名大香，次名离尘垢，次名舍厌意，次名宝炎，次名妙顶，次名勇立，次名功德持慧，次名蔽日月光，次名日月琉璃光，次名无上琉璃光，次名最上首，次名菩提华，次名月明，次名日光，次名华色王，次名水月光，次名除痴冥，次名度盖行，次名净信，次名善宿，次名威神，次名法慧，次名鸾音，次名狮子音，次名龙音，次名处世。如此诸佛，皆悉已过。”</w:t>
      </w:r>
    </w:p>
    <w:p w:rsidR="002238C9" w:rsidRDefault="002238C9" w:rsidP="00E65F34">
      <w:pPr>
        <w:ind w:firstLine="31680"/>
      </w:pPr>
      <w:r>
        <w:rPr>
          <w:rFonts w:hint="eastAsia"/>
        </w:rPr>
        <w:t>这一段追溯古佛第三章。释尊在表述如来不可思议的悲智后，便正式向阿难述说。追溯以往久远阿僧祇劫，无量不可思议无央数劫之远古，有</w:t>
      </w:r>
      <w:r>
        <w:t>53</w:t>
      </w:r>
      <w:r>
        <w:rPr>
          <w:rFonts w:hint="eastAsia"/>
        </w:rPr>
        <w:t>尊古佛次第在此娑婆世界示现成佛，并且列出那些古佛的名号。释尊如此宣说，意义深远，细味之，至少包含三重含义：</w:t>
      </w:r>
    </w:p>
    <w:p w:rsidR="002238C9" w:rsidRDefault="002238C9" w:rsidP="00E65F34">
      <w:pPr>
        <w:ind w:firstLine="31680"/>
      </w:pPr>
      <w:r>
        <w:rPr>
          <w:rFonts w:hint="eastAsia"/>
        </w:rPr>
        <w:t>一者与上文</w:t>
      </w:r>
      <w:r w:rsidRPr="009C4592">
        <w:rPr>
          <w:rStyle w:val="Emphasis"/>
          <w:rFonts w:hint="eastAsia"/>
        </w:rPr>
        <w:t>“如来定慧，究畅无极”</w:t>
      </w:r>
      <w:r>
        <w:rPr>
          <w:rFonts w:hint="eastAsia"/>
        </w:rPr>
        <w:t>相呼应，释尊将现量亲见的过去无量劫来的情景如实宣说，佛的智慧甚深甚广，真实不虚。</w:t>
      </w:r>
    </w:p>
    <w:p w:rsidR="002238C9" w:rsidRDefault="002238C9" w:rsidP="00E65F34">
      <w:pPr>
        <w:ind w:firstLine="31680"/>
      </w:pPr>
      <w:r>
        <w:rPr>
          <w:rFonts w:hint="eastAsia"/>
        </w:rPr>
        <w:t>二者表明一切诸佛有大慈悲心，由法身垂迹，数数出兴世间，示现八相成道，救度众生。娑婆世界众生善根福德深厚，能感召这么多佛在这里示现化导，彰显净土法门深厚的历史感。</w:t>
      </w:r>
    </w:p>
    <w:p w:rsidR="002238C9" w:rsidRDefault="002238C9" w:rsidP="00E65F34">
      <w:pPr>
        <w:ind w:firstLine="31680"/>
      </w:pPr>
      <w:r>
        <w:rPr>
          <w:rFonts w:hint="eastAsia"/>
        </w:rPr>
        <w:t>三者表明阿弥陀佛因地法藏菩萨与娑婆世界因缘甚深。他是在娑婆世界弃国捐王，行作沙门，在娑婆世界称性发愿，由愿导行，无量劫积功累德，最后圆成大愿的。由是，阿弥陀佛与娑婆世界的众生最有缘分。亦表达前</w:t>
      </w:r>
      <w:r>
        <w:t>53</w:t>
      </w:r>
      <w:r>
        <w:rPr>
          <w:rFonts w:hint="eastAsia"/>
        </w:rPr>
        <w:t>尊古佛虽度无量众生，然尚有未度尽者，故而度尽一切众生之阿弥陀佛的出现，超胜诸佛大愿的净土的出现，便是历史的必然。</w:t>
      </w:r>
    </w:p>
    <w:p w:rsidR="002238C9" w:rsidRDefault="002238C9" w:rsidP="00E65F34">
      <w:pPr>
        <w:ind w:firstLine="31680"/>
      </w:pPr>
      <w:r>
        <w:t>53</w:t>
      </w:r>
      <w:r>
        <w:rPr>
          <w:rFonts w:hint="eastAsia"/>
        </w:rPr>
        <w:t>尊古佛，首先是锭光如来，即燃灯佛。诸佛名号，随机建立。或取因行，或取果德，或身相，或行愿，或以譬喻，或以力用，一一名号能觉动吾人心性善种，闻信持念，能得如是诸佛护念加持。锭光佛，根据他出生时身体放光的瑞相来建立名号。释迦牟尼因地作儒童道人时，遇到锭光佛出世，布发掩泥作供养。锭光佛给他授记，当将作佛，号释迦牟尼。锭光佛出现于世间，讲经说法，教化众生，度脱无量众生出离六道轮回的苦难，皆令得三乘道果。有缘众生已度尽，根机未熟众生亦种下得度的因缘，然后再示现灭度，灭度也是诸佛度化众生的善巧方便。</w:t>
      </w:r>
    </w:p>
    <w:p w:rsidR="002238C9" w:rsidRDefault="002238C9" w:rsidP="00E65F34">
      <w:pPr>
        <w:ind w:firstLine="31680"/>
      </w:pPr>
      <w:r w:rsidRPr="009C4592">
        <w:rPr>
          <w:rStyle w:val="Emphasis"/>
          <w:rFonts w:hint="eastAsia"/>
        </w:rPr>
        <w:t>“次有如来，名曰光远”，</w:t>
      </w:r>
      <w:r>
        <w:rPr>
          <w:rFonts w:hint="eastAsia"/>
        </w:rPr>
        <w:t>这是以比喻立名，光明比喻佛的智慧。智慧光明远照十方，表显此尊佛主要以智慧光明施设教化。“</w:t>
      </w:r>
      <w:r w:rsidRPr="009C4592">
        <w:rPr>
          <w:rStyle w:val="Emphasis"/>
          <w:rFonts w:hint="eastAsia"/>
        </w:rPr>
        <w:t>次名月光”</w:t>
      </w:r>
      <w:r>
        <w:rPr>
          <w:rFonts w:hint="eastAsia"/>
        </w:rPr>
        <w:t>，亦以比喻立名，以月光之清凉，对治众生多欲的浮躁。“</w:t>
      </w:r>
      <w:r w:rsidRPr="009C4592">
        <w:rPr>
          <w:rStyle w:val="Emphasis"/>
          <w:rFonts w:hint="eastAsia"/>
        </w:rPr>
        <w:t>次名栴檀香”，</w:t>
      </w:r>
      <w:r>
        <w:rPr>
          <w:rFonts w:hint="eastAsia"/>
        </w:rPr>
        <w:t>比喻佛所证到的五分法身之香，如栴檀香，普熏无量世界，显发众生自性本具的五分法身之香。</w:t>
      </w:r>
      <w:r w:rsidRPr="009C4592">
        <w:rPr>
          <w:rStyle w:val="Emphasis"/>
          <w:rFonts w:hint="eastAsia"/>
        </w:rPr>
        <w:t>“善山王”，</w:t>
      </w:r>
      <w:r>
        <w:rPr>
          <w:rFonts w:hint="eastAsia"/>
        </w:rPr>
        <w:t>积聚五戒、十善、六度万行诸善德，如山中最高之山王，培福载道，契证无为。</w:t>
      </w:r>
      <w:r w:rsidRPr="009C4592">
        <w:rPr>
          <w:rStyle w:val="Emphasis"/>
          <w:rFonts w:hint="eastAsia"/>
        </w:rPr>
        <w:t>“次名须弥天冠”</w:t>
      </w:r>
      <w:r>
        <w:rPr>
          <w:rFonts w:hint="eastAsia"/>
        </w:rPr>
        <w:t>，从佛的身相立名，佛的天冠如同须弥山那样地高妙。“须弥等曜”，由身相立名，佛之身相光明炽盛像须弥山的光明，平等普照度脱众生。“次名月色”，以比喻立名，比喻佛为大觉，胜过三乘菩提，要令一切众生朗然大觉。</w:t>
      </w:r>
      <w:r w:rsidRPr="009C4592">
        <w:rPr>
          <w:rStyle w:val="Emphasis"/>
          <w:rFonts w:hint="eastAsia"/>
        </w:rPr>
        <w:t>“次名正念”，</w:t>
      </w:r>
      <w:r>
        <w:rPr>
          <w:rFonts w:hint="eastAsia"/>
        </w:rPr>
        <w:t>从佛内在的德性立名，正念是真空妙有，与一切种智相应，是故十八不共法中，佛的身口意三业随智慧行，安住在空慧的悲愿。“</w:t>
      </w:r>
      <w:r w:rsidRPr="009C4592">
        <w:rPr>
          <w:rStyle w:val="Emphasis"/>
          <w:rFonts w:hint="eastAsia"/>
        </w:rPr>
        <w:t>次名离垢”，</w:t>
      </w:r>
      <w:r>
        <w:rPr>
          <w:rFonts w:hint="eastAsia"/>
        </w:rPr>
        <w:t>以佛德立名，佛离开一切烦恼习气，究竟清净。</w:t>
      </w:r>
      <w:r w:rsidRPr="009C4592">
        <w:rPr>
          <w:rStyle w:val="Emphasis"/>
          <w:rFonts w:hint="eastAsia"/>
        </w:rPr>
        <w:t>“次名无著”</w:t>
      </w:r>
      <w:r>
        <w:rPr>
          <w:rFonts w:hint="eastAsia"/>
        </w:rPr>
        <w:t>，以德能立名，佛示现无著，对治凡夫对五欲六尘猛利的贪恋执著，不著有无两边，不住中流，安住于双遮双照的中道正见。</w:t>
      </w:r>
      <w:r w:rsidRPr="009C4592">
        <w:rPr>
          <w:rStyle w:val="Emphasis"/>
          <w:rFonts w:hint="eastAsia"/>
        </w:rPr>
        <w:t>“次名龙天”，</w:t>
      </w:r>
      <w:r>
        <w:rPr>
          <w:rFonts w:hint="eastAsia"/>
        </w:rPr>
        <w:t>以比喻立名，佛度化众生的神通妙用就像天上的神龙，见首不见尾，神妙莫测，广作佛事。</w:t>
      </w:r>
      <w:r w:rsidRPr="009C4592">
        <w:rPr>
          <w:rStyle w:val="Emphasis"/>
          <w:rFonts w:hint="eastAsia"/>
        </w:rPr>
        <w:t>“次名夜光”</w:t>
      </w:r>
      <w:r>
        <w:rPr>
          <w:rFonts w:hint="eastAsia"/>
        </w:rPr>
        <w:t>，以比喻立名，于众生无明长夜中点燃慧炬，开启众生的慧眼。</w:t>
      </w:r>
      <w:r w:rsidRPr="009C4592">
        <w:rPr>
          <w:rStyle w:val="Emphasis"/>
          <w:rFonts w:hint="eastAsia"/>
        </w:rPr>
        <w:t>“次名安明顶”，</w:t>
      </w:r>
      <w:r>
        <w:rPr>
          <w:rFonts w:hint="eastAsia"/>
        </w:rPr>
        <w:t>这尊佛是从法上立名，安明顶即是灌顶的意思，佛来为菩萨灌顶，即登法王子位，次生定补佛位。</w:t>
      </w:r>
      <w:r w:rsidRPr="009C4592">
        <w:rPr>
          <w:rStyle w:val="Emphasis"/>
          <w:rFonts w:hint="eastAsia"/>
        </w:rPr>
        <w:t>“次名不动地”，</w:t>
      </w:r>
      <w:r>
        <w:rPr>
          <w:rFonts w:hint="eastAsia"/>
        </w:rPr>
        <w:t>表明法身不动，像大地养育树木花卉一样，滋养着五乘的行人，令其各得其善果。</w:t>
      </w:r>
      <w:r w:rsidRPr="009C4592">
        <w:rPr>
          <w:rStyle w:val="Emphasis"/>
          <w:rFonts w:hint="eastAsia"/>
        </w:rPr>
        <w:t>“次名琉璃妙华”</w:t>
      </w:r>
      <w:r>
        <w:rPr>
          <w:rFonts w:hint="eastAsia"/>
        </w:rPr>
        <w:t>，以比喻立名，比喻佛的身心洁净如同琉璃，内外明洁。妙华，指莲华。莲花是代表正觉佛性，在尘不染，即烦恼为菩提。这是琉璃妙华，火中生莲，稀有难得。</w:t>
      </w:r>
      <w:r w:rsidRPr="009C4592">
        <w:rPr>
          <w:rStyle w:val="Emphasis"/>
          <w:rFonts w:hint="eastAsia"/>
        </w:rPr>
        <w:t>“次名琉璃金色”，</w:t>
      </w:r>
      <w:r>
        <w:rPr>
          <w:rFonts w:hint="eastAsia"/>
        </w:rPr>
        <w:t>从身相来立名，佛身内外如琉璃，呈紫磨真金色。</w:t>
      </w:r>
      <w:r w:rsidRPr="009C4592">
        <w:rPr>
          <w:rStyle w:val="Emphasis"/>
          <w:rFonts w:hint="eastAsia"/>
        </w:rPr>
        <w:t>“次名金藏”，</w:t>
      </w:r>
      <w:r>
        <w:rPr>
          <w:rFonts w:hint="eastAsia"/>
        </w:rPr>
        <w:t>佛身光耀如同黄金藏。</w:t>
      </w:r>
      <w:r w:rsidRPr="009C4592">
        <w:rPr>
          <w:rStyle w:val="Emphasis"/>
          <w:rFonts w:hint="eastAsia"/>
        </w:rPr>
        <w:t>“次名炎光”，</w:t>
      </w:r>
      <w:r>
        <w:rPr>
          <w:rFonts w:hint="eastAsia"/>
        </w:rPr>
        <w:t>佛身炽盛，就像光焰赫奕的光明，表佛身光明智慧烁破众生无明昏暗。</w:t>
      </w:r>
      <w:r w:rsidRPr="009C4592">
        <w:rPr>
          <w:rStyle w:val="Emphasis"/>
          <w:rFonts w:hint="eastAsia"/>
        </w:rPr>
        <w:t>“次名炎根”，</w:t>
      </w:r>
      <w:r>
        <w:rPr>
          <w:rFonts w:hint="eastAsia"/>
        </w:rPr>
        <w:t>眼耳鼻舌身意六根悉皆放出炽盛的光明，六根互用，说法度众生。“</w:t>
      </w:r>
      <w:r w:rsidRPr="009C4592">
        <w:rPr>
          <w:rStyle w:val="Emphasis"/>
          <w:rFonts w:hint="eastAsia"/>
        </w:rPr>
        <w:t>次名地种”，</w:t>
      </w:r>
      <w:r>
        <w:rPr>
          <w:rFonts w:hint="eastAsia"/>
        </w:rPr>
        <w:t>佛的心地布满着菩提的道种，为大地众生播下菩提种子。</w:t>
      </w:r>
      <w:r w:rsidRPr="009C4592">
        <w:rPr>
          <w:rStyle w:val="Emphasis"/>
          <w:rFonts w:hint="eastAsia"/>
        </w:rPr>
        <w:t>“次名月像”，</w:t>
      </w:r>
      <w:r>
        <w:rPr>
          <w:rFonts w:hint="eastAsia"/>
        </w:rPr>
        <w:t>佛的面相如满月，福德圆满。</w:t>
      </w:r>
      <w:r w:rsidRPr="009C4592">
        <w:rPr>
          <w:rStyle w:val="Emphasis"/>
          <w:rFonts w:hint="eastAsia"/>
        </w:rPr>
        <w:t>“次名日音”，</w:t>
      </w:r>
      <w:r>
        <w:rPr>
          <w:rFonts w:hint="eastAsia"/>
        </w:rPr>
        <w:t>从法的比喻来说，佛讲经说法的音声就像日光普照，法音弥漫法界。</w:t>
      </w:r>
      <w:r w:rsidRPr="009C4592">
        <w:rPr>
          <w:rStyle w:val="Emphasis"/>
          <w:rFonts w:hint="eastAsia"/>
        </w:rPr>
        <w:t>“次名解脱华”，</w:t>
      </w:r>
      <w:r>
        <w:rPr>
          <w:rFonts w:hint="eastAsia"/>
        </w:rPr>
        <w:t>从德能立名，佛德如同莲华伸展在虚空，解脱种种的烦恼。</w:t>
      </w:r>
      <w:r w:rsidRPr="009C4592">
        <w:rPr>
          <w:rStyle w:val="Emphasis"/>
          <w:rFonts w:hint="eastAsia"/>
        </w:rPr>
        <w:t>“次名庄严光明”</w:t>
      </w:r>
      <w:r>
        <w:rPr>
          <w:rFonts w:hint="eastAsia"/>
        </w:rPr>
        <w:t>，佛的智慧光明庄严本觉佛性，亦令众生来引发本觉性光。</w:t>
      </w:r>
      <w:r w:rsidRPr="009C4592">
        <w:rPr>
          <w:rStyle w:val="Emphasis"/>
          <w:rFonts w:hint="eastAsia"/>
        </w:rPr>
        <w:t>“次名海觉神通”，</w:t>
      </w:r>
      <w:r>
        <w:rPr>
          <w:rFonts w:hint="eastAsia"/>
        </w:rPr>
        <w:t>佛的智慧深广如大海，神通妙用广度众生。“</w:t>
      </w:r>
      <w:r w:rsidRPr="009C4592">
        <w:rPr>
          <w:rStyle w:val="Emphasis"/>
          <w:rFonts w:hint="eastAsia"/>
        </w:rPr>
        <w:t>次名水光”，</w:t>
      </w:r>
      <w:r>
        <w:rPr>
          <w:rFonts w:hint="eastAsia"/>
        </w:rPr>
        <w:t>以比喻立名，水表禅定，光表智慧，这尊佛用止观定慧的方式来化度众生。“</w:t>
      </w:r>
      <w:r w:rsidRPr="009C4592">
        <w:rPr>
          <w:rStyle w:val="Emphasis"/>
          <w:rFonts w:hint="eastAsia"/>
        </w:rPr>
        <w:t>次名大香”，</w:t>
      </w:r>
      <w:r>
        <w:rPr>
          <w:rFonts w:hint="eastAsia"/>
        </w:rPr>
        <w:t>表佛的五分法身香周遍法界。大香亦云心香。心者其大无外，故名大香。</w:t>
      </w:r>
      <w:r w:rsidRPr="009C4592">
        <w:rPr>
          <w:rStyle w:val="Emphasis"/>
          <w:rFonts w:hint="eastAsia"/>
        </w:rPr>
        <w:t>“次名离尘垢”，</w:t>
      </w:r>
      <w:r>
        <w:rPr>
          <w:rFonts w:hint="eastAsia"/>
        </w:rPr>
        <w:t>从佛德立名，佛心清净远离六尘之垢。“次名舍厌意”，从佛德立名，佛慈悲不舍任一众生，舍弃了厌烦的心理，不废不厌。</w:t>
      </w:r>
      <w:r w:rsidRPr="009C4592">
        <w:rPr>
          <w:rStyle w:val="Emphasis"/>
          <w:rFonts w:hint="eastAsia"/>
        </w:rPr>
        <w:t>“次名宝炎”</w:t>
      </w:r>
      <w:r>
        <w:rPr>
          <w:rFonts w:hint="eastAsia"/>
        </w:rPr>
        <w:t>，从身相立名，佛相如七宝融聚，光彩夺目，照彻天地。“</w:t>
      </w:r>
      <w:r w:rsidRPr="009C4592">
        <w:rPr>
          <w:rStyle w:val="Emphasis"/>
          <w:rFonts w:hint="eastAsia"/>
        </w:rPr>
        <w:t>次名妙顶”，</w:t>
      </w:r>
      <w:r>
        <w:rPr>
          <w:rFonts w:hint="eastAsia"/>
        </w:rPr>
        <w:t>佛的无见顶相由谦逊所成就，见佛相降伏我慢，卑以自牧，恭敬一切。</w:t>
      </w:r>
      <w:r w:rsidRPr="009C4592">
        <w:rPr>
          <w:rStyle w:val="Emphasis"/>
          <w:rFonts w:hint="eastAsia"/>
        </w:rPr>
        <w:t>“次名勇立”，</w:t>
      </w:r>
      <w:r>
        <w:rPr>
          <w:rFonts w:hint="eastAsia"/>
        </w:rPr>
        <w:t>从德能立名，佛救度众生的心刚劲雄勇，无有畏惧，令怯懦者振奋强大，无欲则刚，以寡欲善养浩然正气。“</w:t>
      </w:r>
      <w:r w:rsidRPr="009C4592">
        <w:rPr>
          <w:rStyle w:val="Emphasis"/>
          <w:rFonts w:hint="eastAsia"/>
        </w:rPr>
        <w:t>次名功德持慧”，</w:t>
      </w:r>
      <w:r>
        <w:rPr>
          <w:rFonts w:hint="eastAsia"/>
        </w:rPr>
        <w:t>菩萨六度，前五度（布施、持戒、忍辱、精进、禅定）为功德，积功累德深厚便能开发与保持智慧。福慧互为增上。</w:t>
      </w:r>
      <w:r w:rsidRPr="009C4592">
        <w:rPr>
          <w:rStyle w:val="Emphasis"/>
          <w:rFonts w:hint="eastAsia"/>
        </w:rPr>
        <w:t>“次名蔽日月光”，</w:t>
      </w:r>
      <w:r>
        <w:rPr>
          <w:rFonts w:hint="eastAsia"/>
        </w:rPr>
        <w:t>以德能立名，佛所放出的光明超胜日月的光明，破无明，显佛性。日月光明在佛光中，犹如聚墨，显不出光亮。“</w:t>
      </w:r>
      <w:r w:rsidRPr="009C4592">
        <w:rPr>
          <w:rStyle w:val="Emphasis"/>
          <w:rFonts w:hint="eastAsia"/>
        </w:rPr>
        <w:t>次名日月琉璃光”，</w:t>
      </w:r>
      <w:r>
        <w:rPr>
          <w:rFonts w:hint="eastAsia"/>
        </w:rPr>
        <w:t>从比喻立名，佛光如同日月之光与琉璃之光，洁净光耀。“</w:t>
      </w:r>
      <w:r w:rsidRPr="009C4592">
        <w:rPr>
          <w:rStyle w:val="Emphasis"/>
          <w:rFonts w:hint="eastAsia"/>
        </w:rPr>
        <w:t>次名无上琉璃光”，</w:t>
      </w:r>
      <w:r>
        <w:rPr>
          <w:rFonts w:hint="eastAsia"/>
        </w:rPr>
        <w:t>比喻佛的智慧光明，如琉璃光无与伦比。</w:t>
      </w:r>
      <w:r w:rsidRPr="009C4592">
        <w:rPr>
          <w:rStyle w:val="Emphasis"/>
          <w:rFonts w:hint="eastAsia"/>
        </w:rPr>
        <w:t>“次名最上首”</w:t>
      </w:r>
      <w:r>
        <w:rPr>
          <w:rFonts w:hint="eastAsia"/>
        </w:rPr>
        <w:t>，佛的福慧功德，一切世间无与伦比，故名最上首。</w:t>
      </w:r>
      <w:r w:rsidRPr="009C4592">
        <w:rPr>
          <w:rStyle w:val="Emphasis"/>
          <w:rFonts w:hint="eastAsia"/>
        </w:rPr>
        <w:t>“次名菩提华”</w:t>
      </w:r>
      <w:r>
        <w:rPr>
          <w:rFonts w:hint="eastAsia"/>
        </w:rPr>
        <w:t>，佛所证到的菩提，犹如出淤泥而不染的莲花。</w:t>
      </w:r>
      <w:r w:rsidRPr="009C4592">
        <w:rPr>
          <w:rStyle w:val="Emphasis"/>
          <w:rFonts w:hint="eastAsia"/>
        </w:rPr>
        <w:t>“次名月明”，</w:t>
      </w:r>
      <w:r>
        <w:rPr>
          <w:rFonts w:hint="eastAsia"/>
        </w:rPr>
        <w:t>佛的智慧光明犹如月亮的清凉。“</w:t>
      </w:r>
      <w:r w:rsidRPr="009C4592">
        <w:rPr>
          <w:rStyle w:val="Emphasis"/>
          <w:rFonts w:hint="eastAsia"/>
        </w:rPr>
        <w:t>次名日光”，</w:t>
      </w:r>
      <w:r>
        <w:rPr>
          <w:rFonts w:hint="eastAsia"/>
        </w:rPr>
        <w:t>佛的光明如升空的杲日。</w:t>
      </w:r>
      <w:r w:rsidRPr="009C4592">
        <w:rPr>
          <w:rStyle w:val="Emphasis"/>
          <w:rFonts w:hint="eastAsia"/>
        </w:rPr>
        <w:t>“次名华色王”，</w:t>
      </w:r>
      <w:r>
        <w:rPr>
          <w:rFonts w:hint="eastAsia"/>
        </w:rPr>
        <w:t>华是指菩萨在因地的行持，色表福慧庄严，六度万行之善德，殊特胜妙，最为第一。</w:t>
      </w:r>
      <w:r w:rsidRPr="009C4592">
        <w:rPr>
          <w:rStyle w:val="Emphasis"/>
          <w:rFonts w:hint="eastAsia"/>
        </w:rPr>
        <w:t>“次名水月光”，</w:t>
      </w:r>
      <w:r>
        <w:rPr>
          <w:rFonts w:hint="eastAsia"/>
        </w:rPr>
        <w:t>水中之月，表真俗二谛圆融，水中月亮了不可得，不可言其有；水中月了了分明，不可言其无。了达实相无相无不相的智慧，便为水月光。</w:t>
      </w:r>
      <w:r w:rsidRPr="00A71DAD">
        <w:rPr>
          <w:rStyle w:val="Emphasis"/>
          <w:rFonts w:hint="eastAsia"/>
        </w:rPr>
        <w:t>“次名除痴冥”，</w:t>
      </w:r>
      <w:r>
        <w:rPr>
          <w:rFonts w:hint="eastAsia"/>
        </w:rPr>
        <w:t>从德用立名，佛的智慧光明能够遣除众生的愚痴暗冥。“</w:t>
      </w:r>
      <w:r w:rsidRPr="00A71DAD">
        <w:rPr>
          <w:rStyle w:val="Emphasis"/>
          <w:rFonts w:hint="eastAsia"/>
        </w:rPr>
        <w:t>次名度盖行”，</w:t>
      </w:r>
      <w:r>
        <w:rPr>
          <w:rFonts w:hint="eastAsia"/>
        </w:rPr>
        <w:t>这个“行”字读</w:t>
      </w:r>
      <w:r>
        <w:t>h</w:t>
      </w:r>
      <w:r>
        <w:rPr>
          <w:rFonts w:hint="eastAsia"/>
        </w:rPr>
        <w:t>é</w:t>
      </w:r>
      <w:r>
        <w:t>ng</w:t>
      </w:r>
      <w:r>
        <w:rPr>
          <w:rFonts w:hint="eastAsia"/>
        </w:rPr>
        <w:t>，佛救度众生，以空慧荡遣遮盖佛性的五欲</w:t>
      </w:r>
      <w:r>
        <w:t>——</w:t>
      </w:r>
      <w:r>
        <w:rPr>
          <w:rFonts w:hint="eastAsia"/>
        </w:rPr>
        <w:t>财、色、名、食、睡。遣荡五盖，佛性自然现前。</w:t>
      </w:r>
      <w:r w:rsidRPr="00A71DAD">
        <w:rPr>
          <w:rStyle w:val="Emphasis"/>
          <w:rFonts w:hint="eastAsia"/>
        </w:rPr>
        <w:t>“次名净信”，</w:t>
      </w:r>
      <w:r>
        <w:rPr>
          <w:rFonts w:hint="eastAsia"/>
        </w:rPr>
        <w:t>佛以清净信慧对治众生的疑惑，令众生破疑生信。</w:t>
      </w:r>
      <w:r w:rsidRPr="00A71DAD">
        <w:rPr>
          <w:rStyle w:val="Emphasis"/>
          <w:rFonts w:hint="eastAsia"/>
        </w:rPr>
        <w:t>“次名善宿”，</w:t>
      </w:r>
      <w:r>
        <w:rPr>
          <w:rFonts w:hint="eastAsia"/>
        </w:rPr>
        <w:t>从德能立名，宿指星宿，星宿中之上善者是北斗星，譬如北辰居其所而众星拱之，表明佛德如星宿之王，无量声闻菩萨眷属环拱。“</w:t>
      </w:r>
      <w:r w:rsidRPr="00A71DAD">
        <w:rPr>
          <w:rStyle w:val="Emphasis"/>
          <w:rFonts w:hint="eastAsia"/>
        </w:rPr>
        <w:t>次名威神”，</w:t>
      </w:r>
      <w:r>
        <w:rPr>
          <w:rFonts w:hint="eastAsia"/>
        </w:rPr>
        <w:t>从德用立名，佛讲经说法，神威如狮子吼，一切外道邪魔，闻声潜踪。</w:t>
      </w:r>
      <w:r w:rsidRPr="00A71DAD">
        <w:rPr>
          <w:rStyle w:val="Emphasis"/>
          <w:rFonts w:hint="eastAsia"/>
        </w:rPr>
        <w:t>“次名法慧”，</w:t>
      </w:r>
      <w:r>
        <w:rPr>
          <w:rFonts w:hint="eastAsia"/>
        </w:rPr>
        <w:t>佛所说法，乃文字般若，法即智慧。</w:t>
      </w:r>
      <w:r w:rsidRPr="00A71DAD">
        <w:rPr>
          <w:rStyle w:val="Emphasis"/>
          <w:rFonts w:hint="eastAsia"/>
        </w:rPr>
        <w:t>“次名鸾音”，</w:t>
      </w:r>
      <w:r>
        <w:rPr>
          <w:rFonts w:hint="eastAsia"/>
        </w:rPr>
        <w:t>以比喻立名，鸾是一种凤凰之类的鸟，音声极为美妙，比喻佛说法的声音，如鸾音妙善，令众生好乐听闻，依教奉行。</w:t>
      </w:r>
      <w:r w:rsidRPr="00A71DAD">
        <w:rPr>
          <w:rStyle w:val="Emphasis"/>
          <w:rFonts w:hint="eastAsia"/>
        </w:rPr>
        <w:t>“次名狮子音”，</w:t>
      </w:r>
      <w:r>
        <w:rPr>
          <w:rFonts w:hint="eastAsia"/>
        </w:rPr>
        <w:t>以比喻立名，狮子乃众兽之王，狮子一吼，百兽畏惧潜踪，比喻佛说法时，天魔外道销声匿迹。“</w:t>
      </w:r>
      <w:r w:rsidRPr="00A71DAD">
        <w:rPr>
          <w:rStyle w:val="Emphasis"/>
          <w:rFonts w:hint="eastAsia"/>
        </w:rPr>
        <w:t>次名龙音”，</w:t>
      </w:r>
      <w:r w:rsidRPr="00A71DAD">
        <w:rPr>
          <w:rFonts w:hint="eastAsia"/>
        </w:rPr>
        <w:t>以</w:t>
      </w:r>
      <w:r>
        <w:rPr>
          <w:rFonts w:hint="eastAsia"/>
        </w:rPr>
        <w:t>比喻立名，比喻佛讲经说法的音声就像龙吟之音。龙者纯阳之物，喻佛音声雄朗威振。</w:t>
      </w:r>
      <w:r w:rsidRPr="00A71DAD">
        <w:rPr>
          <w:rStyle w:val="Emphasis"/>
          <w:rFonts w:hint="eastAsia"/>
        </w:rPr>
        <w:t>“次名处世”，</w:t>
      </w:r>
      <w:r>
        <w:rPr>
          <w:rFonts w:hint="eastAsia"/>
        </w:rPr>
        <w:t>以德能立名，表这尊佛通达世间。由智慧故，不染世间；由慈悲故，不离世间。种种善巧化度众生。</w:t>
      </w:r>
    </w:p>
    <w:p w:rsidR="002238C9" w:rsidRDefault="002238C9" w:rsidP="00E65F34">
      <w:pPr>
        <w:ind w:firstLine="31680"/>
      </w:pPr>
      <w:r>
        <w:rPr>
          <w:rFonts w:hint="eastAsia"/>
        </w:rPr>
        <w:t>这</w:t>
      </w:r>
      <w:r>
        <w:t>53</w:t>
      </w:r>
      <w:r>
        <w:rPr>
          <w:rFonts w:hint="eastAsia"/>
        </w:rPr>
        <w:t>尊佛，从锭光佛为始，次第在此世间示现八相成道，教化度脱无量众生，又表明娑婆世界曾存在过诸多的文明形态，历经成住坏空，沧桑巨变，仍然生生不息。诸佛悲愿化度无穷，吾辈众生当感戴佛恩。</w:t>
      </w:r>
    </w:p>
    <w:p w:rsidR="002238C9" w:rsidRDefault="002238C9" w:rsidP="00E65F34">
      <w:pPr>
        <w:ind w:firstLine="31680"/>
      </w:pPr>
      <w:r>
        <w:rPr>
          <w:rFonts w:hint="eastAsia"/>
        </w:rPr>
        <w:t>南无阿弥陀佛！</w:t>
      </w:r>
    </w:p>
    <w:p w:rsidR="002238C9" w:rsidRDefault="002238C9" w:rsidP="00C01874">
      <w:pPr>
        <w:pStyle w:val="Heading1"/>
      </w:pPr>
      <w:r>
        <w:rPr>
          <w:rFonts w:hint="eastAsia"/>
        </w:rPr>
        <w:t>《佛说无量寿经》讲记之十</w:t>
      </w:r>
    </w:p>
    <w:p w:rsidR="002238C9" w:rsidRDefault="002238C9" w:rsidP="00E65F34">
      <w:pPr>
        <w:ind w:firstLine="31680"/>
      </w:pPr>
      <w:r>
        <w:rPr>
          <w:rFonts w:hint="eastAsia"/>
        </w:rPr>
        <w:t>·释大安·</w:t>
      </w:r>
    </w:p>
    <w:p w:rsidR="002238C9" w:rsidRDefault="002238C9" w:rsidP="00E65F34">
      <w:pPr>
        <w:ind w:firstLine="31680"/>
      </w:pPr>
      <w:r>
        <w:rPr>
          <w:rFonts w:hint="eastAsia"/>
        </w:rPr>
        <w:t>诸位大德比丘，诸位居士同修：</w:t>
      </w:r>
    </w:p>
    <w:p w:rsidR="002238C9" w:rsidRPr="00A71DAD" w:rsidRDefault="002238C9" w:rsidP="00E65F34">
      <w:pPr>
        <w:ind w:firstLine="31680"/>
        <w:rPr>
          <w:rStyle w:val="Emphasis"/>
        </w:rPr>
      </w:pPr>
      <w:r>
        <w:rPr>
          <w:rFonts w:hint="eastAsia"/>
        </w:rPr>
        <w:t>请看经文：</w:t>
      </w:r>
      <w:r w:rsidRPr="00A71DAD">
        <w:rPr>
          <w:rStyle w:val="Emphasis"/>
          <w:rFonts w:hint="eastAsia"/>
        </w:rPr>
        <w:t>“尔时，次有佛，名世自在王，如来，应供，等正觉，明行足，善逝，世间解，无上士，调御丈夫，天人师，佛，世尊。时有国王，闻佛说法，心怀悦豫，寻发无上正直道意。弃国捐王，行作沙门，号曰法藏。高才勇哲，与世超异。诣世自在王如来所，稽首佛足，右绕三匝，长跪合掌，而颂赞曰。”</w:t>
      </w:r>
    </w:p>
    <w:p w:rsidR="002238C9" w:rsidRDefault="002238C9" w:rsidP="00E65F34">
      <w:pPr>
        <w:ind w:firstLine="31680"/>
      </w:pPr>
      <w:r>
        <w:rPr>
          <w:rFonts w:hint="eastAsia"/>
        </w:rPr>
        <w:t>上面追述往昔久远劫以来五十三尊古佛次第示现，向前追溯到最后出现的一尊佛叫世自在王如来，这尊佛的名号寓喻示于世间而得大自在。佛具无量德能，亦可统摄为十种称号：即如来（</w:t>
      </w:r>
      <w:r w:rsidRPr="00241B42">
        <w:rPr>
          <w:rStyle w:val="Char"/>
          <w:rFonts w:hint="eastAsia"/>
          <w:sz w:val="28"/>
        </w:rPr>
        <w:t>乘如实道来成正觉</w:t>
      </w:r>
      <w:r>
        <w:rPr>
          <w:rFonts w:hint="eastAsia"/>
        </w:rPr>
        <w:t>）、应供（</w:t>
      </w:r>
      <w:r w:rsidRPr="00241B42">
        <w:rPr>
          <w:rStyle w:val="Char"/>
          <w:rFonts w:hint="eastAsia"/>
          <w:sz w:val="28"/>
        </w:rPr>
        <w:t>堪受一切众生供养）</w:t>
      </w:r>
      <w:r>
        <w:rPr>
          <w:rFonts w:hint="eastAsia"/>
        </w:rPr>
        <w:t>、等正觉（</w:t>
      </w:r>
      <w:r w:rsidRPr="00241B42">
        <w:rPr>
          <w:rStyle w:val="Char"/>
          <w:rFonts w:hint="eastAsia"/>
          <w:sz w:val="28"/>
        </w:rPr>
        <w:t>具足了达法界事理性相的智慧）</w:t>
      </w:r>
      <w:r>
        <w:rPr>
          <w:rFonts w:hint="eastAsia"/>
        </w:rPr>
        <w:t>、明行足（</w:t>
      </w:r>
      <w:r w:rsidRPr="00241B42">
        <w:rPr>
          <w:rStyle w:val="Char"/>
          <w:rFonts w:hint="eastAsia"/>
          <w:sz w:val="28"/>
        </w:rPr>
        <w:t>智慧福德具足圆满</w:t>
      </w:r>
      <w:r>
        <w:rPr>
          <w:rFonts w:hint="eastAsia"/>
        </w:rPr>
        <w:t>）、善逝（</w:t>
      </w:r>
      <w:r w:rsidRPr="00241B42">
        <w:rPr>
          <w:rStyle w:val="Char"/>
          <w:rFonts w:hint="eastAsia"/>
          <w:sz w:val="28"/>
        </w:rPr>
        <w:t>自在出入生死涅</w:t>
      </w:r>
      <w:r w:rsidRPr="00241B42">
        <w:rPr>
          <w:rStyle w:val="Char"/>
          <w:rFonts w:ascii="宋体" w:eastAsia="宋体" w:hAnsi="宋体" w:cs="宋体" w:hint="eastAsia"/>
          <w:sz w:val="28"/>
        </w:rPr>
        <w:t>槃</w:t>
      </w:r>
      <w:r w:rsidRPr="00241B42">
        <w:rPr>
          <w:rStyle w:val="Char"/>
          <w:rFonts w:ascii="楷体_GB2312" w:hAnsi="楷体_GB2312" w:cs="楷体_GB2312" w:hint="eastAsia"/>
          <w:sz w:val="28"/>
        </w:rPr>
        <w:t>境界</w:t>
      </w:r>
      <w:r>
        <w:rPr>
          <w:rFonts w:hint="eastAsia"/>
        </w:rPr>
        <w:t>）、世间解（</w:t>
      </w:r>
      <w:r w:rsidRPr="00241B42">
        <w:rPr>
          <w:rStyle w:val="Char"/>
          <w:rFonts w:hint="eastAsia"/>
          <w:sz w:val="28"/>
        </w:rPr>
        <w:t>了达世间和出世间的一切因果性相</w:t>
      </w:r>
      <w:r>
        <w:rPr>
          <w:rFonts w:hint="eastAsia"/>
        </w:rPr>
        <w:t>）、无上士（</w:t>
      </w:r>
      <w:r w:rsidRPr="00241B42">
        <w:rPr>
          <w:rStyle w:val="Char"/>
          <w:rFonts w:hint="eastAsia"/>
          <w:sz w:val="28"/>
        </w:rPr>
        <w:t>断一切烦恼习气，所证涅</w:t>
      </w:r>
      <w:r w:rsidRPr="00241B42">
        <w:rPr>
          <w:rStyle w:val="Char"/>
          <w:rFonts w:ascii="宋体" w:eastAsia="宋体" w:hAnsi="宋体" w:cs="宋体" w:hint="eastAsia"/>
          <w:sz w:val="28"/>
        </w:rPr>
        <w:t>槃</w:t>
      </w:r>
      <w:r w:rsidRPr="00241B42">
        <w:rPr>
          <w:rStyle w:val="Char"/>
          <w:rFonts w:ascii="楷体_GB2312" w:hAnsi="楷体_GB2312" w:cs="楷体_GB2312" w:hint="eastAsia"/>
          <w:sz w:val="28"/>
        </w:rPr>
        <w:t>无人超胜</w:t>
      </w:r>
      <w:r>
        <w:rPr>
          <w:rFonts w:hint="eastAsia"/>
        </w:rPr>
        <w:t>）、调御丈夫（</w:t>
      </w:r>
      <w:r w:rsidRPr="00241B42">
        <w:rPr>
          <w:rStyle w:val="Char"/>
          <w:rFonts w:hint="eastAsia"/>
          <w:sz w:val="28"/>
        </w:rPr>
        <w:t>能善巧调伏御导一切众生</w:t>
      </w:r>
      <w:r>
        <w:rPr>
          <w:rFonts w:hint="eastAsia"/>
        </w:rPr>
        <w:t>）、天人师（</w:t>
      </w:r>
      <w:r w:rsidRPr="00241B42">
        <w:rPr>
          <w:rStyle w:val="Char"/>
          <w:rFonts w:hint="eastAsia"/>
          <w:sz w:val="28"/>
        </w:rPr>
        <w:t>堪为一切天人的大导师</w:t>
      </w:r>
      <w:r>
        <w:rPr>
          <w:rFonts w:hint="eastAsia"/>
        </w:rPr>
        <w:t>）、佛世尊（</w:t>
      </w:r>
      <w:r w:rsidRPr="00241B42">
        <w:rPr>
          <w:rStyle w:val="Char"/>
          <w:rFonts w:hint="eastAsia"/>
          <w:sz w:val="28"/>
        </w:rPr>
        <w:t>堪为一切世间所尊仰的觉者</w:t>
      </w:r>
      <w:r>
        <w:rPr>
          <w:rFonts w:hint="eastAsia"/>
        </w:rPr>
        <w:t>）。佛的十种通号功德亦是我等众生本具的性德，佛在修德层面，彻证受用。</w:t>
      </w:r>
    </w:p>
    <w:p w:rsidR="002238C9" w:rsidRDefault="002238C9" w:rsidP="00E65F34">
      <w:pPr>
        <w:ind w:firstLine="31680"/>
      </w:pPr>
      <w:r>
        <w:rPr>
          <w:rFonts w:hint="eastAsia"/>
        </w:rPr>
        <w:t>世自在王如来，具有这十种称号所统摄的无量功德，以大慈悲心为众生讲经说法。尔时有一位大国王恭诣法会，聆听世自在王佛讲经说法，当下悟明心性本源，心怀悦豫。内心的宝藏一经打开，他随即发起无上菩提之心，契入诸佛大智慧流中，便毅然决然地弃国捐王，行作沙门。沙门者，乃志存高远，辞亲出家，识心达本，解无为法。名号法藏，意谓一切佛法含藏之处。证知菩提心犹如伏藏，出生功德圣财无有匮乏；菩提心犹如种子，能生一切诸佛法；菩提心犹如良田，能长无量白净法；菩提心犹如大道，普令得入大智城。法藏比丘得世自在王佛的摄受教诲，在菩提心的导引下，精进修行，智慧深广，慈悲博厚，无与伦比，诚如经中所赞，明记第一，修行第一，精进第一，大乘第一，信解第一。遵修普贤十大愿王，礼敬诸佛，称赞如来等，一一以尽虚空、遍法界心量来熏修。法藏比丘虔恭地到世自在王如来所，稽首作礼，右绕三匝后，长跪合掌，一心专注恭敬，以偈颂赞叹世自在王佛的功德。</w:t>
      </w:r>
    </w:p>
    <w:p w:rsidR="002238C9" w:rsidRDefault="002238C9" w:rsidP="00E65F34">
      <w:pPr>
        <w:ind w:firstLine="31680"/>
      </w:pPr>
      <w:r>
        <w:rPr>
          <w:rFonts w:hint="eastAsia"/>
        </w:rPr>
        <w:t>偈颂共有二十偈，八十句，乃法藏比丘出家修行最初证悟的心得报告，以赞叹佛法和启发弘愿为核心。全偈可分三大部分：第一部分（</w:t>
      </w:r>
      <w:r w:rsidRPr="00241B42">
        <w:rPr>
          <w:rStyle w:val="Char"/>
          <w:rFonts w:hint="eastAsia"/>
          <w:sz w:val="28"/>
        </w:rPr>
        <w:t>七个偈颂</w:t>
      </w:r>
      <w:r>
        <w:rPr>
          <w:rFonts w:hint="eastAsia"/>
        </w:rPr>
        <w:t>），总叹世自在王如来的功德；第二大部分（</w:t>
      </w:r>
      <w:r w:rsidRPr="00241B42">
        <w:rPr>
          <w:rStyle w:val="Char"/>
          <w:rFonts w:hint="eastAsia"/>
          <w:sz w:val="28"/>
        </w:rPr>
        <w:t>十个偈颂</w:t>
      </w:r>
      <w:r>
        <w:rPr>
          <w:rFonts w:hint="eastAsia"/>
        </w:rPr>
        <w:t>），陈述自己的心愿；第三部分（</w:t>
      </w:r>
      <w:r w:rsidRPr="00241B42">
        <w:rPr>
          <w:rStyle w:val="Char"/>
          <w:rFonts w:hint="eastAsia"/>
          <w:sz w:val="28"/>
        </w:rPr>
        <w:t>三个偈颂</w:t>
      </w:r>
      <w:r>
        <w:rPr>
          <w:rFonts w:hint="eastAsia"/>
        </w:rPr>
        <w:t>），祈请世自在王如来的印证。</w:t>
      </w:r>
    </w:p>
    <w:p w:rsidR="002238C9" w:rsidRPr="00983591" w:rsidRDefault="002238C9" w:rsidP="00E65F34">
      <w:pPr>
        <w:ind w:firstLine="31680"/>
        <w:rPr>
          <w:rStyle w:val="Emphasis"/>
        </w:rPr>
      </w:pPr>
      <w:r>
        <w:rPr>
          <w:rFonts w:hint="eastAsia"/>
        </w:rPr>
        <w:t>请看第一部分偈颂：</w:t>
      </w:r>
      <w:r w:rsidRPr="00983591">
        <w:rPr>
          <w:rStyle w:val="Emphasis"/>
          <w:rFonts w:hint="eastAsia"/>
        </w:rPr>
        <w:t>“光颜巍巍，威神无极。如是炎明，无与等者。日月摩尼，珠光焰耀，皆悉隐蔽，犹如聚墨。如来颜容，超世无伦。”</w:t>
      </w:r>
    </w:p>
    <w:p w:rsidR="002238C9" w:rsidRDefault="002238C9" w:rsidP="00E65F34">
      <w:pPr>
        <w:ind w:firstLine="31680"/>
      </w:pPr>
      <w:r>
        <w:rPr>
          <w:rFonts w:hint="eastAsia"/>
        </w:rPr>
        <w:t>偈颂赞叹世自在王佛的身口意三业功德。一个学人能认知佛的功德，并以无碍的辩才加以宣说，说明这个学人的证悟境界也非同寻常，于斯也可见证发菩提心出生一切功德智慧。</w:t>
      </w:r>
    </w:p>
    <w:p w:rsidR="002238C9" w:rsidRDefault="002238C9" w:rsidP="00E65F34">
      <w:pPr>
        <w:ind w:firstLine="31680"/>
      </w:pPr>
      <w:r>
        <w:rPr>
          <w:rFonts w:hint="eastAsia"/>
        </w:rPr>
        <w:t>首先赞叹佛的身业功德。佛光显赫，容颜庄严，佛的身相、光明，透显出威神功德无有限极。佛的炽盛光明是世间一切天人的身光无能比拟的。天地之间，日月的光明、摩尼宝珠的光明虽然光焰照耀，然悉被赫奕的佛光所隐蔽，如同一堆墨汁一样。可见佛的法性光远超胜世间的业力光。世自在王如来的光颜容貌，超越世间一切众生，无与伦比。法藏比丘在此赞叹佛的身相光明，实则是赞叹佛的法身功德。何以故？无上正等正觉，唯寄寓于三十二相、八十随形好中，透过相好光明即能体悟佛心。佛心者，大慈悲是。证知建造庄严如法的佛像，即能慈悲摄受救济众生，造像功德无量。</w:t>
      </w:r>
    </w:p>
    <w:p w:rsidR="002238C9" w:rsidRPr="00983591" w:rsidRDefault="002238C9" w:rsidP="00E65F34">
      <w:pPr>
        <w:ind w:firstLine="31680"/>
        <w:rPr>
          <w:rStyle w:val="Emphasis"/>
        </w:rPr>
      </w:pPr>
      <w:r w:rsidRPr="00983591">
        <w:rPr>
          <w:rStyle w:val="Emphasis"/>
          <w:rFonts w:hint="eastAsia"/>
        </w:rPr>
        <w:t>“正觉大音，响流十方。戒闻精进，三昧智慧，威德无侣，殊胜希有。深谛善念，诸佛法海，穷深尽奥，究其涯底。无明欲怒，世尊永无。”</w:t>
      </w:r>
    </w:p>
    <w:p w:rsidR="002238C9" w:rsidRDefault="002238C9" w:rsidP="00E65F34">
      <w:pPr>
        <w:ind w:firstLine="31680"/>
      </w:pPr>
      <w:r>
        <w:rPr>
          <w:rFonts w:hint="eastAsia"/>
        </w:rPr>
        <w:t>这段偈颂是赞叹世自在王如来的口业功德与意业功德。世自在王如来已然契证无上正等正觉，由悲心愿力故，显发梵音，讲经说法，其说法的音声传响于十方无量微尘数佛剎。如来一音而说法，众生随类各得解。正觉实相显发的声音，无作妙用，不可思议。</w:t>
      </w:r>
    </w:p>
    <w:p w:rsidR="002238C9" w:rsidRDefault="002238C9" w:rsidP="00E65F34">
      <w:pPr>
        <w:ind w:firstLine="31680"/>
      </w:pPr>
      <w:r>
        <w:rPr>
          <w:rFonts w:hint="eastAsia"/>
        </w:rPr>
        <w:t>法藏比丘进一步赞叹世自在王佛的意业功德。一切诸佛悉是由菩萨六度万行之因来圆成佛果的，世自在王如来亦复如是。持戒以止恶防非，调伏身口意三业，令身心得到清凉。博闻强记，了达诸多经教，用作自他二利之资粮。闻即信受，行持所闻之正道及助道善法，勤求不息，是为精进。摄心在正道及诸助道善法中，与诸法实相相应，契入三昧禅定中，便可生出般若智慧。般若无知而无所不知，寂照一如。由于因地六度之行业，成就佛果的威德，超胜一切世间天人的威德。“深谛善念，诸佛法海”，这是指佛自证的功德。“深”是深思，“谛”是谛观，向内求。世自在王佛培福载道，自证功德深广，深思谛观，觉照自性本源，契入诸佛平等一味的法性真如海。法性无边际，边际之体性则原来不动；无垢真如，普等统摄一切众生。恒沙功德，寂用寂然。世自在王佛穷尽深邃真如海，尽彰自性之奥藏。断尽无明烦恼，贪欲瞋怒，一切永无，连残留的习气也没有，如劫火烧尽须弥山一般。而阿罗汉虽然断见思惑，然习气尚存，如舍利弗的瞋习，难陀的欲习等。</w:t>
      </w:r>
    </w:p>
    <w:p w:rsidR="002238C9" w:rsidRPr="00983591" w:rsidRDefault="002238C9" w:rsidP="00E65F34">
      <w:pPr>
        <w:ind w:firstLine="31680"/>
        <w:rPr>
          <w:rStyle w:val="Emphasis"/>
        </w:rPr>
      </w:pPr>
      <w:r w:rsidRPr="00983591">
        <w:rPr>
          <w:rStyle w:val="Emphasis"/>
          <w:rFonts w:hint="eastAsia"/>
        </w:rPr>
        <w:t>“人雄狮子，神德无量。功勋广大，智慧深妙，光明威相，震动大千。”</w:t>
      </w:r>
    </w:p>
    <w:p w:rsidR="002238C9" w:rsidRDefault="002238C9" w:rsidP="00E65F34">
      <w:pPr>
        <w:ind w:firstLine="31680"/>
      </w:pPr>
      <w:r>
        <w:rPr>
          <w:rFonts w:hint="eastAsia"/>
        </w:rPr>
        <w:t>这段偈颂是总赞佛的功德。佛成就无量无边的福德智慧，乃人中之大雄，又如狮子王，无所畏惧，喻指佛具足十力、四种无畏、十八不共法等无量不可称数的功德。佛以威神愿力，普度群萌，离生死苦，得涅槃乐，功勋广大。在度化众生的过程中，来圆成自证功德，开启自性般若智慧，无限深邃妙绝。由寂定三昧，引发光明威神之相，令三千大千世界六种震动。在光明威相所及之十方微尘剎土，世自在王佛示现八相成道，以种种名称、种种教法、种种善巧、种种寿命来教化众生。随众生心，应所知量。佛之本迹权实，妙法难思。</w:t>
      </w:r>
    </w:p>
    <w:p w:rsidR="002238C9" w:rsidRPr="00983591" w:rsidRDefault="002238C9" w:rsidP="00E65F34">
      <w:pPr>
        <w:ind w:firstLine="31680"/>
        <w:rPr>
          <w:rStyle w:val="Emphasis"/>
        </w:rPr>
      </w:pPr>
      <w:r>
        <w:rPr>
          <w:rFonts w:hint="eastAsia"/>
        </w:rPr>
        <w:t>请看第二部分偈颂：</w:t>
      </w:r>
      <w:r w:rsidRPr="00983591">
        <w:rPr>
          <w:rStyle w:val="Emphasis"/>
          <w:rFonts w:hint="eastAsia"/>
        </w:rPr>
        <w:t>“愿我作佛，齐圣法王。过度生死，靡不解脱。布施调意，戒忍精进，如是三昧，智慧为上。吾誓得佛，普行此愿，一切恐惧，为作大安。”</w:t>
      </w:r>
    </w:p>
    <w:p w:rsidR="002238C9" w:rsidRDefault="002238C9" w:rsidP="00E65F34">
      <w:pPr>
        <w:ind w:firstLine="31680"/>
      </w:pPr>
      <w:r>
        <w:rPr>
          <w:rFonts w:hint="eastAsia"/>
        </w:rPr>
        <w:t>上述偈颂赞叹世自在王如来的功德，下面是法藏菩萨禀白自己上求佛道，下化众生的菩提愿。这个菩提愿由三个层次构成：第一是愿求获得如佛那样的功德；第二是愿求国土第一的功德；第三是愿求菩萨行功德圆成。</w:t>
      </w:r>
    </w:p>
    <w:p w:rsidR="002238C9" w:rsidRDefault="002238C9" w:rsidP="00E65F34">
      <w:pPr>
        <w:ind w:firstLine="31680"/>
      </w:pPr>
      <w:r>
        <w:rPr>
          <w:rFonts w:hint="eastAsia"/>
        </w:rPr>
        <w:t>法藏菩萨见证到世自在王佛无量深广的功德，其誓愿作佛的菩提心更加坚固，由衷期冀自己也能与世自在王如来果觉功德齐等。自己出离，得大自在、大解脱。并令九法界众生离开烦恼的系缚，得大涅槃解脱之乐。</w:t>
      </w:r>
    </w:p>
    <w:p w:rsidR="002238C9" w:rsidRDefault="002238C9" w:rsidP="00E65F34">
      <w:pPr>
        <w:ind w:firstLine="31680"/>
      </w:pPr>
      <w:r>
        <w:rPr>
          <w:rFonts w:hint="eastAsia"/>
        </w:rPr>
        <w:t>为了圆满成佛度众生的大愿，就得行持菩萨六波罗蜜。布施为六度之首，有财布施、法布施、无畏布施。通过布施的行持，扩大心量，制伏众生悭贪的烦恼。布施能三轮体空，即为波罗蜜（</w:t>
      </w:r>
      <w:r w:rsidRPr="00241B42">
        <w:rPr>
          <w:rStyle w:val="Char"/>
          <w:rFonts w:hint="eastAsia"/>
          <w:sz w:val="28"/>
        </w:rPr>
        <w:t>到彼岸</w:t>
      </w:r>
      <w:r>
        <w:rPr>
          <w:rFonts w:hint="eastAsia"/>
        </w:rPr>
        <w:t>）。凡夫众生大多对自己拥有的东西舍不得布施，这是悭吝；对他人拥有的财物想占为己有，这是贪心。悭贪是凡夫普遍存在的烦恼，对治的良方就是布施，故云“布施调意”。持戒中有菩萨三聚净戒：摄律仪戒，断一切恶；摄善法戒，修一切善；饶益有情戒，度一切众生。戒律是对治凡夫毁犯的习性。修持忍辱是度瞋恚。对人要忍，冤家对头碰面，各种怒骂、诽谤，甚至无理的毁伤，都得如如不动；对种种逆境要忍，对种种顺境也得心平气和，淡定观空。能忍者才是大力量之人。精进度懈怠。一切世间和出世间的福德功德都端赖精进而获得。精进心是以菩提心、慈悲心做为动力机制的。东林寺实施的十天百万佛号闭关与昼夜经行念佛即是激活精进勇猛心，降伏放逸习气，用以增上念佛功夫。三昧即是禅定，三摩地，制心一处，息心静虑，澄浊返清，由定发慧。在菩萨六波罗蜜中，般若智慧最为第一。了达诸法的空性，不住一切法，即住般若无分别智。智慧为何最上？前五度属于福德的范畴，五度如盲，第六度般若如目，有眼睛才能引领前五度的福德趋向出世间无漏的功德，所以智慧为先导。没有智慧，便不能出离生死渊薮，是故智慧度愚痴。凡夫最大的烦恼即是悭贪、破戒、瞋恚、懈怠、散乱、愚痴，菩萨六度就是对治的良药。一切菩萨因地行持六度，便能成就佛果。法藏菩萨也发愿行持菩萨六度。</w:t>
      </w:r>
    </w:p>
    <w:p w:rsidR="002238C9" w:rsidRDefault="002238C9" w:rsidP="00E65F34">
      <w:pPr>
        <w:ind w:firstLine="31680"/>
      </w:pPr>
      <w:r>
        <w:rPr>
          <w:rFonts w:hint="eastAsia"/>
        </w:rPr>
        <w:t>法藏菩萨发出弘深誓愿，愿证无上正等正觉，以成佛之大愿引导菩萨六度之大行，无量劫来，捍劳忍苦，难行能行，难忍能忍，自利利他，不疲不厌。从自利来看，修行菩萨六度，能令自己远离恐惧厄难，得到大安心、大安稳、大安乐；从利他来看，当自己福慧具足，便能惠与一切众生大安乐。凡夫众生，悉皆生活在不同性质的恐惧之中，会深感自己的怯弱与无助。于此，他会本能地寻求一种救助的力量，这是人类普遍的宗教心理。如同沿海的渔民崇拜妈祖，寻找一种大海中的心理依托。法藏菩萨深知众生的这种心理，要解除众生各个层面上的恐惧，从衣食住行资生的匮乏到生死大患，法藏菩萨都要给予相应的救助。建构西方净土，安立一切众生于无忧恼处。“一切恐惧，为作大安”即是阿弥陀佛大愿之眼目，是法藏菩萨大悲心的结晶。</w:t>
      </w:r>
    </w:p>
    <w:p w:rsidR="002238C9" w:rsidRPr="00983591" w:rsidRDefault="002238C9" w:rsidP="00E65F34">
      <w:pPr>
        <w:ind w:firstLine="31680"/>
        <w:rPr>
          <w:rStyle w:val="Emphasis"/>
        </w:rPr>
      </w:pPr>
      <w:r>
        <w:rPr>
          <w:rFonts w:hint="eastAsia"/>
        </w:rPr>
        <w:t>请看经文：</w:t>
      </w:r>
      <w:r w:rsidRPr="00983591">
        <w:rPr>
          <w:rStyle w:val="Emphasis"/>
          <w:rFonts w:hint="eastAsia"/>
        </w:rPr>
        <w:t>“假令有佛，百千亿万，无量大圣，数如恒沙。供养一切，斯等诸佛，不如求道，坚正不却。譬如恒沙，诸佛世界，复不可计，无数剎土，光明悉照，遍此诸国。如是精进，威神难量。”</w:t>
      </w:r>
    </w:p>
    <w:p w:rsidR="002238C9" w:rsidRDefault="002238C9" w:rsidP="00E65F34">
      <w:pPr>
        <w:ind w:firstLine="31680"/>
      </w:pPr>
      <w:r>
        <w:rPr>
          <w:rFonts w:hint="eastAsia"/>
        </w:rPr>
        <w:t>这一段是较量发菩提心的功德。用推到极致的比喻，来凸显发心的功德最高无上。假令有百千万亿尊佛，以及证到圣果位的三乘圣人，数量如恒河沙那样无法记数。有人以种种香花、七宝等供养如此多的佛菩萨，其福德功德无量无边，然如是功德尚远远不如求证佛果坚韧不拔之心的功德大。诚如《华严经》所云：“发心毕竟二无别，如是二心初心难，发心必能成正觉，是故我礼初发心。”始发菩提心与最后毕竟成佛，这二者并无本质区别，二者相比，初发菩提心更难。因为发了无上菩提心，就必然成就无上正等正觉，所以我要礼敬初发心的菩萨。法藏菩萨由此陈述初发心的功德：供养无量的诸佛，不如求菩提心功德大。如大心沙弥与小果罗汉公案所述，发大乘菩萨心远超声闻缘觉的果位。譬如像恒河沙一样的无量无边的诸佛世界，乃至复不可计，无量无数的诸佛剎土，我所成佛的光明普遍照到这些不可算计的剎土，救度一切苦难众生。这是诸佛如来度化众生的精进，其果地上的威神力不可思量。证知法藏菩萨因地把菩提愿放在首位，欲令成佛以后，酬愿度生，因心果觉，精进不懈。</w:t>
      </w:r>
    </w:p>
    <w:p w:rsidR="002238C9" w:rsidRPr="00983591" w:rsidRDefault="002238C9" w:rsidP="00E65F34">
      <w:pPr>
        <w:ind w:firstLine="31680"/>
        <w:rPr>
          <w:rStyle w:val="Emphasis"/>
        </w:rPr>
      </w:pPr>
      <w:r>
        <w:rPr>
          <w:rFonts w:hint="eastAsia"/>
        </w:rPr>
        <w:t>请看经文：</w:t>
      </w:r>
      <w:r w:rsidRPr="00983591">
        <w:rPr>
          <w:rStyle w:val="Emphasis"/>
          <w:rFonts w:hint="eastAsia"/>
        </w:rPr>
        <w:t>“令我作佛，国土第一。其众奇妙，道场超绝。国如泥洹，而无等双。我当愍哀，度脱一切。十方来生，心悦清净，已至我国，快乐安隐。”</w:t>
      </w:r>
    </w:p>
    <w:p w:rsidR="002238C9" w:rsidRDefault="002238C9" w:rsidP="00E65F34">
      <w:pPr>
        <w:ind w:firstLine="31680"/>
      </w:pPr>
      <w:r>
        <w:rPr>
          <w:rFonts w:hint="eastAsia"/>
        </w:rPr>
        <w:t>这一段是求国土的功德。法藏菩萨仰祈世自在王如来的加持，令自己快速作佛，所建的国土殊胜超绝，在十方诸佛国土中，最尊第一。净土中所有的正报众生，容貌颜色悉皆奇特而微妙。依报的环境，一切万物严净光丽。阿弥陀佛的净土，全体悉是修道的场所，见色闻香，皆得种种法益；见闻觉知菩提树，悉能得到柔顺忍、音响忍，乃至无生法忍。诸上善人俱会一处，修道增上缘具足，十方剎土中，超胜卓绝。“国如泥洹”，极乐世界体性如同涅槃，具足常乐我净四德。国土无衰无变，天人相好庄严。百鸟池水咸宣法音，情与无情，同圆种智。如是愿力成就的法性土，能令十方往生者不断烦恼得涅槃分。法藏菩萨发愿，如是剎土，在十方无量微尘数佛剎中，独一无二，最胜无比。我当以同体大愍哀心，度脱十方世界一切众生，乃至蜎飞蠕动的众生，都要以愍哀心去度脱，彰显法藏菩萨大平等的心愿。十方无量剎土求愿往生者，依凭信心喜悦与持戒念佛的功德作为往生的资粮。法藏菩萨见证到凡夫众生凭自力难以度越生死苦海，便发愿在众生贪瞋痴烦恼炽盛的心中，以强缘引发他愿往生的善根。这就是善导大师所讲的水火二河白道啊！四五寸的白道铺设到众生的心中，吾人只要走在这个白道上，就一定能往生。证知十方来往生的众生，是全凭信愿持名来成就的。往生到我的剎土之后，就能获得大安乐、大安隐。这种快乐安稳即是自性涅槃德能的显示，远离现象界的无常逼恼，具足寂静妙常，光明妙德。</w:t>
      </w:r>
    </w:p>
    <w:p w:rsidR="002238C9" w:rsidRPr="00983591" w:rsidRDefault="002238C9" w:rsidP="00E65F34">
      <w:pPr>
        <w:ind w:firstLine="31680"/>
        <w:rPr>
          <w:rStyle w:val="Emphasis"/>
        </w:rPr>
      </w:pPr>
      <w:r>
        <w:rPr>
          <w:rFonts w:hint="eastAsia"/>
        </w:rPr>
        <w:t>请看第三部分偈颂：</w:t>
      </w:r>
      <w:r w:rsidRPr="00983591">
        <w:rPr>
          <w:rStyle w:val="Emphasis"/>
          <w:rFonts w:hint="eastAsia"/>
        </w:rPr>
        <w:t>“幸佛明信，是我真证。发愿于彼，力精所欲。十方世尊，智慧无碍，常令此尊，知我心行。假使身止，诸苦毒中，我行精进，忍终不悔。”</w:t>
      </w:r>
    </w:p>
    <w:p w:rsidR="002238C9" w:rsidRDefault="002238C9" w:rsidP="00E65F34">
      <w:pPr>
        <w:ind w:firstLine="31680"/>
      </w:pPr>
      <w:r>
        <w:rPr>
          <w:rFonts w:hint="eastAsia"/>
        </w:rPr>
        <w:t>这是偈颂的最后一段，祈请世自在王佛印证。法藏菩萨向佛禀白，我发出这样的要作佛、国土第一、道场超绝、度脱一切众生的大愿，唯有佛能够印证我的心愿，佛的印证才能令我心安理明。如能得到佛的证明与加持，我将坚固自己的愿心，不令上述求作佛、求国土第一、求度脱一切众生的大愿退失。要由愿导行，精进勤勉地修持，直到圆满大愿而后已。法藏菩萨志愿深广，不只祈请现前世自在王佛来印证，亦广请十方无量无边的诸佛来印证。十方诸佛同证一法身，十力智慧无有障碍，超越时空。我当下一念求印证的心，十方诸佛悉知悉见。恒常祈请十方世尊，知我上求下化之愿心，以及即将付诸实施之菩萨大行，惠以印证与加持。</w:t>
      </w:r>
    </w:p>
    <w:p w:rsidR="002238C9" w:rsidRDefault="002238C9" w:rsidP="00E65F34">
      <w:pPr>
        <w:ind w:firstLine="31680"/>
      </w:pPr>
      <w:r>
        <w:rPr>
          <w:rFonts w:hint="eastAsia"/>
        </w:rPr>
        <w:t>法藏菩萨祈请世自在王佛以及他方世界诸佛印证心愿后，更发弘深誓愿：我速成佛道、建立净土、速度众生的大愿将坚固不退。假使我无量劫经受三途恶道乃至遭受阿鼻地狱的剧苦，我的这个心愿亦将精进勇猛，忍辱众苦，终不后悔退转。这种推到极至的对自己身心约束的誓言，表达出法藏菩萨对众生深重如海的大悲心。要知道，这个心愿与相续实是很不容易的。观照我们自己在修行过程中，面对各种苦厄，常忍不住，生后悔意而退转。东林寺每月举办的一日一夜经行念佛，常有同修在深夜</w:t>
      </w:r>
      <w:r>
        <w:t>12</w:t>
      </w:r>
      <w:r>
        <w:rPr>
          <w:rFonts w:hint="eastAsia"/>
        </w:rPr>
        <w:t>点至</w:t>
      </w:r>
      <w:r>
        <w:t>4</w:t>
      </w:r>
      <w:r>
        <w:rPr>
          <w:rFonts w:hint="eastAsia"/>
        </w:rPr>
        <w:t>点之间，忍不住瞌睡疲倦而蹓回寮房休息的。由此要发出纵然粉身碎骨也不退转、死就死在这句佛号上的誓愿，才能将悔转的烦恼降伏住。大家不妨试试，在身上、臂上燃香，或比丘烧戒疤供佛，其间的疼痛也是对我等凡夫极大的考验。如果没有安忍于空性的智慧，身见烦恼亦是难以化解的。莲池大师在《缁门崇行录》中记录隋朝的普安法师，苦行忘身，常于草木丛中，脱光衣服以身血供养蚊虻。此等高行，唯契悟同体大悲者方能。法藏菩萨的纵使遭受诸苦毒、我行精进终不悔的大愿可谓动天地，惊鬼神。因为有了法藏菩萨如是称性大愿，我等众生远离恐惧、获至涅槃安乐的增上缘便成立了，这是何等欣幸之大事呀！</w:t>
      </w:r>
    </w:p>
    <w:p w:rsidR="002238C9" w:rsidRDefault="002238C9" w:rsidP="00E65F34">
      <w:pPr>
        <w:ind w:firstLine="31680"/>
      </w:pPr>
      <w:r>
        <w:rPr>
          <w:rFonts w:hint="eastAsia"/>
        </w:rPr>
        <w:t>综上所述，法藏菩萨通过赞佛而发的菩提心，功德甚深难量。法藏菩萨为令如来种性不断故，为度脱一切众生故，为悉知一切众生三世智故，为悉知一切佛境界平等故，发于无上菩提之心。大智现前，悲心现前，即能广作佛事，圆成光中极尊、佛中之王的德能。我等众生当以法藏菩萨之因行为效法的楷模。</w:t>
      </w:r>
    </w:p>
    <w:p w:rsidR="002238C9" w:rsidRDefault="002238C9" w:rsidP="00E65F34">
      <w:pPr>
        <w:ind w:firstLine="31680"/>
      </w:pPr>
      <w:r>
        <w:rPr>
          <w:rFonts w:hint="eastAsia"/>
        </w:rPr>
        <w:t>南无阿弥陀佛！</w:t>
      </w:r>
    </w:p>
    <w:p w:rsidR="002238C9" w:rsidRDefault="002238C9" w:rsidP="00C01874">
      <w:pPr>
        <w:pStyle w:val="Heading1"/>
      </w:pPr>
      <w:r>
        <w:rPr>
          <w:rFonts w:hint="eastAsia"/>
        </w:rPr>
        <w:t>《佛说无量寿经》讲记之十一</w:t>
      </w:r>
    </w:p>
    <w:p w:rsidR="002238C9" w:rsidRDefault="002238C9" w:rsidP="00E65F34">
      <w:pPr>
        <w:ind w:firstLine="31680"/>
      </w:pPr>
      <w:r>
        <w:rPr>
          <w:rFonts w:hint="eastAsia"/>
        </w:rPr>
        <w:t>释大安</w:t>
      </w:r>
    </w:p>
    <w:p w:rsidR="002238C9" w:rsidRDefault="002238C9" w:rsidP="00E65F34">
      <w:pPr>
        <w:ind w:firstLine="31680"/>
      </w:pPr>
      <w:r>
        <w:rPr>
          <w:rFonts w:hint="eastAsia"/>
        </w:rPr>
        <w:t>诸位大德比丘，诸位居士同修：</w:t>
      </w:r>
    </w:p>
    <w:p w:rsidR="002238C9" w:rsidRPr="00DA7E88" w:rsidRDefault="002238C9" w:rsidP="00E65F34">
      <w:pPr>
        <w:ind w:firstLine="31680"/>
        <w:rPr>
          <w:rStyle w:val="Emphasis"/>
        </w:rPr>
      </w:pPr>
      <w:r>
        <w:rPr>
          <w:rFonts w:hint="eastAsia"/>
        </w:rPr>
        <w:t>请看经文：</w:t>
      </w:r>
      <w:r w:rsidRPr="00DA7E88">
        <w:rPr>
          <w:rStyle w:val="Emphasis"/>
          <w:rFonts w:hint="eastAsia"/>
        </w:rPr>
        <w:t>“佛告阿难：法藏比丘，说此颂已，而白佛言：唯然世尊，我发无上正觉之心，愿佛为我广宣经法，我当修行，摄取佛国清净庄严无量妙土。令我于世，速成正觉，拔诸生死勤苦之本。”</w:t>
      </w:r>
    </w:p>
    <w:p w:rsidR="002238C9" w:rsidRDefault="002238C9" w:rsidP="00E65F34">
      <w:pPr>
        <w:ind w:firstLine="31680"/>
      </w:pPr>
      <w:r>
        <w:rPr>
          <w:rFonts w:hint="eastAsia"/>
        </w:rPr>
        <w:t>这段经文叙述的是法藏比丘请世自在王佛加持庄严净土、起建大愿的过程。承上追述法藏比丘的偈颂，释迦牟尼佛告诉当机阿难，法藏比丘在世自在王如来前赞佛并陈述自己发愿后，又向佛恭敬禀白：“我已经发了无上正觉之心（即阿耨多罗三藐三菩提心），祈愿佛为我慈悲广为宣演经法，我当谨遵教诲而依教修行，仰祈佛的慈悲威神的加持，摄取他方世界无量无边刹土的清净庄严的精华，令我在此世间疾速成佛；成佛之后亦如世自在王如来一样，普度一切众生，拔除一切轮回众生贪嗔痴三毒的烦恼，止息轮转之苦果。”可见，法藏菩萨大悲建构清净庄严妙土的唯一指向，是令一切众生解脱轮回的疾苦。我等生死勤苦的众生，仰蒙无数劫前的这尊菩萨大悲愿力的成就而获得了拯救。深信这桩大事因缘，即是成佛的机缘成熟。</w:t>
      </w:r>
    </w:p>
    <w:p w:rsidR="002238C9" w:rsidRPr="00DA7E88" w:rsidRDefault="002238C9" w:rsidP="00E65F34">
      <w:pPr>
        <w:ind w:firstLine="31680"/>
        <w:rPr>
          <w:rStyle w:val="Emphasis"/>
        </w:rPr>
      </w:pPr>
      <w:r>
        <w:rPr>
          <w:rFonts w:hint="eastAsia"/>
        </w:rPr>
        <w:t>请看经文：</w:t>
      </w:r>
      <w:r w:rsidRPr="00DA7E88">
        <w:rPr>
          <w:rStyle w:val="Emphasis"/>
          <w:rFonts w:hint="eastAsia"/>
        </w:rPr>
        <w:t>“佛告阿难：时世自在王佛，语法藏比丘：如所修行，庄严佛土，汝当自知。比丘白佛：斯义弘深，非我境界。唯愿世尊，广为敷演诸佛如来净土之行。我闻此已，当如说修行，成满所愿。”</w:t>
      </w:r>
    </w:p>
    <w:p w:rsidR="002238C9" w:rsidRDefault="002238C9" w:rsidP="00E65F34">
      <w:pPr>
        <w:ind w:firstLine="31680"/>
      </w:pPr>
      <w:r>
        <w:rPr>
          <w:rFonts w:hint="eastAsia"/>
        </w:rPr>
        <w:t>释尊向阿难尊者追述往昔法藏比丘恭敬请法之因缘。彼时世自在王佛听了法藏比丘至诚的禀白，慈悲地予以开示：“如你所述的上求佛道、下化众生之菩萨大行，乃至庄严佛刹之事，悉在汝自性中具足。汝回光返照，一切净土之行法无欠无遗。”法藏比丘对佛的如是开示，亦能直下体认担荷。所谓通途教法，菩萨庄严净土的路子，心净则国土净，修行一切善法，诸如直心、持戒、六度、十善业等，法藏比丘是深知的，然法藏比丘发出的大愿是：令我快速成佛，令我快速建构净土，令一切众生快速生净土，得大安隐。要达成这样的大事，通途自力净土行无能胜任。是故，法藏比丘恭敬地向佛禀白：佛所开示的义理幽深宏广，不是我目前所能领会达到的，恳请具一切种智的佛陀，广泛地为我敷演十方无量诸佛因圆果满净土之行，我听闻他方佛陀建构净土的方法，将如教修行，疾速成就、圆满我的大愿。可见，法藏比丘在因地便有着甚深的睿智和宏广的慈悲，抛却自力，专仰佛力，得蒙佛果觉十力的加持，快速建构超胜诸佛刹的净土，圆满普度九法界众生的大愿。</w:t>
      </w:r>
    </w:p>
    <w:p w:rsidR="002238C9" w:rsidRPr="00DA7E88" w:rsidRDefault="002238C9" w:rsidP="00E65F34">
      <w:pPr>
        <w:ind w:firstLine="31680"/>
        <w:rPr>
          <w:rStyle w:val="Emphasis"/>
        </w:rPr>
      </w:pPr>
      <w:r>
        <w:rPr>
          <w:rFonts w:hint="eastAsia"/>
        </w:rPr>
        <w:t>请看经文：</w:t>
      </w:r>
      <w:r w:rsidRPr="00DA7E88">
        <w:rPr>
          <w:rStyle w:val="Emphasis"/>
          <w:rFonts w:hint="eastAsia"/>
        </w:rPr>
        <w:t>“尔时世自在王佛，知其高明，志愿深广，即为法藏比丘而说经言：譬如大海，一人斗量，经历劫数，尚可穷底，得其妙宝。人有至心精进，求道不止，会当克果，何愿不得？于是世自在王佛，即为广说二百一十亿诸佛刹土，天人之善恶，国土之粗妙，应其心愿，悉现与之。”</w:t>
      </w:r>
    </w:p>
    <w:p w:rsidR="002238C9" w:rsidRDefault="002238C9" w:rsidP="00E65F34">
      <w:pPr>
        <w:ind w:firstLine="31680"/>
      </w:pPr>
      <w:r>
        <w:rPr>
          <w:rFonts w:hint="eastAsia"/>
        </w:rPr>
        <w:t>当时世在王佛倾听了法藏比丘的禀白，了知这个弟子德高慧明，志愿又如大海般深广，自然心生欢喜，当即为法藏比丘授记云：浩淼无边的大海，如果一个人用量米的容器去舀干海水，只要持之以恒，一世接一世，乃至经历多少劫数也锲而不舍，最终便能够舀干海水，达到大海的底部，获得海底的妙宝。经劫舀水表因地渐次地修行，时间久远积功累德。“得其妙宝”表证得无上正等正觉。以此比喻，衍生修行成就净土的秘诀：当以至诚心，精进不懈怠，在修行菩萨净土道上，永不中止，便能圆满大愿，成就正果。</w:t>
      </w:r>
    </w:p>
    <w:p w:rsidR="002238C9" w:rsidRDefault="002238C9" w:rsidP="00E65F34">
      <w:pPr>
        <w:ind w:firstLine="31680"/>
      </w:pPr>
      <w:r>
        <w:rPr>
          <w:rFonts w:hint="eastAsia"/>
        </w:rPr>
        <w:t>至心精进乃世间事业与出世间道业成办的不二法门。《观经》圆发三心首提即是至心，亦是此义。慧远大师在东林寺</w:t>
      </w:r>
      <w:r>
        <w:t>30</w:t>
      </w:r>
      <w:r>
        <w:rPr>
          <w:rFonts w:hint="eastAsia"/>
        </w:rPr>
        <w:t>年影不入俗，送客不过虎溪，这是远公的至心；善导大师精修念佛，冬天跪着念佛直到大汗淋漓才罢休，这是善导大师的至心；印光大师一句佛号念了</w:t>
      </w:r>
      <w:r>
        <w:t>60</w:t>
      </w:r>
      <w:r>
        <w:rPr>
          <w:rFonts w:hint="eastAsia"/>
        </w:rPr>
        <w:t>年，信愿持名弥久弥坚，这是印祖的至心。如果修行道业，常常见异思迁，一曝十寒，这山望着那山高，便会一事无成。《列子》中的“愚公移山”，吾人耳熟能详。当愚公发大愿，要子子孙孙像跑接力赛似的移掉门前大行、王屋二山时，可谓惊天动地了。操蛇之神惊恐地将此事禀告上帝，上帝便派了两个大力士神，将一座山放在朔东，一座山放在雍南，由此愚公家门前的大道就畅通了。这个寓言故事亦包含了表法的深义：愚公和他的子孙挖山运土，表前六识在行动，那个操蛇之神表第七识，他将信息传达给上帝。上帝表阿赖耶识的见分，透过第七识的转达，第八识深层的生命能量激活了。这个能量神妙莫测，由神识所现的两大力士便轻松地完成了世间人难以完成的事业。所谓自助者天助。修行道业亦复如是。至心精进地行菩萨道，便能感应佛力的加持，所以“至心精进，求道不止，会当克果”，透显出修因证果的秘诀。世自在王佛给法藏比丘授记后，又应他的请求，随其心量根机，广泛宣说他方世界诸佛刹土的种种情况。十方无量的刹土，在果报上有净土，有秽土</w:t>
      </w:r>
      <w:r>
        <w:t>——</w:t>
      </w:r>
      <w:r>
        <w:rPr>
          <w:rFonts w:hint="eastAsia"/>
        </w:rPr>
        <w:t>种种刹土的众生因地有善有恶。令法藏菩萨摒弃粗糙与劣恶，选择净妙与善美。十方无量刹土，种种美恶粗妙情形，佛应法藏比丘的心愿，悉皆显现在法藏比丘面前，让他亲眼目睹，这样的图像说法长达</w:t>
      </w:r>
      <w:r>
        <w:t>1000</w:t>
      </w:r>
      <w:r>
        <w:rPr>
          <w:rFonts w:hint="eastAsia"/>
        </w:rPr>
        <w:t>亿岁。可见，法藏比丘日后成为大愿之王，亦得首先归功于世自在王如来的循循善诱与强缘的加持。</w:t>
      </w:r>
    </w:p>
    <w:p w:rsidR="002238C9" w:rsidRDefault="002238C9" w:rsidP="00E65F34">
      <w:pPr>
        <w:ind w:firstLine="31680"/>
      </w:pPr>
      <w:r>
        <w:rPr>
          <w:rFonts w:hint="eastAsia"/>
        </w:rPr>
        <w:t>请看经文：</w:t>
      </w:r>
      <w:r w:rsidRPr="00DA7E88">
        <w:rPr>
          <w:rStyle w:val="Emphasis"/>
          <w:rFonts w:hint="eastAsia"/>
        </w:rPr>
        <w:t>“时彼比丘，闻佛所说严净国土，皆悉睹见，起发无上殊胜之愿。其心寂静，志无所著。一切世间，无能及者。具足五劫，思惟摄取庄严佛国清净之行。阿难白佛：彼佛国土，寿量几何？佛言：其佛寿命，四十二劫。”</w:t>
      </w:r>
    </w:p>
    <w:p w:rsidR="002238C9" w:rsidRDefault="002238C9" w:rsidP="00E65F34">
      <w:pPr>
        <w:ind w:firstLine="31680"/>
      </w:pPr>
      <w:r>
        <w:rPr>
          <w:rFonts w:hint="eastAsia"/>
        </w:rPr>
        <w:t>当时法藏比丘专注一心地恭闻世自在王佛所说的十方诸佛庄严清净国土的因果，并蒙佛力加被，悉皆目睹观见，现量深入地了知他方诸佛严净国土的原理与方法。见到他方净土的曼妙以及他方秽土众生的苦难，激发坚固法藏比丘速成佛果、速立净土普度群萌之悲愿。为实施无上殊胜妙愿，法藏比丘住清静阿兰若，远离五欲六尘，勤修戒定慧，破我执、法执，安住忍可于不生不灭之自性，其心寂静如须弥山。由寂静三昧引发般若智慧，观照诸法的空性。对外境物欲不再执著、贪恋。不住一切法，然不舍悲愿。法藏比丘如是无住生心，悲智双运，一切世间天人悉皆不能了达、不能企及法藏比丘由大慈悲心这出世善根所生出的妙境。法藏比丘在甚深寂定三昧中，以整整</w:t>
      </w:r>
      <w:r>
        <w:t>5</w:t>
      </w:r>
      <w:r>
        <w:rPr>
          <w:rFonts w:hint="eastAsia"/>
        </w:rPr>
        <w:t>大劫的长时，用甚深智慧观照十方种种粗妙刹土形成的善恶之因。先是总观思惟，其次是具体地加以拣选，舍弃粗恶，撷取善妙，来庄严自己未来将要安立的净土。法藏比丘于阿兰若独坐思惟，修习功德，就好像一个高明的建筑大师，要建一幢宏伟精致的大厦，首先要有缜密详细的设计图。法藏比丘要建构超胜诸佛的道场，亦得要有蓝本。这个蓝本，宜应将一切细节都要思惟停当。这个净土，不仅要具有审美价值，还得要有道德价值，甚至更要具有终极的了生死、成佛道的宗教价值。为了实现这种终极的目标，就得考察十方世界一切众生种种不同的愿望、种种不同的根性、种种不同的烦恼，对这不同种类的众生如何令他们顺利地生到净土，施设平等普度的简易方法，如是等等，都得在设计阶段予以简捷而圆满的解决。为此，法藏比丘用了</w:t>
      </w:r>
      <w:r>
        <w:t>5</w:t>
      </w:r>
      <w:r>
        <w:rPr>
          <w:rFonts w:hint="eastAsia"/>
        </w:rPr>
        <w:t>大劫的时间作深度的思惟，终于称性圆成了这个妙绝的蓝本</w:t>
      </w:r>
      <w:r>
        <w:t>——</w:t>
      </w:r>
      <w:r>
        <w:rPr>
          <w:rFonts w:hint="eastAsia"/>
        </w:rPr>
        <w:t>即四十八愿。</w:t>
      </w:r>
    </w:p>
    <w:p w:rsidR="002238C9" w:rsidRDefault="002238C9" w:rsidP="00E65F34">
      <w:pPr>
        <w:ind w:firstLine="31680"/>
      </w:pPr>
      <w:r>
        <w:rPr>
          <w:rFonts w:hint="eastAsia"/>
        </w:rPr>
        <w:t>阿难听闻释迦本师述说法藏比丘思惟发愿长达</w:t>
      </w:r>
      <w:r>
        <w:t>5</w:t>
      </w:r>
      <w:r>
        <w:rPr>
          <w:rFonts w:hint="eastAsia"/>
        </w:rPr>
        <w:t>大劫，便生起了一个疑问：以吾人所处的娑婆世界而论，人寿只有</w:t>
      </w:r>
      <w:r>
        <w:t>100</w:t>
      </w:r>
      <w:r>
        <w:rPr>
          <w:rFonts w:hint="eastAsia"/>
        </w:rPr>
        <w:t>岁，那世自在王如来住世的时代，佛与众生的寿命有多长呢？释迦牟尼佛回答：“世自在王佛的寿命</w:t>
      </w:r>
      <w:r>
        <w:t>42</w:t>
      </w:r>
      <w:r>
        <w:rPr>
          <w:rFonts w:hint="eastAsia"/>
        </w:rPr>
        <w:t>劫。”佛的寿命</w:t>
      </w:r>
      <w:r>
        <w:t>42</w:t>
      </w:r>
      <w:r>
        <w:rPr>
          <w:rFonts w:hint="eastAsia"/>
        </w:rPr>
        <w:t>劫，彼时刹土的人民的寿命也是</w:t>
      </w:r>
      <w:r>
        <w:t>42</w:t>
      </w:r>
      <w:r>
        <w:rPr>
          <w:rFonts w:hint="eastAsia"/>
        </w:rPr>
        <w:t>劫，说明那个时代众生的福德智慧深厚，法藏比丘以大国王的资禀出家，福慧更加深厚。尤其发严净妙土、摄化众生的大菩提心，其功德利益不可测度。证知四十八愿的诞生，乃由无量因缘而成就。</w:t>
      </w:r>
    </w:p>
    <w:p w:rsidR="002238C9" w:rsidRDefault="002238C9" w:rsidP="00E65F34">
      <w:pPr>
        <w:ind w:firstLine="31680"/>
      </w:pPr>
      <w:r>
        <w:rPr>
          <w:rFonts w:hint="eastAsia"/>
        </w:rPr>
        <w:t>请看经文：</w:t>
      </w:r>
      <w:r w:rsidRPr="00DA7E88">
        <w:rPr>
          <w:rStyle w:val="Emphasis"/>
          <w:rFonts w:hint="eastAsia"/>
        </w:rPr>
        <w:t>“时法藏比丘，摄取二百一十亿诸佛妙土清净之行。如是修已，诣彼佛所，稽首礼足，绕佛三匝，合掌而住，白佛言：世尊！我已摄取庄严佛土清净之行。佛告比丘：汝今可说，宜知是时，发起悦可一切大众。菩萨闻已，修行此法，缘致满足无量大愿。比丘白佛：唯垂听察，如我所愿，当具说之。”</w:t>
      </w:r>
    </w:p>
    <w:p w:rsidR="002238C9" w:rsidRDefault="002238C9" w:rsidP="00E65F34">
      <w:pPr>
        <w:ind w:firstLine="31680"/>
      </w:pPr>
      <w:r>
        <w:rPr>
          <w:rFonts w:hint="eastAsia"/>
        </w:rPr>
        <w:t>尔时法藏比丘住寂静处，以</w:t>
      </w:r>
      <w:r>
        <w:t>5</w:t>
      </w:r>
      <w:r>
        <w:rPr>
          <w:rFonts w:hint="eastAsia"/>
        </w:rPr>
        <w:t>大劫的时间，摄取</w:t>
      </w:r>
      <w:r>
        <w:t>210</w:t>
      </w:r>
      <w:r>
        <w:rPr>
          <w:rFonts w:hint="eastAsia"/>
        </w:rPr>
        <w:t>亿（表十方刹土）诸佛妙土众多清净功德，以此作为成就大愿之资粮。愿力蓝本修成后，便到世自在王佛所住锡的地方，向佛五体投地顶礼，恭敬地右旋绕佛三匝，一心合掌，至诚恭敬，向佛禀告：“世尊！我已经思惟摄取他方世界的精华，都合成在一个刹土中，庄严净土的愿行，我已经完成了。”世自在王佛欢喜赞叹：“你现在可以在法会上宣说宏愿。宜知现今正是畅说的时机，汝愿行的宣说能够发起凡夫二乘的愿往生心，令他们获得解脱的喜悦，慧心忍可于不生不灭的菩提涅槃。一切菩萨听闻汝的大愿，也能发起修行摄取他方净土庄严为一佛刹、普度众生之法。其他菩萨由此大愿的修行，便能契证真空妙有之实相，因之满足无量自利利他之菩萨大愿。”</w:t>
      </w:r>
    </w:p>
    <w:p w:rsidR="002238C9" w:rsidRDefault="002238C9" w:rsidP="00E65F34">
      <w:pPr>
        <w:ind w:firstLine="31680"/>
      </w:pPr>
      <w:r>
        <w:rPr>
          <w:rFonts w:hint="eastAsia"/>
        </w:rPr>
        <w:t>法藏比丘听闻到佛的教敕，恭敬陈白：“唯愿佛陀垂慈听闻明察，我内心真诚之愿，当如实完整地宣说。”法藏比丘与世自在王佛的这段对话表明：一则法藏比丘恭请佛为他</w:t>
      </w:r>
      <w:r>
        <w:t>5</w:t>
      </w:r>
      <w:r>
        <w:rPr>
          <w:rFonts w:hint="eastAsia"/>
        </w:rPr>
        <w:t>劫的启愿内涵作印证；二则世自在王佛开许法藏比丘在法会上宣说，即是等同佛说。实相之印，海印三昧，真实不虚。如是普度九法界同成佛道的大事因缘，惟有这样奇妙的师资道合，方可成就。</w:t>
      </w:r>
    </w:p>
    <w:p w:rsidR="002238C9" w:rsidRDefault="002238C9" w:rsidP="00E65F34">
      <w:pPr>
        <w:ind w:firstLine="31680"/>
      </w:pPr>
      <w:r>
        <w:rPr>
          <w:rFonts w:hint="eastAsia"/>
        </w:rPr>
        <w:t>向下文长，付与来日。</w:t>
      </w:r>
    </w:p>
    <w:p w:rsidR="002238C9" w:rsidRDefault="002238C9" w:rsidP="00E65F34">
      <w:pPr>
        <w:ind w:firstLine="31680"/>
      </w:pPr>
      <w:r>
        <w:rPr>
          <w:rFonts w:hint="eastAsia"/>
        </w:rPr>
        <w:t>南无阿弥陀佛！</w:t>
      </w:r>
    </w:p>
    <w:p w:rsidR="002238C9" w:rsidRDefault="002238C9" w:rsidP="00C01874">
      <w:pPr>
        <w:pStyle w:val="Heading1"/>
      </w:pPr>
      <w:r>
        <w:rPr>
          <w:rFonts w:hint="eastAsia"/>
        </w:rPr>
        <w:t>《佛说无量寿经》讲记之十二</w:t>
      </w:r>
    </w:p>
    <w:p w:rsidR="002238C9" w:rsidRDefault="002238C9" w:rsidP="00E65F34">
      <w:pPr>
        <w:ind w:firstLine="31680"/>
      </w:pPr>
      <w:r>
        <w:rPr>
          <w:rFonts w:hint="eastAsia"/>
        </w:rPr>
        <w:t>·释大安·</w:t>
      </w:r>
    </w:p>
    <w:p w:rsidR="002238C9" w:rsidRDefault="002238C9" w:rsidP="00E65F34">
      <w:pPr>
        <w:ind w:firstLine="31680"/>
      </w:pPr>
      <w:r>
        <w:rPr>
          <w:rFonts w:hint="eastAsia"/>
        </w:rPr>
        <w:t>诸位大德比丘、诸位居士同修：</w:t>
      </w:r>
    </w:p>
    <w:p w:rsidR="002238C9" w:rsidRPr="00DA7E88" w:rsidRDefault="002238C9" w:rsidP="00E65F34">
      <w:pPr>
        <w:ind w:firstLine="31680"/>
        <w:rPr>
          <w:rStyle w:val="Emphasis"/>
        </w:rPr>
      </w:pPr>
      <w:r>
        <w:rPr>
          <w:rFonts w:hint="eastAsia"/>
        </w:rPr>
        <w:t>请看经文：</w:t>
      </w:r>
      <w:r w:rsidRPr="00DA7E88">
        <w:rPr>
          <w:rStyle w:val="Emphasis"/>
          <w:rFonts w:hint="eastAsia"/>
        </w:rPr>
        <w:t>“比丘白佛，唯垂听察，如我所愿，当具说之。”</w:t>
      </w:r>
    </w:p>
    <w:p w:rsidR="002238C9" w:rsidRDefault="002238C9" w:rsidP="00E65F34">
      <w:pPr>
        <w:ind w:firstLine="31680"/>
      </w:pPr>
      <w:r>
        <w:rPr>
          <w:rFonts w:hint="eastAsia"/>
        </w:rPr>
        <w:t>承上世自在王佛的赞许与敕令，法藏比丘深荷佛恩，恭敬禀白，唯愿佛陀垂慈听察，如我于五劫思惟启立的大愿当详细叙说，愿佛慈悲印证。四十八大愿不仅是《无量寿经》的核心，亦是释尊一大藏教的核心！乃至是十方三世诸佛如来法藏之纲宗要领。其义理境界唯佛与佛方能究竟。尔时的法藏菩萨已是登地的圣人，称心弘愿，妙德难思。</w:t>
      </w:r>
    </w:p>
    <w:p w:rsidR="002238C9" w:rsidRDefault="002238C9" w:rsidP="00E65F34">
      <w:pPr>
        <w:ind w:firstLine="31680"/>
      </w:pPr>
      <w:r>
        <w:rPr>
          <w:rFonts w:hint="eastAsia"/>
        </w:rPr>
        <w:t>阿弥陀佛本愿的内容与数目，在无量寿的五种原译本中不尽相同：汉、吴两译同为二十四愿，魏、唐两译为四十八愿，宋译则为三十六愿。然阿弥陀佛从大慈悲心发出来的大愿，本是超越数量的。实则众生根机无量，众生种类无量，众生烦恼无量，所以阿弥陀佛所发的大愿数目亦应无量。释迦牟尼佛在阿弥陀佛无尽的愿目中撷取了四十八条对娑婆世界众生相关的愿目加以介绍，不可机械地执定阿弥陀佛只有四十八愿。另四十八大愿从类别上可分为三类。第一类是摄法身愿，这是阿弥陀佛庄严自己的法身功德，凡有三愿：第十二光明遍照十方愿，第十三寿命同佛永久愿，第十七诸佛称名赞叹愿。第二类是摄净土愿，用以庄严依报国土的，凡有五愿：第二十七万物悉皆殊特愿，第二十八菩萨道树普见愿，第三十一净国照见十方愿，第三十二严饰超诸天人愿，第四十随意见诸佛国愿。第三类是摄众生愿，凡有四十愿（</w:t>
      </w:r>
      <w:r w:rsidRPr="00241B42">
        <w:rPr>
          <w:rStyle w:val="Char"/>
          <w:rFonts w:hint="eastAsia"/>
          <w:sz w:val="28"/>
        </w:rPr>
        <w:t>详见下文</w:t>
      </w:r>
      <w:r>
        <w:rPr>
          <w:rFonts w:hint="eastAsia"/>
        </w:rPr>
        <w:t>）。摄法身愿与摄净土愿悉为摄众生愿而施设。四十八大愿乃是阿弥陀佛大慈悲的外显，是大菩提心的结晶。吾人深心体味每一条愿的义蕴，便可获至暗合道妙、潜通佛智之密益，下面请看第一愿（</w:t>
      </w:r>
      <w:r w:rsidRPr="00241B42">
        <w:rPr>
          <w:rStyle w:val="Char"/>
          <w:rFonts w:hint="eastAsia"/>
          <w:sz w:val="28"/>
        </w:rPr>
        <w:t>愿目名称</w:t>
      </w:r>
      <w:r w:rsidRPr="00241B42">
        <w:rPr>
          <w:rStyle w:val="Char"/>
          <w:rFonts w:ascii="宋体" w:eastAsia="宋体" w:hAnsi="宋体" w:cs="宋体" w:hint="eastAsia"/>
          <w:sz w:val="28"/>
        </w:rPr>
        <w:t>採</w:t>
      </w:r>
      <w:r w:rsidRPr="00241B42">
        <w:rPr>
          <w:rStyle w:val="Char"/>
          <w:rFonts w:ascii="楷体_GB2312" w:hAnsi="楷体_GB2312" w:cs="楷体_GB2312" w:hint="eastAsia"/>
          <w:sz w:val="28"/>
        </w:rPr>
        <w:t>用莲池大师所</w:t>
      </w:r>
      <w:r w:rsidRPr="00241B42">
        <w:rPr>
          <w:rStyle w:val="Char"/>
          <w:rFonts w:hint="eastAsia"/>
          <w:sz w:val="28"/>
        </w:rPr>
        <w:t>订定的</w:t>
      </w:r>
      <w:r>
        <w:rPr>
          <w:rFonts w:hint="eastAsia"/>
        </w:rPr>
        <w:t>）。</w:t>
      </w:r>
    </w:p>
    <w:p w:rsidR="002238C9" w:rsidRPr="00DA7E88" w:rsidRDefault="002238C9" w:rsidP="00E65F34">
      <w:pPr>
        <w:ind w:firstLine="31680"/>
        <w:rPr>
          <w:rStyle w:val="Emphasis"/>
        </w:rPr>
      </w:pPr>
      <w:r w:rsidRPr="00DA7E88">
        <w:rPr>
          <w:rStyle w:val="Emphasis"/>
          <w:rFonts w:hint="eastAsia"/>
        </w:rPr>
        <w:t>“设我得佛，国有地狱饿鬼畜生者，不取正觉。”</w:t>
      </w:r>
    </w:p>
    <w:p w:rsidR="002238C9" w:rsidRDefault="002238C9" w:rsidP="00E65F34">
      <w:pPr>
        <w:ind w:firstLine="31680"/>
      </w:pPr>
      <w:r>
        <w:rPr>
          <w:rFonts w:hint="eastAsia"/>
        </w:rPr>
        <w:t>这是第一国中无三恶道愿。意谓设我成佛的时候，国土中没有地狱、饿鬼、畜生三恶道，如果这个愿不能实现，我就不取正觉。阿弥陀佛为什么要首先发起这个愿呢？这便追溯阿弥陀佛因地作法藏菩萨时，观察他方世界的众生，不信因果及轮回的事实，放纵贪嗔痴等烦恼，造作诸多的恶业，招感三界六道生死轮回的苦果，自作自受，如蚕茧自缚，甚可怜愍。尤其是三恶道的众生，更为剧苦。</w:t>
      </w:r>
    </w:p>
    <w:p w:rsidR="002238C9" w:rsidRDefault="002238C9" w:rsidP="00E65F34">
      <w:pPr>
        <w:ind w:firstLine="31680"/>
      </w:pPr>
      <w:r>
        <w:rPr>
          <w:rFonts w:hint="eastAsia"/>
        </w:rPr>
        <w:t>首先看地狱，地狱就是地下牢狱的意思，梵语叫“那落迦”，又称为泥犁。地狱含有多义，诸如暗冥不可乐，业力重不可救济等。经云，地狱有三类：</w:t>
      </w:r>
      <w:r>
        <w:t>1</w:t>
      </w:r>
      <w:r>
        <w:rPr>
          <w:rFonts w:hint="eastAsia"/>
        </w:rPr>
        <w:t>、孤独地狱，在山间、旷野、树下、空中；</w:t>
      </w:r>
      <w:r>
        <w:t>2</w:t>
      </w:r>
      <w:r>
        <w:rPr>
          <w:rFonts w:hint="eastAsia"/>
        </w:rPr>
        <w:t>、近边地狱，即八大地狱之各有十六副地狱；</w:t>
      </w:r>
      <w:r>
        <w:t>3</w:t>
      </w:r>
      <w:r>
        <w:rPr>
          <w:rFonts w:hint="eastAsia"/>
        </w:rPr>
        <w:t>、根本地狱，在二金刚山之间，日月不照，窈窈冥冥，于此有八大热地狱，八大寒冰地狱。最苦的是无间地狱，又叫阿鼻地狱。一人亦满，多人亦满，这是空间的无间隔；受种种苦刑没有间断，这是时间的无间。每日万死万生，巧风吹之，则死已还生。因其罪重，非一锯一死而可偿，故令续生后重锯，生已再死，备经众苦。在八热地狱，罪人被围困在猛火城中无处可逃，其被焚烧的苦痛叫嗥之声，嘶哑力竭。又将罪人放在大铁鏊上，犹如烤鱼那样煎熬罪人，其苦痛呻吟之声，惨不忍闻。又在八寒地狱，由于寒冷冰冻的凝结，加上大风的逼迫，罪人的皮肉破裂如青莲，血肉既然冻得裂开，则罪人的身体，就如红藕华开一样。又地狱罪人，登刀山则体无完肤，攀剑树则形体被割裂。于饥渴地狱，吞咽热铁丸，则肝肠尽焦烂；饮烊铜汁，则骨肉都糜化。诸如此类剧苦，难以言表。地狱众生一昼夜受罪，如阎浮提六十四小劫，可谓一失人身，万劫不复。侥幸地狱罪受完，转生人道，又忘记了地狱苦痛。因其烦恼串习，又造作恶业，复堕到地狱。诚如《地藏菩萨本愿经》所云：“如鱼游网，将是长流，脱入暂出，又复遭网。”可不哀哉！</w:t>
      </w:r>
    </w:p>
    <w:p w:rsidR="002238C9" w:rsidRDefault="002238C9" w:rsidP="00E65F34">
      <w:pPr>
        <w:ind w:firstLine="31680"/>
      </w:pPr>
      <w:r>
        <w:rPr>
          <w:rFonts w:hint="eastAsia"/>
        </w:rPr>
        <w:t>第二道是饿鬼道。饿鬼，梵语称“薜荔哆”。劫初时候有一鬼的世界，其鬼国国王的名字叫薜荔哆，所以所有的鬼民也都叫薜荔哆。鬼者，畏也，虚怯多畏，恒从他人，希求饮食，以活性命。人大多怕鬼，实则鬼更怕人：人有三分怕鬼，鬼有七分怕人。人的运气衰时，会被鬼捉弄</w:t>
      </w:r>
      <w:r>
        <w:t>——</w:t>
      </w:r>
      <w:r>
        <w:rPr>
          <w:rFonts w:hint="eastAsia"/>
        </w:rPr>
        <w:t>时衰鬼弄人。如果人的道德正气足，鬼就靠不上。饿鬼的种类有三十六种之多，诸如魑魅魍魉、吸精气鬼、飞行鬼等。前生业因不同，受报也千差万别。鬼道里面也有些享受如天人的福德鬼，没有福德的，便到处寻求食物。饿鬼肚腹很大，咽喉如针细。因悭贪恶业故，恒常处于又饥又饿又渴的状态，闻不到水的名字。到达有水的河池，河池即干枯，或变成脓血。饭食到了饿鬼手上，都会变成焦炭。可见众生业力不可思议。</w:t>
      </w:r>
    </w:p>
    <w:p w:rsidR="002238C9" w:rsidRDefault="002238C9" w:rsidP="00E65F34">
      <w:pPr>
        <w:ind w:firstLine="31680"/>
      </w:pPr>
      <w:r>
        <w:rPr>
          <w:rFonts w:hint="eastAsia"/>
        </w:rPr>
        <w:t>畜生意谓被畜养的众生。这类众生披毛戴角，身体横行，禀性愚痴，不能自立，为他人所畜养。人为什么要畜养它呢？无非是为了食其肉，利其皮毛等。畜生的种类也很多，或披毛戴角，或鳞甲飞羽等。动物都奉行弱肉强食的生存法则，自相残杀，互相吞啖，怨怨相报，受苦无穷。</w:t>
      </w:r>
    </w:p>
    <w:p w:rsidR="002238C9" w:rsidRDefault="002238C9" w:rsidP="00E65F34">
      <w:pPr>
        <w:ind w:firstLine="31680"/>
      </w:pPr>
      <w:r>
        <w:rPr>
          <w:rFonts w:hint="eastAsia"/>
        </w:rPr>
        <w:t>上品的十恶感地狱道，中品的十恶感饿鬼道，下品的十恶感畜生道。三恶道无非众生恶业所感。</w:t>
      </w:r>
    </w:p>
    <w:p w:rsidR="002238C9" w:rsidRDefault="002238C9" w:rsidP="00E65F34">
      <w:pPr>
        <w:ind w:firstLine="31680"/>
      </w:pPr>
      <w:r>
        <w:rPr>
          <w:rFonts w:hint="eastAsia"/>
        </w:rPr>
        <w:t>法藏菩萨观察十方世界三恶道众生的种种苦况，油然生起了大悲悯心，发愿自己建立的净土中不再有三恶道，俾令一切往生者永远离开这样的痛苦。一切蜎飞蠕动的众生，乃至阿鼻地狱的罪苦众生，往生到净土，亦永远不再经历三恶道的苦痛。阿弥陀佛的这个发愿，对十方世界轮转的众生，尤其是对娑婆世界五浊恶世中的我等众生，意义甚大。阎浮提众生，烦恼厚重，举心动念，无不是恶，无不是罪，是故得人身者如爪上土，失人身者如大地土。注定到三恶道报到的吾人，仰凭阿弥陀佛这一悲愿，信愿持名，就能往生到西方极乐世界。虽然吾人具有堕三恶道的业力种子，然极乐世界却断绝了三恶道的事实，及至三恶道的名称都闻不到。往生净土后，三恶道的业因永远不会起现行，修行道业，直至业尽智朗。阿弥陀佛了知我等众生怀有堕三恶道的深深恐惧，以此愿给予我们一个往生即离恶道的底限的保证，由此我等罪苦众生便得救了。</w:t>
      </w:r>
    </w:p>
    <w:p w:rsidR="002238C9" w:rsidRPr="00DA7E88" w:rsidRDefault="002238C9" w:rsidP="00E65F34">
      <w:pPr>
        <w:ind w:firstLine="31680"/>
        <w:rPr>
          <w:rStyle w:val="Emphasis"/>
        </w:rPr>
      </w:pPr>
      <w:r>
        <w:rPr>
          <w:rFonts w:hint="eastAsia"/>
        </w:rPr>
        <w:t>请看愿文：</w:t>
      </w:r>
      <w:r w:rsidRPr="00DA7E88">
        <w:rPr>
          <w:rStyle w:val="Emphasis"/>
          <w:rFonts w:hint="eastAsia"/>
        </w:rPr>
        <w:t>“设我得佛，国中天人寿终之后，复更三恶道者，不取正觉。”</w:t>
      </w:r>
    </w:p>
    <w:p w:rsidR="002238C9" w:rsidRDefault="002238C9" w:rsidP="00E65F34">
      <w:pPr>
        <w:ind w:firstLine="31680"/>
      </w:pPr>
      <w:r>
        <w:rPr>
          <w:rFonts w:hint="eastAsia"/>
        </w:rPr>
        <w:t>这是第二不复更生恶道愿。意谓：设我成佛的时候，极乐国中的天人（</w:t>
      </w:r>
      <w:r w:rsidRPr="00241B42">
        <w:rPr>
          <w:rStyle w:val="Char"/>
          <w:rFonts w:hint="eastAsia"/>
          <w:sz w:val="28"/>
        </w:rPr>
        <w:t>指带业往生的凡夫</w:t>
      </w:r>
      <w:r>
        <w:rPr>
          <w:rFonts w:hint="eastAsia"/>
        </w:rPr>
        <w:t>），寿终之后，不再堕入三恶道；如果此愿不成就，便不成佛。法藏菩萨考察他方世界的人天，虽享受善果妙乐，然终归败坏，福报享尽，旋入三恶道，于六道中头出头没，永无尽期。是故悲心建立此愿，关闭三恶趣之门。极乐世界的往生者，都具有与阿弥陀佛同样的无量寿。</w:t>
      </w:r>
    </w:p>
    <w:p w:rsidR="002238C9" w:rsidRDefault="002238C9" w:rsidP="00E65F34">
      <w:pPr>
        <w:ind w:firstLine="31680"/>
      </w:pPr>
      <w:r>
        <w:rPr>
          <w:rFonts w:hint="eastAsia"/>
        </w:rPr>
        <w:t>“寿终之后”如何理解呢？这是指有一类往生者，曾经发过大愿：往生极乐净土之后，要立即回入生死园烦恼稠林，救度有缘的苦难众生。离开极乐净土回入他方世界就称为“寿终”。这种发愿与行为是符合菩萨道的。然而，也存在一种风险，这些往生者烦恼未断，在西方净土没有三恶道，有安全感，而冒然到了他方有三恶道的秽土，就有堕三恶道之虞。法藏菩萨在五大劫的思惟中，对此也都周密考量到了，就是给这类往生者一个底限的保证，令其到他方世界去救度众生，虽烦恼未断，决定不会再轮转到三恶道，决定得蒙弥陀悲愿加持，回到极乐世界。寓示十方凡夫众生往生彼土，亲觐阿弥陀佛，得佛加持，就好比涂了不死药的一粒种子，在水不烂，在火不焦，逢遇生长的因缘，种子便生芽。净土往生者意愿舍净土命，到他方世界三界六道中教化众生，其无上菩提心的种子毕竟不朽，毕竟能得佛加持力生到净土。这说明阿弥陀佛对往生者的法身慧命负起完全责任。不仅在西方本土不入三恶道，就是到他方世界，也保证不令入三恶道，保证于临终时接引当人回归西方净土。</w:t>
      </w:r>
    </w:p>
    <w:p w:rsidR="002238C9" w:rsidRDefault="002238C9" w:rsidP="00E65F34">
      <w:pPr>
        <w:ind w:firstLine="31680"/>
      </w:pPr>
      <w:r>
        <w:rPr>
          <w:rFonts w:hint="eastAsia"/>
        </w:rPr>
        <w:t>《无量寿如来会》（</w:t>
      </w:r>
      <w:r w:rsidRPr="00241B42">
        <w:rPr>
          <w:rStyle w:val="Char"/>
          <w:rFonts w:hint="eastAsia"/>
          <w:sz w:val="28"/>
        </w:rPr>
        <w:t>唐译本</w:t>
      </w:r>
      <w:r>
        <w:rPr>
          <w:rFonts w:hint="eastAsia"/>
        </w:rPr>
        <w:t>）释尊开示：“阿难，彼国菩萨乃至菩提，不堕恶趣，生生之处能了宿命，唯除五浊刹中出现于世。”意谓：西方净土诸往生者有慈悲愿力，分身到他方净刹去救度有缘众生，皆能不昧宿因，知道自己的身份，以种种神通方便度化众生。唯是回入他方世界五浊恶世，由于浊秽深厚，这些往生者大多不知道自己的身份。但这样的往生者，能够临终蒙阿弥陀佛愿力加持回到西方净土。这类行人只要听到弥陀名号，便会悲喜交集，对净土生起决定的信心。临命终时，阿弥陀佛、观音势至二菩萨决定前来接引，安隐往生。了解这一愿，能解除吾人对回入娑婆的忧惧，有助于生起“还相回向”的大悲心。</w:t>
      </w:r>
    </w:p>
    <w:p w:rsidR="002238C9" w:rsidRPr="00DA7E88" w:rsidRDefault="002238C9" w:rsidP="00E65F34">
      <w:pPr>
        <w:ind w:firstLine="31680"/>
        <w:rPr>
          <w:rStyle w:val="Emphasis"/>
        </w:rPr>
      </w:pPr>
      <w:r>
        <w:rPr>
          <w:rFonts w:hint="eastAsia"/>
        </w:rPr>
        <w:t>请看愿文：</w:t>
      </w:r>
      <w:r w:rsidRPr="00DA7E88">
        <w:rPr>
          <w:rStyle w:val="Emphasis"/>
          <w:rFonts w:hint="eastAsia"/>
        </w:rPr>
        <w:t>“设我得佛，国中天人，不悉真金色者，不取正觉。”</w:t>
      </w:r>
    </w:p>
    <w:p w:rsidR="002238C9" w:rsidRDefault="002238C9" w:rsidP="00E65F34">
      <w:pPr>
        <w:ind w:firstLine="31680"/>
      </w:pPr>
      <w:r>
        <w:rPr>
          <w:rFonts w:hint="eastAsia"/>
        </w:rPr>
        <w:t>这是第三各得真金色身愿，意谓：我成佛的时候，刹土中的天人身上的颜色悉是紫磨真金色，如果此愿不兑现的话，就不成佛。法藏菩萨已然成佛，那么往生极乐世界的天人悉具紫磨真金色。法藏菩萨考察他方世界，见到有些国土中的众生，由于善恶业的差异，显现种种不同的肤色容貌。或钟鸣鼎食之家，出生猜狂愚痴之子；或卑贱愚弱之人，出生才华出众之儿。当事者由此常会被人讥诮羞辱，而感到痛苦与遗憾。所以法藏菩萨不忍众生苦，发愿生到我刹土的众生，莲华化生，一律平等，清净庄严，没有善恶好丑、智愚贵贱的差别，获得如佛一样的紫磨真金色，如佛一样的相貌。</w:t>
      </w:r>
    </w:p>
    <w:p w:rsidR="002238C9" w:rsidRDefault="002238C9" w:rsidP="00E65F34">
      <w:pPr>
        <w:ind w:firstLine="31680"/>
      </w:pPr>
      <w:r>
        <w:rPr>
          <w:rFonts w:hint="eastAsia"/>
        </w:rPr>
        <w:t>这个愿也是不可思议的。大家知道，吾人相貌美丑与当人的业力有关，有福德者便有福相，贫贱者难免一副薄命相。一般来说，娑婆世界五浊恶世，众生的相貌悉皆谈不上庄严，甚或可以说是面目狰狞。佛的三十二相八十随形好，吾人一种都捱不上。其原因是我们的佛心未能现前，福德浅薄。菩萨修行到佛位，为度生故，还要用一百小劫的时间修三十二相。需要百种福才能成就一相。一福是什么概念呢？如果能把一四天下的所有的盲人治愈复明，才算得上一福。可见获得以百福庄严的一相殊为不易。而一相都无能具备的业力凡夫，如能信愿持名，生到西方净土，莲华化生，由阿弥陀佛平等愿力加持故，悉皆获得如佛一样的紫磨真金色，如佛一样的相貌，实为不可思议。紫磨真金色表无有污染的实相，黄金颜色表中道，显涅槃常住。外形具有佛的相好，便能令往生者趋近佛心，佛相佛心互为增上，便能加持净土天人破除无明烦恼，开发如来藏性，契证自性圆通常，获致中道了义。</w:t>
      </w:r>
    </w:p>
    <w:p w:rsidR="002238C9" w:rsidRPr="00DA7E88" w:rsidRDefault="002238C9" w:rsidP="00E65F34">
      <w:pPr>
        <w:ind w:firstLine="31680"/>
        <w:rPr>
          <w:rStyle w:val="Emphasis"/>
        </w:rPr>
      </w:pPr>
      <w:r>
        <w:rPr>
          <w:rFonts w:hint="eastAsia"/>
        </w:rPr>
        <w:t>请看愿文：</w:t>
      </w:r>
      <w:r w:rsidRPr="00DA7E88">
        <w:rPr>
          <w:rStyle w:val="Emphasis"/>
          <w:rFonts w:hint="eastAsia"/>
        </w:rPr>
        <w:t>“设我得佛，国中天人，形色不同，有好丑者，不取正觉。”</w:t>
      </w:r>
    </w:p>
    <w:p w:rsidR="002238C9" w:rsidRDefault="002238C9" w:rsidP="00E65F34">
      <w:pPr>
        <w:ind w:firstLine="31680"/>
      </w:pPr>
      <w:r>
        <w:rPr>
          <w:rFonts w:hint="eastAsia"/>
        </w:rPr>
        <w:t>这是第四形色无有好丑愿，意谓：如果我成佛的时候，净土中的天人形貌颜色悉皆庄严清净，没有好丑的差异，如果此愿不兑现，就不成佛。法藏菩萨因地看到他方世界的众生，由于相貌美丑的差异，生起或骄慢或自卑或嫉妒等烦恼，并由此引发摩擦、争斗乃至于战争。有一些战争直接是为了争夺某一美女引起。现实生活中也每有由于嫉妒对方的美丽而实施毁容的毒辣手段等。有介于此，法藏菩萨悲心启愿：愿我刹土中的众生无有形貌好丑的差异，人人相貌平等；所有长相差异的众生往生西方，悉皆莲华化生，在莲华中，转凡夫的丑陋相为佛的相好，悉具清虚之身，无极之体，金刚那罗延身，远离病苦厄难。从此愿的意旨可以体会到阿弥陀佛大平等的愿心与果地不可思议威神加持之力。现代人大多好乐美容整容，殊不知持名念佛往生西方，是最上无伦之整容。毋须百劫修相好，往生净土即如佛，何其幸哉！</w:t>
      </w:r>
    </w:p>
    <w:p w:rsidR="002238C9" w:rsidRPr="00DA7E88" w:rsidRDefault="002238C9" w:rsidP="00E65F34">
      <w:pPr>
        <w:ind w:firstLine="31680"/>
        <w:rPr>
          <w:rStyle w:val="Emphasis"/>
        </w:rPr>
      </w:pPr>
      <w:r>
        <w:rPr>
          <w:rFonts w:hint="eastAsia"/>
        </w:rPr>
        <w:t>请看愿文：</w:t>
      </w:r>
      <w:r w:rsidRPr="00DA7E88">
        <w:rPr>
          <w:rStyle w:val="Emphasis"/>
          <w:rFonts w:hint="eastAsia"/>
        </w:rPr>
        <w:t>“设我得佛，国中天人，不识宿命，下至知百千亿那由他诸劫事者，不取正觉。”</w:t>
      </w:r>
    </w:p>
    <w:p w:rsidR="002238C9" w:rsidRDefault="002238C9" w:rsidP="00E65F34">
      <w:pPr>
        <w:ind w:firstLine="31680"/>
      </w:pPr>
      <w:r>
        <w:rPr>
          <w:rFonts w:hint="eastAsia"/>
        </w:rPr>
        <w:t>这是第五生者皆得宿命愿，意谓：我成佛的时候，往生到我刹中的天人，能够了知自己与他人多生多劫的宿命，最低限也能知道百千亿亿诸劫发生的事，如果此愿不能兑现，我终不成佛。下面六愿是阿弥陀佛加持令往生者获得六种神通。外有佛的相好容颜，内有六种功德，诚于中形于外，方可成办自利利他之佛事。</w:t>
      </w:r>
    </w:p>
    <w:p w:rsidR="002238C9" w:rsidRDefault="002238C9" w:rsidP="00E65F34">
      <w:pPr>
        <w:ind w:firstLine="31680"/>
      </w:pPr>
      <w:r>
        <w:rPr>
          <w:rFonts w:hint="eastAsia"/>
        </w:rPr>
        <w:t>往昔消逝之事为宿，往昔之法的相续为命。对此了了照之便为宿命通。宿命通是众生本具的六种神通之一，然因被无明烦恼的遮蔽不得现前。吾人在无尽的生命轮回中，或生人道，或升天堂，或下地狱，或入畜生道。就像从一间房子进入到另一间房子，在生死苦海中头出头没。我们今生的相貌、职业、寿命、福报等都跟吾人前世的业力相关。宿命就是往世业力因缘和合的命运，并非如随风飘散的树叶落花那种偶然的现象。每个人生命轮回的每一世经历，都在阿赖耶识（档案）中留下记录。阿罗汉观察他在八万劫中生生死死、死死生生的轮转状态，观察自己在地狱里所受的剧苦，浑身都出血汗。二乘果人极远能知过去八万劫事，净土菩萨所知宿命的时劫无限。自知宿命，知他宿命，能令他人知己宿命。其宿命通的宽、速等均超胜二乘。止恶防非，知恩报德，悉又此愿所赐。净土往生者宿命通智现前，便可现量了达善恶因果律的真实不虚。</w:t>
      </w:r>
    </w:p>
    <w:p w:rsidR="002238C9" w:rsidRDefault="002238C9" w:rsidP="00E65F34">
      <w:pPr>
        <w:ind w:firstLine="31680"/>
      </w:pPr>
      <w:r>
        <w:rPr>
          <w:rFonts w:hint="eastAsia"/>
        </w:rPr>
        <w:t>宿命通令我们了达自他无量劫轮转的真情实况，在六道中我们都曾经历过，苦乐尊卑能作一体观，有缘众生还生生世世在苦海中沉浮挣扎，吾人何能独善其身，安享清福？现量见证如是，菩提心不期发而自发。上求佛道，下化众生，自当不勉而行，精进无已。可见宿命智通，对修行甚为重要。在此土修行凭自力开显宿命智通甚难。往生净土仰靠佛力加持，自然而得宿命智通，何其庆哉！</w:t>
      </w:r>
    </w:p>
    <w:p w:rsidR="002238C9" w:rsidRDefault="002238C9" w:rsidP="00E65F34">
      <w:pPr>
        <w:ind w:firstLine="31680"/>
      </w:pPr>
      <w:r>
        <w:rPr>
          <w:rFonts w:hint="eastAsia"/>
        </w:rPr>
        <w:t>南无阿弥陀佛！</w:t>
      </w:r>
    </w:p>
    <w:p w:rsidR="002238C9" w:rsidRDefault="002238C9" w:rsidP="00E65F34">
      <w:pPr>
        <w:ind w:firstLine="31680"/>
      </w:pPr>
      <w:r>
        <w:rPr>
          <w:rFonts w:hint="eastAsia"/>
        </w:rPr>
        <w:t>（待续）</w:t>
      </w:r>
    </w:p>
    <w:p w:rsidR="002238C9" w:rsidRDefault="002238C9" w:rsidP="00E65F34">
      <w:pPr>
        <w:ind w:firstLine="31680"/>
      </w:pPr>
    </w:p>
    <w:p w:rsidR="002238C9" w:rsidRDefault="002238C9" w:rsidP="00C01874">
      <w:pPr>
        <w:pStyle w:val="Heading1"/>
      </w:pPr>
      <w:r>
        <w:rPr>
          <w:rFonts w:hint="eastAsia"/>
        </w:rPr>
        <w:t>《佛说无量寿经》讲记之十三</w:t>
      </w:r>
    </w:p>
    <w:p w:rsidR="002238C9" w:rsidRDefault="002238C9" w:rsidP="00E65F34">
      <w:pPr>
        <w:ind w:firstLine="31680"/>
      </w:pPr>
      <w:r>
        <w:rPr>
          <w:rFonts w:hint="eastAsia"/>
        </w:rPr>
        <w:t>释大安</w:t>
      </w:r>
    </w:p>
    <w:p w:rsidR="002238C9" w:rsidRDefault="002238C9" w:rsidP="00E65F34">
      <w:pPr>
        <w:ind w:firstLine="31680"/>
      </w:pPr>
      <w:r>
        <w:rPr>
          <w:rFonts w:hint="eastAsia"/>
        </w:rPr>
        <w:t>诸位大德比丘，诸位居士同修：</w:t>
      </w:r>
    </w:p>
    <w:p w:rsidR="002238C9" w:rsidRPr="007C05D4" w:rsidRDefault="002238C9" w:rsidP="00E65F34">
      <w:pPr>
        <w:ind w:firstLine="31680"/>
        <w:rPr>
          <w:rStyle w:val="Emphasis"/>
        </w:rPr>
      </w:pPr>
      <w:r>
        <w:rPr>
          <w:rFonts w:hint="eastAsia"/>
        </w:rPr>
        <w:t>请看愿文：</w:t>
      </w:r>
      <w:r w:rsidRPr="007C05D4">
        <w:rPr>
          <w:rStyle w:val="Emphasis"/>
          <w:rFonts w:hint="eastAsia"/>
        </w:rPr>
        <w:t>设我得佛，国中天人，不得天眼，下至见百千亿那由他诸佛国者，不取正觉。</w:t>
      </w:r>
    </w:p>
    <w:p w:rsidR="002238C9" w:rsidRDefault="002238C9" w:rsidP="00E65F34">
      <w:pPr>
        <w:ind w:firstLine="31680"/>
      </w:pPr>
      <w:r>
        <w:rPr>
          <w:rFonts w:hint="eastAsia"/>
        </w:rPr>
        <w:t>这是第六皆得天眼彻视愿。这一愿意谓：设使我成佛的时候，生到我刹土的天人（</w:t>
      </w:r>
      <w:r w:rsidRPr="00241B42">
        <w:rPr>
          <w:rStyle w:val="Char"/>
          <w:rFonts w:hint="eastAsia"/>
          <w:sz w:val="28"/>
        </w:rPr>
        <w:t>即带业往生者</w:t>
      </w:r>
      <w:r>
        <w:rPr>
          <w:rFonts w:hint="eastAsia"/>
        </w:rPr>
        <w:t>），悉皆具有天眼通，最低限度也能见到百千亿亿诸佛刹土之事；如果此愿不成就，不取正觉。阿弥陀佛因地为何要发起这一愿呢？这是法藏菩萨考察他方世界的众生，由于业障烦恼，本具的天眼通不得现前，一叶障目，不见泰山，墙壁隔碍便不知墙壁外的景物；见近不能见远，心胸不能拓开，智慧、慈悲无由显发。是故法藏菩萨发愿：未来我成佛所住持的净土，诸往生者自然得到天眼通，念头一动，想看哪个世界即可了了现前。在安养净刹的任一地面上、墙壁上、宝树间都能见到愿意见的他方刹土，真可谓坐地参学，不劳奔波。极乐国土天人的天眼通，远胜于二乘贤圣，能普见不可说不可说佛刹微尘数国，并明照众生生死去来种种之相。且极乐天人得天眼即能圆满具足慧眼、法眼、佛眼与本具的肉眼，诚如《无量寿经》所云：“肉眼清彻，靡不分了；天眼通达，无量无限；法眼观察，究竟诸道；慧眼见真，能度彼岸；佛眼具足，觉了法性。”诸往生者见到他方世界畜生、饿鬼、地狱三恶道众生的苦状，油然生起同体大悲心。如大目犍连以天眼见到他的母亲在饿鬼道受苦，悲切拔母之苦，盂兰盆会由斯启建。地藏菩萨因地作光目女、婆罗门女的时候，现量见证到地狱众生乃多生多劫之父母，便发出“地狱不空，誓不成佛”之宏愿。见到他方净土殊妙庄严，油生赞叹效仿之念，厌苦欣净之心自然成就。可见，由阿弥陀佛悲愿加持而获得天眼通及法尔具足之五眼功德，乃极乐天人修道之增上缘。</w:t>
      </w:r>
    </w:p>
    <w:p w:rsidR="002238C9" w:rsidRDefault="002238C9" w:rsidP="00E65F34">
      <w:pPr>
        <w:ind w:firstLine="31680"/>
      </w:pPr>
      <w:r>
        <w:rPr>
          <w:rFonts w:hint="eastAsia"/>
        </w:rPr>
        <w:t>在当今科技时代，望远镜、电视台等也能令吾人端坐一隅而遍知世界各地的信息，但是却要借助硬件媒体，亦须有电视发射台的信号才能接收到。而射电望远镜、电视等的发明，正是吾人本具天眼通的物化。现在种种高科技即是神通，乃由自性本具神通的性德中显现出来。且这种显现只是性德外显的百千万分之一，是故搞科研要专心致志，契入宁静的状态，才能有所发明。而往生到西方净土，本性具有的天眼通自然显现出来，报得不由修得。天眼通令诸往生者不仅了知他方世界众生的过去与现在，亦能了知其未来之生生世世的因缘果报，令其自然生起断一切恶、修一切善、度一切众生之大菩提心，亦即菩萨三聚净戒自然现前，用作速成佛果之胜因，足证阿弥陀佛予以众生的恩德至深且广。</w:t>
      </w:r>
    </w:p>
    <w:p w:rsidR="002238C9" w:rsidRPr="007C05D4" w:rsidRDefault="002238C9" w:rsidP="00E65F34">
      <w:pPr>
        <w:ind w:firstLine="31680"/>
        <w:rPr>
          <w:rStyle w:val="Emphasis"/>
        </w:rPr>
      </w:pPr>
      <w:r>
        <w:rPr>
          <w:rFonts w:hint="eastAsia"/>
        </w:rPr>
        <w:t>请看愿文：</w:t>
      </w:r>
      <w:r w:rsidRPr="007C05D4">
        <w:rPr>
          <w:rStyle w:val="Emphasis"/>
          <w:rFonts w:hint="eastAsia"/>
        </w:rPr>
        <w:t>设我得佛，国中天人，不得天耳，下至闻百千亿那由他诸佛所说，不悉受持者，不取正觉。</w:t>
      </w:r>
    </w:p>
    <w:p w:rsidR="002238C9" w:rsidRDefault="002238C9" w:rsidP="00E65F34">
      <w:pPr>
        <w:ind w:firstLine="31680"/>
      </w:pPr>
      <w:r>
        <w:rPr>
          <w:rFonts w:hint="eastAsia"/>
        </w:rPr>
        <w:t>这是第七皆得天耳彻听愿。这一愿意谓：设使我成佛的时候，往生到净土中的天人，都能得到天耳通，最低限度也能听闻到百千亿亿诸佛所说的法音，悉皆能信受奉行；如果此愿不成就，就不取正觉。阿弥陀佛因地为何要启建这一愿呢？法藏菩萨见到他方世界有些众生，虽然具有天眼通，但闻听他方世界种种声音的能力还不自在。吾人的耳根本来可以彻听他方世界一切音声，然受业力所拘，耳根功能受到限制。譬如吾人只能听到有限分贝内的声音，超声波、次声波就听不到，对天籁之音更是麻木。由是法藏菩萨即发愿：在我成佛所住持的刹土，诸往生者耳根的功能自然现前，他方世界诸佛如来讲经说法的音声、六道众生的苦乐音声、都能闻到。不仅听闻诸佛说法的音声，还能以耳根闻性加以深切的领受、忆持，返闻闻自性，性成无上道。在天耳彻听中，闻思修三慧一时具足，可谓不动道场，遍学无量法门。</w:t>
      </w:r>
    </w:p>
    <w:p w:rsidR="002238C9" w:rsidRDefault="002238C9" w:rsidP="00E65F34">
      <w:pPr>
        <w:ind w:firstLine="31680"/>
      </w:pPr>
      <w:r>
        <w:rPr>
          <w:rFonts w:hint="eastAsia"/>
        </w:rPr>
        <w:t>只因吾人本具天耳通，所以才有电话、手机、网络等通讯设备。这些现代通讯设备虽然高妙，然需借助机械性装置，难免有其局限性。而在西方净土，念头一动就能听闻，不想听闻便寂尔无声，由心回转，任运自在。且听到三恶道众生剧苦声音，能增进大悲心；听到诸佛如来讲法的音声，能增上福慧；听闻菩萨对谈讨论佛法，平添渴仰之忱。证知阿弥陀佛令往生者具备天耳通，为往生者的道业修行提供增上缘，用以成就菩提道果。</w:t>
      </w:r>
    </w:p>
    <w:p w:rsidR="002238C9" w:rsidRPr="007C05D4" w:rsidRDefault="002238C9" w:rsidP="00E65F34">
      <w:pPr>
        <w:ind w:firstLine="31680"/>
        <w:rPr>
          <w:rStyle w:val="Emphasis"/>
        </w:rPr>
      </w:pPr>
      <w:r>
        <w:rPr>
          <w:rFonts w:hint="eastAsia"/>
        </w:rPr>
        <w:t>请看愿文：</w:t>
      </w:r>
      <w:r w:rsidRPr="007C05D4">
        <w:rPr>
          <w:rStyle w:val="Emphasis"/>
          <w:rFonts w:hint="eastAsia"/>
        </w:rPr>
        <w:t>设我得佛，国中天人，不得见他心智，下至知百千亿那由他诸佛国中众生心念者，不取正觉。</w:t>
      </w:r>
    </w:p>
    <w:p w:rsidR="002238C9" w:rsidRDefault="002238C9" w:rsidP="00E65F34">
      <w:pPr>
        <w:ind w:firstLine="31680"/>
      </w:pPr>
      <w:r>
        <w:rPr>
          <w:rFonts w:hint="eastAsia"/>
        </w:rPr>
        <w:t>这是第八皆得知他心念愿。这一愿意谓：设使我成佛的时候，净土中的天人悉皆具备他心智通，最低限度也能了知百千亿亿诸佛国土众生心之所想；如果此愿不实现，便不取正觉。前面的天眼通、天耳通只是缘外在的境缘显发的功能德用，进一步还应了知一切众生内心的念头。人世的阅历告诉我们，要深刻了解一个人很难，原由就在于人大多会本能地掩藏自己内心的想法，而展示出来给别人看的往往不甚真实，戴着厚实的人格面具来生活。末法时期，众生的谄曲心、机诈心有增无减。如果我们有他心智通，了知他人的念头，那么就不会被其外表的造作、表演所迷惑。现在政界、企业界用人都非常谨慎，不经过相当时间的听其言、观其行、察其所安，便可能看错人、用错人。权力交给一个道德品行靠不住的人，将会导致难以弥补的巨大损失。不仅世间的用人要看准人，佛法度众生更是要了知对方的根机。如果不了解众生的宿根浅深、善恶好乐，说法不对机，便达不到教化的目的。是故佛陀讲经说法时，首先要入定观察众生的根机，然后施设教法，对症下药，可见他心智通非常重要。比如观世音菩萨三十二应，应以何身得度者即现何身而为说法，这正是建立在他心智通基础上的。随众生心，应所知量，包括求妻得妻，求子得子，求官得官，求财得财，求菩提得菩提，都要满足众生内心的愿望。先以欲勾牵，后令入佛智，先满足一切众生世间的愿望，令其对佛菩萨产生感恩的心理，然后次第讲说佛法的智慧。譬如开示世间一切有为法的梦幻虚假，涅槃的常、乐、我、净的真实无妄。持戒念佛的目的是往生成佛，这些都要建立在众生对佛法的信心基础上，所以了解众生的根机，应机说法，开启信心，悉皆需要他心智通。欲广度众生，如果没有他心智通，就难以措手。后得智差别智就是知道众生种种不同的根机，八万四千法门就是应众生种种的差异而施设的。从本源自性来说，佛讲经说法四十九年没有说一个字，无说而说，得因缘而炽然说，无间说，均须他心智通之方便。是故法藏菩萨发愿：在我成佛所住持的净土，诸往生者自然报得他心智通，心如明镜，自然照见他方世界所有众生的念头，所谓善心、不善心、广心、狭心、天心、声闻心、菩萨心、饿鬼心等，悉能分别，以无碍辨，予以教化摄受。</w:t>
      </w:r>
    </w:p>
    <w:p w:rsidR="002238C9" w:rsidRDefault="002238C9" w:rsidP="00E65F34">
      <w:pPr>
        <w:ind w:firstLine="31680"/>
      </w:pPr>
      <w:r>
        <w:rPr>
          <w:rFonts w:hint="eastAsia"/>
        </w:rPr>
        <w:t>吾人的念头众多且复杂，一弹指间有九百个生灭。生住异灭，如急流水，极为迅猛，念念不休，都是八识虚妄心中变现出来的。人与人之间为何缺乏诚信？其原因就在于心的虚妄。世间的虚妄心所产生的一切承诺，大都靠不住，因为他自己都把握不了心念，他人更无从了知，所以人际交往中常布满陷阱；而他心智通能明了众生心之所想，这就好办了。吾人初入佛门时，对《金刚经》所云一切众生的念头，“如来悉知悉见”颇难信解，然依据现在的通讯技术，却可以比量而知。电视台知道收视率的多少，电信局能知道我们打了多少电话，而且随时可以监听、记录。连世间的技术都能知道通电话的次数与内容，如来心如大圆镜智，又何能不晓一切众生的幻生幻灭的念头呢？当了知起心动念如来悉知，那么做一个诚实的人，是最明智的选择。不得外显贤善精进之相，内怀虚假，心口不一，果报难逃，骗得了凡夫骗不了天龙护法，更骗不了佛菩萨。欲得佛法实益，要到诚实恭敬中求。带业往生的凡夫，能够遍知无量刹土无数众生的心念，乃是阿弥陀佛大悲宏愿加持所致。</w:t>
      </w:r>
    </w:p>
    <w:p w:rsidR="002238C9" w:rsidRPr="007C05D4" w:rsidRDefault="002238C9" w:rsidP="00E65F34">
      <w:pPr>
        <w:ind w:firstLine="31680"/>
        <w:rPr>
          <w:rStyle w:val="Emphasis"/>
        </w:rPr>
      </w:pPr>
      <w:r>
        <w:rPr>
          <w:rFonts w:hint="eastAsia"/>
        </w:rPr>
        <w:t>请看愿文：</w:t>
      </w:r>
      <w:r w:rsidRPr="007C05D4">
        <w:rPr>
          <w:rStyle w:val="Emphasis"/>
          <w:rFonts w:hint="eastAsia"/>
        </w:rPr>
        <w:t>设我得佛，国中天人，不得神足，于一念顷，下至不能超过百千亿那由他诸佛国者，不取正觉。</w:t>
      </w:r>
    </w:p>
    <w:p w:rsidR="002238C9" w:rsidRDefault="002238C9" w:rsidP="00E65F34">
      <w:pPr>
        <w:ind w:firstLine="31680"/>
      </w:pPr>
      <w:r>
        <w:rPr>
          <w:rFonts w:hint="eastAsia"/>
        </w:rPr>
        <w:t>这是第九皆得神足飞行愿。这一愿意谓：设使我成佛的时候，国中天人皆得神足通，于一念顷，最低限度也能飞行超过百千亿亿诸佛刹土；如果此愿不成就，不取正觉。法藏菩萨考察他方世界，见到有些国土的众生，虽天眼彻视，天耳远听，然身体欲至他方异刹时，或山川隔绝，海陆途塞，或风帆冲波，葬身鱼腹，或车马跋涉，丧命虎口，于是以大悲心，兴起此愿。神足通又称如意通，大略有四类：一者身能飞行，如鸟无碍；二者移远令近，不往而到；三者此没彼出；四者一念转变，大能作小，小能作大，一能作多，多能作一，或坐卧空中，随意自在，身随念至，分身散影他方世界，广做佛事等。一念中能分身到他方世界去，能够超过百千亿亿诸佛国。爱因斯坦讲速度的极限是光速（</w:t>
      </w:r>
      <w:r w:rsidRPr="009F0855">
        <w:rPr>
          <w:rStyle w:val="Char"/>
          <w:sz w:val="28"/>
        </w:rPr>
        <w:t>30</w:t>
      </w:r>
      <w:r w:rsidRPr="009F0855">
        <w:rPr>
          <w:rStyle w:val="Char"/>
          <w:rFonts w:hint="eastAsia"/>
          <w:sz w:val="28"/>
        </w:rPr>
        <w:t>万公里</w:t>
      </w:r>
      <w:r w:rsidRPr="009F0855">
        <w:rPr>
          <w:rStyle w:val="Char"/>
          <w:sz w:val="28"/>
        </w:rPr>
        <w:t>/</w:t>
      </w:r>
      <w:r w:rsidRPr="009F0855">
        <w:rPr>
          <w:rStyle w:val="Char"/>
          <w:rFonts w:hint="eastAsia"/>
          <w:sz w:val="28"/>
        </w:rPr>
        <w:t>秒</w:t>
      </w:r>
      <w:r>
        <w:rPr>
          <w:rFonts w:hint="eastAsia"/>
        </w:rPr>
        <w:t>），然西方净土的往生者，却能在一念顷飞行到很遥远的国土去，这就不是光速所能比拟的。所以西方净土的菩萨圣众，报身安住安养刹土，分身到他方国土去，示现种种身份，上求佛道，下化众生。在极乐国土，阿弥陀佛与观音、势至端坐莲台，观察讨论他方众生的善根情形，何方众生根机成熟，观音、势至便化身前往。其他净土圣众亦复如是，或作佛的上首弟子，或作影响众，或作国王大臣，或作护法檀越，或预告念佛行人往生的时日（</w:t>
      </w:r>
      <w:r w:rsidRPr="009F0855">
        <w:rPr>
          <w:rStyle w:val="Char"/>
          <w:rFonts w:hint="eastAsia"/>
          <w:sz w:val="28"/>
        </w:rPr>
        <w:t>如龙树菩萨对昙鸾大师往生时间的预告</w:t>
      </w:r>
      <w:r>
        <w:rPr>
          <w:rFonts w:hint="eastAsia"/>
        </w:rPr>
        <w:t>），或引导修持念佛法门（</w:t>
      </w:r>
      <w:r w:rsidRPr="009F0855">
        <w:rPr>
          <w:rStyle w:val="Char"/>
          <w:rFonts w:hint="eastAsia"/>
          <w:sz w:val="28"/>
        </w:rPr>
        <w:t>如《西方确指》中觉明妙行菩萨于明末对八个外道的开示</w:t>
      </w:r>
      <w:r>
        <w:rPr>
          <w:rFonts w:hint="eastAsia"/>
        </w:rPr>
        <w:t>），等等。</w:t>
      </w:r>
    </w:p>
    <w:p w:rsidR="002238C9" w:rsidRDefault="002238C9" w:rsidP="00E65F34">
      <w:pPr>
        <w:ind w:firstLine="31680"/>
      </w:pPr>
      <w:r>
        <w:rPr>
          <w:rFonts w:hint="eastAsia"/>
        </w:rPr>
        <w:t>在此世间，吾人悉有读万卷书、行万里路的愿望，然而欲实现这个愿望颇有困难。无论是乘飞机、坐火车，还是步行，都有诸多障碍。可是往生到西方净土，冀欲周游世界，念头一动即可到达，那才算得上逍遥自在。莲华于空中即是飞行器，降落地面即是七宝舍宅，于德水宝池中即是水上宫殿，莲华即是海陆空三栖之神器。莲邦佛国，妙不可言。</w:t>
      </w:r>
    </w:p>
    <w:p w:rsidR="002238C9" w:rsidRPr="007C05D4" w:rsidRDefault="002238C9" w:rsidP="00E65F34">
      <w:pPr>
        <w:ind w:firstLine="31680"/>
        <w:rPr>
          <w:rStyle w:val="Emphasis"/>
        </w:rPr>
      </w:pPr>
      <w:r>
        <w:rPr>
          <w:rFonts w:hint="eastAsia"/>
        </w:rPr>
        <w:t>请看愿文：</w:t>
      </w:r>
      <w:r w:rsidRPr="007C05D4">
        <w:rPr>
          <w:rStyle w:val="Emphasis"/>
          <w:rFonts w:hint="eastAsia"/>
        </w:rPr>
        <w:t>设我得佛，国中天人，若起想念贪计身者，不取正觉。</w:t>
      </w:r>
    </w:p>
    <w:p w:rsidR="002238C9" w:rsidRDefault="002238C9" w:rsidP="00E65F34">
      <w:pPr>
        <w:ind w:firstLine="31680"/>
      </w:pPr>
      <w:r>
        <w:rPr>
          <w:rFonts w:hint="eastAsia"/>
        </w:rPr>
        <w:t>这是第十不起贪计身见愿。这一愿意谓：设使我成佛时，国中天人以般若的空性，破除对身见的贪恋执著；如果此愿不成就，便不取正觉。阿弥陀佛因地为何要发起这一愿呢？法藏菩萨考察他方世界的众生轮回六道的根本，在于对自我的执著。我执有两种，一种是深隐的俱生我执，即第七末那识执著阿赖耶的见分为自我。俱生我执是与生俱来的，不待分别就存在的。另一种是分别我执，即第七末那识执取前六识为我所用。贪计身体即是基于我执对自身虚妄计度执取，由此产生爱憎、违顺之情执。有这个坚固的自我就会产生我所之占有欲，追求高知名度为我作荣耀，摄取财富为我作感官享乐，娇妻美妾满足我贪欲的快意，等等。由于这种我执的贪恋，便导致不择手段地占有，宠辱皆惊，可知贪计身体是一切烦恼罪恶的根源。而修行即是从我执下手，如果我执不破，纵然有禅定、神通、多闻，终不能解脱轮回的束缚。</w:t>
      </w:r>
    </w:p>
    <w:p w:rsidR="002238C9" w:rsidRDefault="002238C9" w:rsidP="00E65F34">
      <w:pPr>
        <w:ind w:firstLine="31680"/>
      </w:pPr>
      <w:r>
        <w:rPr>
          <w:rFonts w:hint="eastAsia"/>
        </w:rPr>
        <w:t>是故释尊一代时教，二十二年演讲般若空性，即是对凡夫众生厚重的身见烦惑而施设的法药，开示四大（</w:t>
      </w:r>
      <w:r w:rsidRPr="009F0855">
        <w:rPr>
          <w:rStyle w:val="Char"/>
          <w:rFonts w:hint="eastAsia"/>
          <w:sz w:val="28"/>
        </w:rPr>
        <w:t>地水火风</w:t>
      </w:r>
      <w:r>
        <w:rPr>
          <w:rFonts w:hint="eastAsia"/>
        </w:rPr>
        <w:t>）五蕴（</w:t>
      </w:r>
      <w:r w:rsidRPr="009F0855">
        <w:rPr>
          <w:rStyle w:val="Char"/>
          <w:rFonts w:hint="eastAsia"/>
          <w:sz w:val="28"/>
        </w:rPr>
        <w:t>色受想行识</w:t>
      </w:r>
      <w:r>
        <w:rPr>
          <w:rFonts w:hint="eastAsia"/>
        </w:rPr>
        <w:t>）的身心都是众缘和合的假象，是吾人坚固妄想的产物，如幻如化，觅我了不可得。然四大五蕴的体性本如来藏，清净本然，遍周沙界。然而身心的假象却是很难破除的，也正是由于我执的坚固，起惑造业，遂令我等轮转三界六道，无有休止。破了身见，即是阿罗汉；进一步破尘沙惑，得人法二空，即是菩萨；人空法空究竟破尽，就圆成佛果。如是修因证果，在此土万难万难，是故法藏菩萨发愿：在我成佛所住持的净土，诸往生者自然显发智慧光明，照见五蕴皆空，知一切法，皆悉寂灭，见思烦惑，伏断无遗。诸往生者，常宣正法，随顺智慧，无违无失，于其国土，所有万物，无我所心，无染著心，去来进止，情无所系，无彼无我，无竞无讼，随意自在。在此土难以破除的我执，一经往生彼土，便以般若慧剑予以摧破，并进而自然破法执。人法二空，本具的神通智慧朗现，诚如善导大师所云：“三明自然乘佛愿，须臾合掌得神通。”圆顿快捷，直以弥陀果德为己用，不断烦恼得涅槃分。带业往生的凡夫，在彼土得疾速成就佛果，在此愿中亦可获得消息。</w:t>
      </w:r>
    </w:p>
    <w:p w:rsidR="002238C9" w:rsidRDefault="002238C9" w:rsidP="00E65F34">
      <w:pPr>
        <w:ind w:firstLine="31680"/>
      </w:pPr>
      <w:r>
        <w:rPr>
          <w:rFonts w:hint="eastAsia"/>
        </w:rPr>
        <w:t>请看愿文：</w:t>
      </w:r>
      <w:r w:rsidRPr="007C05D4">
        <w:rPr>
          <w:rStyle w:val="Emphasis"/>
          <w:rFonts w:hint="eastAsia"/>
        </w:rPr>
        <w:t>设我得佛，国中天人，不住定聚，必至灭度者，不取正觉。</w:t>
      </w:r>
    </w:p>
    <w:p w:rsidR="002238C9" w:rsidRDefault="002238C9" w:rsidP="00E65F34">
      <w:pPr>
        <w:ind w:firstLine="31680"/>
      </w:pPr>
      <w:r>
        <w:rPr>
          <w:rFonts w:hint="eastAsia"/>
        </w:rPr>
        <w:t>这是第十一正定必至涅槃愿。这一愿意谓：设使我成佛的时候，国中天人必定能安住于大乘正定聚，必定能证到大乘涅槃佛果；如果这一愿不能实现，就不成佛。阿弥陀佛因地为何建立此愿呢？法藏菩萨考察他方世界修行者，由于烦惑的厚重，在菩提道上进进退退，或功夫上轨道，又大多堕入声闻、缘觉地，成佛无期，甚或有堕入三恶道的厄难，是故法藏菩萨悲心启建此愿：在我成佛所住持的净土，诸往生者，悉得入大乘正定聚，保任行人不至中途退转，或取证偏真涅槃，必定加持护佑其成就大乘的佛果。这一愿表明阿弥陀佛启建净土的终极目标，以一佛乘度脱众生，欲令一切众生速疾稳妥地圆成无上涅槃果。这条愿对修行人非常重要。我们通过佛的遗教与善知识的开导，知道本具佛性，发心修行，指向的目标就是成佛。然而吾人以通途法门依自力断惑证真，其过程可谓险象环生，稍失正见，即陷群魔，求升反堕，甚可怖畏，《首楞严经》五十种阴魔可资佐证。道高一尺，魔高一丈，凡夫众生自力怯弱，离却佛功德力的加被，将何以堪！</w:t>
      </w:r>
    </w:p>
    <w:p w:rsidR="002238C9" w:rsidRDefault="002238C9" w:rsidP="00E65F34">
      <w:pPr>
        <w:ind w:firstLine="31680"/>
      </w:pPr>
      <w:r>
        <w:rPr>
          <w:rFonts w:hint="eastAsia"/>
        </w:rPr>
        <w:t>一般来说，吾辈凡夫在修道的过程中，有三关难以透过：第一是脱离三界生死轮回难，即透脱凡圣同居秽土难。修行通途佛法，破见思惑方可长揖生死，不堕轮回。这对末法众生来说，难得其人。而净宗信愿持名，乘托阿弥陀佛大悲愿力，即可横截生死急流，由凡圣同居秽土生到凡圣同居净土，不再遭受轮回之苦。第二是不取证偏真涅槃难。自力修行，勇猛精进，如救头然，或可证人我空，得阿罗汉果。这时，往往得少为足，取证偏真涅槃，堕无为坑，饮三昧酒，对严土利生不生好乐。这在大乘菩萨道看来，乃焦芽败种，中止化城，永不得成就佛果，这是通途修行的一大陷阱。大乘圆教七地菩萨亦遭遇此困境，得十方诸佛加持劝勉，方能前行至八九十地。然念佛往生西方净土，得阿弥陀佛欢喜光注照，生起庄严净土、饶益众生的大悲心，进趋大乘佛果，修大乘菩萨行，不会滞留化城，以小乘自了汉为满足。第三是得阿惟越致成就佛果难。通途佛法修行，首先关注的位次是获得阿鞞跋致（</w:t>
      </w:r>
      <w:r w:rsidRPr="009F0855">
        <w:rPr>
          <w:rStyle w:val="Char"/>
          <w:rFonts w:hint="eastAsia"/>
          <w:sz w:val="28"/>
        </w:rPr>
        <w:t>不退转位</w:t>
      </w:r>
      <w:r>
        <w:rPr>
          <w:rFonts w:hint="eastAsia"/>
        </w:rPr>
        <w:t>），这相当于破一品无明之圆教初住菩萨以上的水平。如果一个修行人未能获得不退转位，便如空中柳絮，进退无据，属轻毛菩萨，动经尘点劫，进进退退，难成道果。譬如舍利弗在六信位时，因乞眼一事退失大乘心，六十小劫堕在声闻位，不能契证第一义谛。然往生到西方净土，即是入大乘之门，靠阿弥陀佛大悲光明愿力加持，即可安立于大乘正定聚。有如是决定成佛之因，决定圆证大乘佛果，菩提道上无有迂曲弯路。</w:t>
      </w:r>
    </w:p>
    <w:p w:rsidR="002238C9" w:rsidRDefault="002238C9" w:rsidP="00E65F34">
      <w:pPr>
        <w:ind w:firstLine="31680"/>
      </w:pPr>
      <w:r>
        <w:rPr>
          <w:rFonts w:hint="eastAsia"/>
        </w:rPr>
        <w:t>有人质疑：业力凡夫，贪嗔痴三毒烦恼常起现行，云何得生极乐世界，即得不退转（</w:t>
      </w:r>
      <w:r w:rsidRPr="009F0855">
        <w:rPr>
          <w:rStyle w:val="Char"/>
          <w:rFonts w:hint="eastAsia"/>
          <w:sz w:val="28"/>
        </w:rPr>
        <w:t>阿</w:t>
      </w:r>
      <w:r w:rsidRPr="009F0855">
        <w:rPr>
          <w:rStyle w:val="Char"/>
          <w:rFonts w:ascii="宋体" w:eastAsia="宋体" w:hAnsi="宋体" w:cs="宋体" w:hint="eastAsia"/>
          <w:sz w:val="28"/>
        </w:rPr>
        <w:t>鞞</w:t>
      </w:r>
      <w:r w:rsidRPr="009F0855">
        <w:rPr>
          <w:rStyle w:val="Char"/>
          <w:rFonts w:ascii="楷体_GB2312" w:hAnsi="楷体_GB2312" w:cs="楷体_GB2312" w:hint="eastAsia"/>
          <w:sz w:val="28"/>
        </w:rPr>
        <w:t>跋致</w:t>
      </w:r>
      <w:r>
        <w:rPr>
          <w:rFonts w:hint="eastAsia"/>
        </w:rPr>
        <w:t>），超过三界轮回呢？智者大师曾回答：有五种因缘能令往生者不退转：一者阿弥陀佛大悲愿力的摄受加持，能令往生者得圣位不退（</w:t>
      </w:r>
      <w:r w:rsidRPr="009F0855">
        <w:rPr>
          <w:rStyle w:val="Char"/>
          <w:rFonts w:hint="eastAsia"/>
          <w:sz w:val="28"/>
        </w:rPr>
        <w:t>不堕凡夫位</w:t>
      </w:r>
      <w:r>
        <w:rPr>
          <w:rFonts w:hint="eastAsia"/>
        </w:rPr>
        <w:t>）、大乘菩萨行不退（</w:t>
      </w:r>
      <w:r w:rsidRPr="009F0855">
        <w:rPr>
          <w:rStyle w:val="Char"/>
          <w:rFonts w:hint="eastAsia"/>
          <w:sz w:val="28"/>
        </w:rPr>
        <w:t>不堕入二乘自了行</w:t>
      </w:r>
      <w:r>
        <w:rPr>
          <w:rFonts w:hint="eastAsia"/>
        </w:rPr>
        <w:t>）、念不退，念念与一切种智相应，身口意业随智慧行，乃至于念不退中，顿然超越四十一因位，疾速成佛；二者阿弥陀佛光明常照，能令往生者的大乘菩提心恒常增进不退；三者极乐净土水、鸟、树林、风声乐响悉能讲经说法，随往生者之心，演说苦、空等四教法轮，闻者常起念佛念法念僧之心，得三宝力加持，故得不退转；四者极乐净土纯诸菩萨以为良友，外无神鬼魔邪的干扰，内无贪嗔痴烦惑，由名号功德力故，烦恼毕竟不起，故得不退转；五者往生极乐即得寿命永劫，与阿弥陀佛、观音势至平等无别，得以长时修道，悟入无生法忍，故得不退转。（</w:t>
      </w:r>
      <w:r w:rsidRPr="009F0855">
        <w:rPr>
          <w:rStyle w:val="Char"/>
          <w:rFonts w:hint="eastAsia"/>
          <w:sz w:val="28"/>
        </w:rPr>
        <w:t>参见智者大师《净土十疑论》</w:t>
      </w:r>
      <w:r>
        <w:rPr>
          <w:rFonts w:hint="eastAsia"/>
        </w:rPr>
        <w:t>）由此证知业力凡夫乃至五逆十恶者，念佛往生悉皆得不退转，毕竟成佛，此乃净土法门胜妙之功德。</w:t>
      </w:r>
    </w:p>
    <w:p w:rsidR="002238C9" w:rsidRDefault="002238C9" w:rsidP="00E65F34">
      <w:pPr>
        <w:ind w:firstLine="31680"/>
      </w:pPr>
      <w:r>
        <w:rPr>
          <w:rFonts w:hint="eastAsia"/>
        </w:rPr>
        <w:t>《无量寿如来会》云：“彼国众生若当生者，皆悉究竟无上菩提，到涅槃处。何以故？若邪定聚及不定聚，不能了知建立彼因故。”证知，我等众生深信切愿，念佛求生，即是住于正定之聚，决定能到彼岸涅槃处。这一愿还向法界众生提供了这样的信号：一个生命体的最高价值是成就佛果。在如是崇高的生命目标面前，世间的一切荣华富贵，悉皆梦幻泡影，终究归于破灭，都是流沙上的高楼，难免塌陷之虞，惟有自性涅槃之常乐我净是真实永恒的。龙树菩萨于《大智度论》中曾开示：行人不得阿惟越致，欲度众生，无有是处。我等众生发菩提心，欲救度有缘众生，正宜信愿持名，往生极乐净土，亲觐阿弥陀佛，得阿鞞跋致（不退转），方可回入娑婆，广度含识。此乃自利利他之妙行，阿弥陀佛给予一切众生成佛之真实大利，可谓慈悲至极。</w:t>
      </w:r>
    </w:p>
    <w:p w:rsidR="002238C9" w:rsidRDefault="002238C9" w:rsidP="00E65F34">
      <w:pPr>
        <w:ind w:firstLine="31680"/>
      </w:pPr>
      <w:r>
        <w:rPr>
          <w:rFonts w:hint="eastAsia"/>
        </w:rPr>
        <w:t>南无阿弥陀佛！</w:t>
      </w:r>
    </w:p>
    <w:p w:rsidR="002238C9" w:rsidRDefault="002238C9" w:rsidP="00E65F34">
      <w:pPr>
        <w:ind w:firstLine="31680"/>
      </w:pPr>
      <w:r>
        <w:rPr>
          <w:rFonts w:hint="eastAsia"/>
        </w:rPr>
        <w:t>（待续）</w:t>
      </w:r>
    </w:p>
    <w:p w:rsidR="002238C9" w:rsidRDefault="002238C9" w:rsidP="00E65F34">
      <w:pPr>
        <w:ind w:firstLine="31680"/>
      </w:pPr>
    </w:p>
    <w:p w:rsidR="002238C9" w:rsidRDefault="002238C9" w:rsidP="00C01874">
      <w:pPr>
        <w:pStyle w:val="Heading1"/>
      </w:pPr>
      <w:r>
        <w:rPr>
          <w:rFonts w:hint="eastAsia"/>
        </w:rPr>
        <w:t>《佛说无量寿经》讲记之十四</w:t>
      </w:r>
    </w:p>
    <w:p w:rsidR="002238C9" w:rsidRDefault="002238C9" w:rsidP="00E65F34">
      <w:pPr>
        <w:ind w:firstLine="31680"/>
      </w:pPr>
      <w:r>
        <w:rPr>
          <w:rFonts w:hint="eastAsia"/>
        </w:rPr>
        <w:t>·释大安·</w:t>
      </w:r>
    </w:p>
    <w:p w:rsidR="002238C9" w:rsidRDefault="002238C9" w:rsidP="00E65F34">
      <w:pPr>
        <w:ind w:firstLine="31680"/>
      </w:pPr>
      <w:r>
        <w:rPr>
          <w:rFonts w:hint="eastAsia"/>
        </w:rPr>
        <w:t>诸位大德比丘、诸位居士同修：</w:t>
      </w:r>
    </w:p>
    <w:p w:rsidR="002238C9" w:rsidRPr="007C05D4" w:rsidRDefault="002238C9" w:rsidP="00E65F34">
      <w:pPr>
        <w:ind w:firstLine="31680"/>
        <w:rPr>
          <w:rStyle w:val="Emphasis"/>
        </w:rPr>
      </w:pPr>
      <w:r>
        <w:rPr>
          <w:rFonts w:hint="eastAsia"/>
        </w:rPr>
        <w:t>请看愿文：</w:t>
      </w:r>
      <w:r w:rsidRPr="007C05D4">
        <w:rPr>
          <w:rStyle w:val="Emphasis"/>
          <w:rFonts w:hint="eastAsia"/>
        </w:rPr>
        <w:t>设我得佛，光明有限量，下至不照百千亿那由他诸佛国者，不取正觉。</w:t>
      </w:r>
    </w:p>
    <w:p w:rsidR="002238C9" w:rsidRDefault="002238C9" w:rsidP="00E65F34">
      <w:pPr>
        <w:ind w:firstLine="31680"/>
      </w:pPr>
      <w:r>
        <w:rPr>
          <w:rFonts w:hint="eastAsia"/>
        </w:rPr>
        <w:t>这是第十二光明遍照十方愿。这一愿意谓：设我成佛的时候，光明无量无边，最低限度也要遍照百千亿亿的佛刹；如果此愿不成就，就不取正觉。阿弥陀佛因地，见到他方刹土，依报器物暗冥，昼夜更迭，正报的众生头顶上虽有日光照耀，然内心却为愚痴无明所闇蔽，无有光明智慧相，由之起惑造业，轮转不休，是故愿言：愿我成佛时，常光与放光悉皆无量，所住持的刹土，所有万物亦光明映彻，正报依报的光明悉皆遍照十方无量世界，遣除一切众生的无明黑暗，开显般若智慧，生起对净土难信之法的信心，证得往生，速疾成佛。</w:t>
      </w:r>
    </w:p>
    <w:p w:rsidR="002238C9" w:rsidRDefault="002238C9" w:rsidP="00E65F34">
      <w:pPr>
        <w:ind w:firstLine="31680"/>
      </w:pPr>
      <w:r>
        <w:rPr>
          <w:rFonts w:hint="eastAsia"/>
        </w:rPr>
        <w:t>这是阿弥陀佛摄法身愿，实乃大悲普度众生的善巧方便。阿弥陀佛契证了心性寂照理体，从体起用显发的光明，也就无量无边。光明是悲愿的载体，阿弥陀佛拯救一切众生的悲心无量，所积功德亦无量，然而如何将此悲愿功德传递给众生呢？依凭两个载体：一是光明，二是名号。光明遍一切处，名号含摄光明功德。光明有弥散性，虚空法界任一地方光明无不渗入，只要有众生的地方就有慈光的护佑。名号人皆可称，称念名号时，阿弥陀佛的光明功德便现前加被行人。</w:t>
      </w:r>
    </w:p>
    <w:p w:rsidR="002238C9" w:rsidRDefault="002238C9" w:rsidP="00E65F34">
      <w:pPr>
        <w:ind w:firstLine="31680"/>
      </w:pPr>
      <w:r>
        <w:rPr>
          <w:rFonts w:hint="eastAsia"/>
        </w:rPr>
        <w:t>阿弥陀佛光明遍照法界，摄受有缘众生往生西方净土。弥陀光明内蕴着十二种功德，阿弥陀佛又称为十二光如来。第一是无量光，阿弥陀佛称性光明，广大如虚空，究竟无边际，光明彻照。无量光能拓宽众生狭劣的心胸，如天普盖，似地均擎，恒常关顾任一众生。其光明妙法，或可对治众生颠倒的知见；或可穿越时空，穿透无明烦恼的硬壳，转烦恼为菩提；或可对治懈怠放逸，将吾人自性中不疲不厌的精进心显发出来；或可对治众生的贪欲；或可对治众生的瞋恚烦恼；或可对治众生的贪恋执著；或可予以恐惧众生安心与安乐；或可治愈众生种种身心疾病。</w:t>
      </w:r>
    </w:p>
    <w:p w:rsidR="002238C9" w:rsidRDefault="002238C9" w:rsidP="00E65F34">
      <w:pPr>
        <w:ind w:firstLine="31680"/>
      </w:pPr>
      <w:r>
        <w:rPr>
          <w:rFonts w:hint="eastAsia"/>
        </w:rPr>
        <w:t>阿弥陀佛如是种种光明功德，悉是因地无央数劫积功累德所成就的，或归敬三宝，或发四弘誓愿，或精修戒定慧三学及六度等。弥陀光明妙德无量，吾人至心念弥陀名号，即是称扬赞叹弥陀光明功德，即能获致弥陀威神愿力的加持，握持往生净土的左券。何以故？阿弥陀佛光明遍照十方念佛众生，摄取不舍。</w:t>
      </w:r>
    </w:p>
    <w:p w:rsidR="002238C9" w:rsidRDefault="002238C9" w:rsidP="00E65F34">
      <w:pPr>
        <w:ind w:firstLine="31680"/>
      </w:pPr>
    </w:p>
    <w:p w:rsidR="002238C9" w:rsidRPr="003E7B86" w:rsidRDefault="002238C9" w:rsidP="00E65F34">
      <w:pPr>
        <w:ind w:firstLine="31680"/>
        <w:rPr>
          <w:rStyle w:val="Emphasis"/>
        </w:rPr>
      </w:pPr>
      <w:r>
        <w:rPr>
          <w:rFonts w:hint="eastAsia"/>
        </w:rPr>
        <w:t>请看愿文：</w:t>
      </w:r>
      <w:r w:rsidRPr="003E7B86">
        <w:rPr>
          <w:rStyle w:val="Emphasis"/>
          <w:rFonts w:hint="eastAsia"/>
        </w:rPr>
        <w:t>设我得佛，寿命有限量，下至百千亿那由他劫者，不取正觉。</w:t>
      </w:r>
    </w:p>
    <w:p w:rsidR="002238C9" w:rsidRDefault="002238C9" w:rsidP="00E65F34">
      <w:pPr>
        <w:ind w:firstLine="31680"/>
      </w:pPr>
      <w:r>
        <w:rPr>
          <w:rFonts w:hint="eastAsia"/>
        </w:rPr>
        <w:t>这是第十三寿命同佛永久愿。这一愿意谓：设我成佛的时候，寿命无有限量，最低限度也有百千亿亿劫；如果此愿不成就，便不取正觉。寿命的经历，有长有短。一切天人，乃至诸佛住世利生，亦有限量，惟阿弥陀佛的寿命，至为久远，非数量所能计算，故云“无量”。寿有纳受、不隔、相应等义。佛的法报化三身具相应的三种寿命。法身以真如纳受本觉之理为寿，无始无终。报身以始觉之智纳受本觉之理为寿，故报身佛寿有始无终，这是佛佛道同，皆名无量寿。应化身以悲愿领受机缘为寿，一期报得，酬愿度生，有始有终。法藏菩萨发愿所成的法报身与诸佛相同，寿命是无量之无量。下至百千亿亿劫，是指所成的应化身寿命说，乃有量之无量。这是诸佛所没有的愿，今如愿成佛，所以称名无量寿。克实而论，法报化三身圆融，三身寿命亦无碍。即长即短，报身寿即是应身寿；即短即长，应身寿即为报身寿；无长无短，报身化身寿即乃法身寿；长寿短寿并存，法身寿即是报身寿与化身寿。三身三寿，一一圆融，何可思议。</w:t>
      </w:r>
    </w:p>
    <w:p w:rsidR="002238C9" w:rsidRDefault="002238C9" w:rsidP="00E65F34">
      <w:pPr>
        <w:ind w:firstLine="31680"/>
      </w:pPr>
      <w:r>
        <w:rPr>
          <w:rFonts w:hint="eastAsia"/>
        </w:rPr>
        <w:t>阿弥陀佛的寿命无量愿，表面看来，是为庄严自身功德而发，实则由悲愍众生之心而发起。因为教主住世时间短，则摄化众生的机缘也就短促，众生难以逢遇。若教主长久住世，则予以众生得度的机缘无穷，饶益众生的功德便无尽。我等净业行人了知阿弥陀佛寿命无量，自然心安快慰，不至有佛涅槃不得亲炙之忧虑。称理而言，自性常照即无量光，自性常寂即无量寿。阿弥陀佛彻证心性奥藏，是故光寿无量，普利众生。常寂而复常照，即寿而光；常照而亦常寂，故即光而寿。阿弥陀佛虽过十万亿刹土之外，而实于娑婆世界众生心中，结跏趺坐，俨然不动。吾人不应佩长生之要诀，枉自夭折殇亡；心有智慧光明，却分别计度。心性翻成黑暗，自昧自迷，诚为可怜愍者。今幸闻净土法门，以阿弥陀佛果地之无量光寿，显发我等众生心内的无量光寿，何其庆哉！</w:t>
      </w:r>
    </w:p>
    <w:p w:rsidR="002238C9" w:rsidRDefault="002238C9" w:rsidP="00E65F34">
      <w:pPr>
        <w:ind w:firstLine="31680"/>
      </w:pPr>
    </w:p>
    <w:p w:rsidR="002238C9" w:rsidRDefault="002238C9" w:rsidP="00E65F34">
      <w:pPr>
        <w:ind w:firstLine="31680"/>
      </w:pPr>
      <w:r>
        <w:rPr>
          <w:rFonts w:hint="eastAsia"/>
        </w:rPr>
        <w:t>请看愿文：</w:t>
      </w:r>
      <w:r w:rsidRPr="00CB39FD">
        <w:rPr>
          <w:rStyle w:val="Emphasis"/>
          <w:rFonts w:hint="eastAsia"/>
        </w:rPr>
        <w:t>设我得佛，国中声闻，有能计量，乃至三千大千世界众生悉成缘觉，于百千劫，悉共计校，知其数者，不取正觉。</w:t>
      </w:r>
    </w:p>
    <w:p w:rsidR="002238C9" w:rsidRDefault="002238C9" w:rsidP="00E65F34">
      <w:pPr>
        <w:ind w:firstLine="31680"/>
      </w:pPr>
      <w:r>
        <w:rPr>
          <w:rFonts w:hint="eastAsia"/>
        </w:rPr>
        <w:t>这是第十四声闻广多无量愿。这一愿意谓：设我成佛的时候，国土中的声闻（</w:t>
      </w:r>
      <w:r w:rsidRPr="00816864">
        <w:rPr>
          <w:rStyle w:val="Char"/>
          <w:rFonts w:hint="eastAsia"/>
          <w:sz w:val="28"/>
        </w:rPr>
        <w:t>含缘觉</w:t>
      </w:r>
      <w:r>
        <w:rPr>
          <w:rFonts w:hint="eastAsia"/>
        </w:rPr>
        <w:t>）圣众，广多无量，以三千大千世界（一</w:t>
      </w:r>
      <w:r w:rsidRPr="00816864">
        <w:rPr>
          <w:rStyle w:val="Char"/>
          <w:rFonts w:hint="eastAsia"/>
          <w:sz w:val="28"/>
        </w:rPr>
        <w:t>佛所教化的刹土</w:t>
      </w:r>
      <w:r>
        <w:rPr>
          <w:rFonts w:hint="eastAsia"/>
        </w:rPr>
        <w:t>），所有的有情众生，悉皆成为辟支佛，以其神通道力，经过百千劫的时间，一共来计算校量极乐世界声闻圣众的数量，都不能完全数清；如果此愿不成就，便不成佛。</w:t>
      </w:r>
    </w:p>
    <w:p w:rsidR="002238C9" w:rsidRDefault="002238C9" w:rsidP="00E65F34">
      <w:pPr>
        <w:ind w:firstLine="31680"/>
      </w:pPr>
      <w:r>
        <w:rPr>
          <w:rFonts w:hint="eastAsia"/>
        </w:rPr>
        <w:t>闻苦集灭道四圣谛法而证小乘四果的是声闻。观十二因缘而开悟证果的，遇佛住世称缘觉，未遇佛出世称辟支佛。极乐净土的声闻，悉具菩萨种性，只是从断惑的程度来指称为声闻。在他方世界，二乘种性的圣众，常常得少为足，对严土利生不生好乐之心。阿弥陀佛平等救度九法界众生，十方世界中修小乘戒行愿往生者，阿弥陀佛亦平等摄受往生，但到西方净土先证小乘果位，证小乘果位已，即可转向大乘，一转向大乘以后，更不起二乘自利之心，并不是说二乘种性人不得往生。所以天亲菩萨偈云：“大乘善根界，等无讥嫌名，女人及根缺，二乘种不生。”安乐净土声闻众多，表明阿弥陀佛愿力不可思议。声闻人证得我空，便以为所作已究竟，可以涅槃安息了。此等声闻本不应再能生起成佛的根芽，可是阿弥陀佛的大悲本怀，欲令一切众生皆得成佛，故以不可思议神力，摄令生到极乐世界的方便有余净土，既生已，阿弥陀佛复以神力，令彼发菩提心修菩萨道，最终皆当成佛。从此愿亦可深刻感知阿弥陀佛惠以众生真实之利之悲愿神力。声闻无数，菩萨及天人的数量亦复如是，表证阿弥陀佛愿力招感眷属无量。</w:t>
      </w:r>
    </w:p>
    <w:p w:rsidR="002238C9" w:rsidRDefault="002238C9" w:rsidP="00E65F34">
      <w:pPr>
        <w:ind w:firstLine="31680"/>
      </w:pPr>
    </w:p>
    <w:p w:rsidR="002238C9" w:rsidRPr="00CB39FD" w:rsidRDefault="002238C9" w:rsidP="00E65F34">
      <w:pPr>
        <w:ind w:firstLine="31680"/>
        <w:rPr>
          <w:rStyle w:val="Emphasis"/>
        </w:rPr>
      </w:pPr>
      <w:r>
        <w:rPr>
          <w:rFonts w:hint="eastAsia"/>
        </w:rPr>
        <w:t>请看愿文：</w:t>
      </w:r>
      <w:r w:rsidRPr="00CB39FD">
        <w:rPr>
          <w:rStyle w:val="Emphasis"/>
          <w:rFonts w:hint="eastAsia"/>
        </w:rPr>
        <w:t>设我得佛，国中天人，寿命无能限量。除其本愿，修短自在。若不尔者，不取正觉。</w:t>
      </w:r>
    </w:p>
    <w:p w:rsidR="002238C9" w:rsidRDefault="002238C9" w:rsidP="00E65F34">
      <w:pPr>
        <w:ind w:firstLine="31680"/>
      </w:pPr>
      <w:r>
        <w:rPr>
          <w:rFonts w:hint="eastAsia"/>
        </w:rPr>
        <w:t>这是第十五寿命修短随意愿。这一愿意谓：设我成佛的时候，国土中的天人寿命无有限量。除其往生者的意乐本愿，寿命长短，随心所欲；如果此愿不成就，便不成佛。法藏菩萨考察他方世界，见到有的刹土，虽佛的寿命长久，然所化的众生寿命短促。修行佛道者，死魔为退转的根本，是故悲心建立此愿，教主阿弥陀佛寿命无量，菩萨眷属寿命亦无量，表诠主伴不二、生佛同体之奥妙。众生信愿持名，全摄佛功德为自功德，是故诸往生者亦有相似得大自在的景况。眷属寿命无量亦给予往生者一生成佛提供时间上的保证。</w:t>
      </w:r>
    </w:p>
    <w:p w:rsidR="002238C9" w:rsidRDefault="002238C9" w:rsidP="00E65F34">
      <w:pPr>
        <w:ind w:firstLine="31680"/>
      </w:pPr>
      <w:r>
        <w:rPr>
          <w:rFonts w:hint="eastAsia"/>
        </w:rPr>
        <w:t>阿弥陀佛考虑众生的意愿是细致入微的，尊重往生者的自由选择的意志。有的往生者曾发愿，悟无生忍再回三界度众生；有的发愿，成佛以后，再分身尘刹，普度众生；有的发愿，一经往生见佛，即回生死稠林救济有情。有的发愿，在秽土浊世快速修习圆满菩萨六波罗蜜，诸如布施波罗蜜，浊世苦难众生多，提供了修行布施的机缘；忍辱波罗蜜，浊世弊恶众生多，无故横加诽訾、毁害，亦为圆成忍辱波罗蜜提供增上缘，等等。是故《寿经》云，于娑婆世界“正心正意，斋戒清净，一日一夜，胜在无量寿国为善百岁。所以者何？彼佛国土，无为自然，皆积众善，无毛发之恶”。这因地之愿，决定着往生者再来的时间有长有短，那些往生者在极乐世界的寿命，也就有长有短。随其本愿，如意自在，阿弥陀佛悉予各自的满足。</w:t>
      </w:r>
    </w:p>
    <w:p w:rsidR="002238C9" w:rsidRDefault="002238C9" w:rsidP="00E65F34">
      <w:pPr>
        <w:ind w:firstLine="31680"/>
      </w:pPr>
    </w:p>
    <w:p w:rsidR="002238C9" w:rsidRPr="00CB39FD" w:rsidRDefault="002238C9" w:rsidP="00E65F34">
      <w:pPr>
        <w:ind w:firstLine="31680"/>
        <w:rPr>
          <w:rStyle w:val="Emphasis"/>
        </w:rPr>
      </w:pPr>
      <w:r>
        <w:rPr>
          <w:rFonts w:hint="eastAsia"/>
        </w:rPr>
        <w:t>请看愿文：</w:t>
      </w:r>
      <w:r w:rsidRPr="00CB39FD">
        <w:rPr>
          <w:rStyle w:val="Emphasis"/>
          <w:rFonts w:hint="eastAsia"/>
        </w:rPr>
        <w:t>设我得佛，国中天人，乃至闻有不善名者，不取正觉。</w:t>
      </w:r>
    </w:p>
    <w:p w:rsidR="002238C9" w:rsidRDefault="002238C9" w:rsidP="00E65F34">
      <w:pPr>
        <w:ind w:firstLine="31680"/>
      </w:pPr>
      <w:r>
        <w:rPr>
          <w:rFonts w:hint="eastAsia"/>
        </w:rPr>
        <w:t>这是第十六国中无不善名愿。这一愿意谓：设我成佛的时候，国土中没有恶人恶法与恶的因缘果报，国中天人见闻觉知的都是善的境缘，连恶的名字都听不到；如果此愿不成就，便不成佛。法藏菩萨考察他方世界，见到有些刹土，多有讥嫌的名称，诸如外道、恶知识、女人、二乘、六根残缺等讥嫌之名，乃至三恶道剧苦等不可意之名。这些对众生的身心污染甚大，是故建立此愿。</w:t>
      </w:r>
    </w:p>
    <w:p w:rsidR="002238C9" w:rsidRDefault="002238C9" w:rsidP="00E65F34">
      <w:pPr>
        <w:ind w:firstLine="31680"/>
      </w:pPr>
      <w:r>
        <w:rPr>
          <w:rFonts w:hint="eastAsia"/>
        </w:rPr>
        <w:t>护念众生的清净心不被污染，用作修道的增上缘，这对于带业往生的天人甚为必要。由于带业往生者阿赖耶识里面还有诸多不善的种子，如果恶的外缘引诱，便会牵动阿赖耶识中恶的种子起现行。如果有恶的名称，便会引生恶相、恶性，乃至恶的因缘果报，所以西方净土没有女人及六根残缺的名称。如果有女人的名称，或会引发淫欲心。种种不善的名字都听不到，心地自然清净。见闻觉知的都是清净善美的境缘，就能把内心本具的善种子显发出来。我们这个世间，见闻觉知的大多是不善的东西。在闹市、公共场合中，种种对我人感官轰击的信息有多少是善的？报刊电视、光盘网络上的图画、文字、音声把我们的贪欲心、邪伪心最大限度地调动起来。这个五浊恶世，处处都是陷阱，多是堕落的因缘。内心有烦恼的种子，外面有迷人的诱惑，干柴烈火碰到一起，熊熊燃烧。法身慧命于焉沉沦，静夜思之，不免扼腕浩叹。此土众生，得人身者如爪上土，失人身者如大地土，可不信然。</w:t>
      </w:r>
    </w:p>
    <w:p w:rsidR="002238C9" w:rsidRDefault="002238C9" w:rsidP="00E65F34">
      <w:pPr>
        <w:ind w:firstLine="31680"/>
      </w:pPr>
      <w:r>
        <w:rPr>
          <w:rFonts w:hint="eastAsia"/>
        </w:rPr>
        <w:t>西方净土中一切见闻觉知的外境都是让我们生命净化，趋向真善美慧，趋向涅槃的境界，不善的事情没有，连不善的名字都没有，真正是清净庄严。或问：《阿弥陀经》云，极乐世界常有种种奇妙杂色之鸟，白鹤、孔雀、鹦鹉、舍利、迦陵频伽、共命之鸟，是诸众鸟，昼夜六时，出和雅音，演畅法音。白鹤等不正是恶道之名吗？答：经中申明，如是诸鸟，非是罪报所生，乃是阿弥陀佛欲令法音宣流，变化所作。既非罪报，则一一名字，皆诠显如来究竟功德，悉是性德美称。令往生者，闻鸟说法，灭恶生善，证悟鸟即弥陀，法身平等，得第一义谛悉檀入理益。</w:t>
      </w:r>
    </w:p>
    <w:p w:rsidR="002238C9" w:rsidRPr="00CB39FD" w:rsidRDefault="002238C9" w:rsidP="00E65F34">
      <w:pPr>
        <w:ind w:firstLine="31680"/>
        <w:rPr>
          <w:rStyle w:val="Emphasis"/>
        </w:rPr>
      </w:pPr>
      <w:r>
        <w:rPr>
          <w:rFonts w:hint="eastAsia"/>
        </w:rPr>
        <w:t>请看愿文：</w:t>
      </w:r>
      <w:r w:rsidRPr="00CB39FD">
        <w:rPr>
          <w:rStyle w:val="Emphasis"/>
          <w:rFonts w:hint="eastAsia"/>
        </w:rPr>
        <w:t>设我得佛，十方世界无量诸佛，不悉咨嗟称我名者，不取正觉。</w:t>
      </w:r>
    </w:p>
    <w:p w:rsidR="002238C9" w:rsidRDefault="002238C9" w:rsidP="00E65F34">
      <w:pPr>
        <w:ind w:firstLine="31680"/>
      </w:pPr>
      <w:r>
        <w:rPr>
          <w:rFonts w:hint="eastAsia"/>
        </w:rPr>
        <w:t>这是第十七诸佛称名赞叹愿。这一愿意谓：设我成佛的时候，十方微尘刹土一切诸佛都会称扬赞叹我名号的功德；如果此愿不成就，便不成佛。法藏菩萨五大劫思惟建立名号救度众生的妙法，欲令弥陀名号，普闻十方世界，使一切善恶凡夫，平等往生，离苦得乐，故建立这个诸佛称赞的愿。用现在的概念讲，就像一个大企业家，开发了一个能满足消费者需求的产品，产品要推销出去，首先得作广告宣传策划。如果不宣传，消费者不知产品的性能价值，亦无法得到产品的便利。净土法门亦复如是，如果不广为流通劝赞，十方众生便无从知晓西方极乐世界的好处以及弥陀名号的功德，那么，就不会有人信愿持名求往生。这样，产品虽优质，销路不畅也形同虚设。于是法藏菩萨启愿，让十方诸佛来作西方净土弥陀名号的宣传推介者。每尊佛在他的教化区里，广为弘扬赞叹阿弥陀佛不可思议的功德。由无数劫未说过妄语且具广长舌相的诸佛来做净土的广告宣传，最有可信度，效果最佳。可见这个愿发得实在很奇特很殊胜也很实用。</w:t>
      </w:r>
    </w:p>
    <w:p w:rsidR="002238C9" w:rsidRDefault="002238C9" w:rsidP="00E65F34">
      <w:pPr>
        <w:ind w:firstLine="31680"/>
      </w:pPr>
      <w:r>
        <w:rPr>
          <w:rFonts w:hint="eastAsia"/>
        </w:rPr>
        <w:t>因地启愿，果地便法尔启动，当法藏菩萨自致成为阿弥陀佛的时候，十方诸佛各在自己所教化的刹土出广长舌相，遍覆三千大千世界，说诚实言：“汝等众生，当信是称赞不可思议功德一切诸佛所护念经。”本师释迦牟尼佛亦在娑婆世界，一代时教，处处宣说西方极乐世界依正庄严，阿弥陀佛因地愿行与果地功德，婆心苦口劝勉我们信愿持名，求生西方极乐世界。所以吾人今日得闻弥陀名号，也是因为本师释迦牟尼佛宣说净土法门，称名赞叹。释尊没有说称念自己的名号，而是让我们念阿弥陀佛名号求生极乐。释迦牟尼佛也有净土，却让我们求生阿弥陀佛的净土，这正是此愿成就之表证。</w:t>
      </w:r>
    </w:p>
    <w:p w:rsidR="002238C9" w:rsidRDefault="002238C9" w:rsidP="00E65F34">
      <w:pPr>
        <w:ind w:firstLine="31680"/>
      </w:pPr>
      <w:r>
        <w:rPr>
          <w:rFonts w:hint="eastAsia"/>
        </w:rPr>
        <w:t>信愿持名一法，圆收圆超一切法门，奇特胜妙，难思难议。念佛法门惟佛境界，惟佛与佛可与流通。由于十方诸佛的称名赞叹，阿弥陀佛在法界知名度最高。现在有些不信佛的人，也许不知道有释迦牟尼佛，但他一定会知道阿弥陀佛，每常冲口而出这句名号。当他恐惧的时候会念阿弥陀佛，当他高兴的时候他会念阿弥陀佛，当他犹豫不决的时候他会念阿弥陀佛，乃至当他身处逆境困厄的时候更会念阿弥陀佛。尽管赋予了这句名号不同的涵义，或根本不理解这句名号的意蕴，然而毕竟念出来了这句名号。这实在是一件很奇怪的事情，即便那个摇着破扇子唱着“酒肉穿肠过、佛祖心中留”的济公和尚，居然唱的也是南无阿弥陀佛，南无阿弥陀佛，而被许多人常常哼着。这一愿为十方众生广结净土法缘，众生乃至一闻佛号，于同体法性中，借助名号的功德力，资熏吾人的善种子，引发了因佛性之智慧与缘因佛性之修持，最终亦可圆成本具的正因佛性。诚如天亲菩萨所云：“梵声悟深远，微妙闻十方。”</w:t>
      </w:r>
    </w:p>
    <w:p w:rsidR="002238C9" w:rsidRDefault="002238C9" w:rsidP="00E65F34">
      <w:pPr>
        <w:ind w:firstLine="31680"/>
      </w:pPr>
      <w:r>
        <w:rPr>
          <w:rFonts w:hint="eastAsia"/>
        </w:rPr>
        <w:t>释尊与十方诸佛如实赞叹阿弥陀佛普度众生的功德愿力与慈悲智慧，以平等无我的大慈悲心将阿弥陀佛推到前台，自己隐在后面，并护念一切念佛行人，菩提道上一帆风顺。诚如释尊在浊世如悲父发遣众生前往西方，阿弥陀佛如慈母在西方净土摄受接引众生，一遣一接共同完成度化众生的佛事。我等听闻弥陀的名号，了知西方极乐世界不可思议功德，全都仰赖这一愿功德的兑现。亦感恩释迦本师以大悲愿力，惊入娑婆火宅，示现证得无上菩提，以大慈大悲，见此念佛法门横超功德，修行此念佛成佛之顿法，宣说此念佛求生净土成佛之捷径，由此我等众生才能听闻信受，即生成办净业。甚难希有，旷远难遇，我等亟宜顶戴珍重。</w:t>
      </w:r>
    </w:p>
    <w:p w:rsidR="002238C9" w:rsidRDefault="002238C9" w:rsidP="00E65F34">
      <w:pPr>
        <w:ind w:firstLine="31680"/>
      </w:pPr>
      <w:r>
        <w:rPr>
          <w:rFonts w:hint="eastAsia"/>
        </w:rPr>
        <w:t>南无阿弥陀佛！</w:t>
      </w:r>
    </w:p>
    <w:p w:rsidR="002238C9" w:rsidRDefault="002238C9" w:rsidP="00C01874">
      <w:pPr>
        <w:pStyle w:val="Heading1"/>
      </w:pPr>
      <w:r>
        <w:rPr>
          <w:rFonts w:hint="eastAsia"/>
        </w:rPr>
        <w:t>《佛说无量寿经》讲记之十五</w:t>
      </w:r>
    </w:p>
    <w:p w:rsidR="002238C9" w:rsidRDefault="002238C9" w:rsidP="00E65F34">
      <w:pPr>
        <w:ind w:firstLine="31680"/>
      </w:pPr>
      <w:r>
        <w:rPr>
          <w:rFonts w:hint="eastAsia"/>
        </w:rPr>
        <w:t>释大安</w:t>
      </w:r>
    </w:p>
    <w:p w:rsidR="002238C9" w:rsidRDefault="002238C9" w:rsidP="00E65F34">
      <w:pPr>
        <w:ind w:firstLine="31680"/>
      </w:pPr>
      <w:r>
        <w:rPr>
          <w:rFonts w:hint="eastAsia"/>
        </w:rPr>
        <w:t>诸位大德比丘，诸位居士同修：</w:t>
      </w:r>
    </w:p>
    <w:p w:rsidR="002238C9" w:rsidRPr="00CB39FD" w:rsidRDefault="002238C9" w:rsidP="00E65F34">
      <w:pPr>
        <w:ind w:firstLine="31680"/>
        <w:rPr>
          <w:rStyle w:val="Emphasis"/>
        </w:rPr>
      </w:pPr>
      <w:r>
        <w:rPr>
          <w:rFonts w:hint="eastAsia"/>
        </w:rPr>
        <w:t>请看愿文</w:t>
      </w:r>
      <w:r w:rsidRPr="00CB39FD">
        <w:rPr>
          <w:rStyle w:val="Emphasis"/>
          <w:rFonts w:hint="eastAsia"/>
        </w:rPr>
        <w:t>：设我得佛，十方众生，至心信乐，欲生我国，乃至十念，若不生者，不取正觉。唯除五逆，诽谤正法。</w:t>
      </w:r>
    </w:p>
    <w:p w:rsidR="002238C9" w:rsidRDefault="002238C9" w:rsidP="00E65F34">
      <w:pPr>
        <w:ind w:firstLine="31680"/>
      </w:pPr>
      <w:r>
        <w:rPr>
          <w:rFonts w:hint="eastAsia"/>
        </w:rPr>
        <w:t>这是第十八十念皆生我国愿。这一愿意谓：若我成佛时，十方世界一切众生，听闻到念佛往生法门，发起至诚真实心、至极信乐之心，愿意生到我的国土，深信切愿念佛，如是乃至只念十声佛号，都能生到我刹；如果信愿持名乃至十声不能往生，我便不成佛；惟有造作五逆罪且又诽谤正法的众生除外。法藏菩萨考察他方世界一切众生，自无始以来，烦惑厚重，具造诸业，漂没生死海，无有出离之缘，遂以平等大悲别立此愿，以信愿执持名号一行作往生正因，普救一切有情。</w:t>
      </w:r>
    </w:p>
    <w:p w:rsidR="002238C9" w:rsidRDefault="002238C9" w:rsidP="00E65F34">
      <w:pPr>
        <w:ind w:firstLine="31680"/>
      </w:pPr>
      <w:r>
        <w:rPr>
          <w:rFonts w:hint="eastAsia"/>
        </w:rPr>
        <w:t>第十八愿是阿弥陀佛大愿的核心眼目，表现出阿弥陀佛大慈大悲、大智大勇的最高境界。西方极乐世界由佛的称性大愿功德来庄严，有无与伦比的殊胜德用，无有众苦但受诸乐，能令一切往生者快速地圆满佛果。这样的实报庄严土，令人神往。然而怎样才能去得了呢？从通途教法来看，破无明的菩萨大士才有资格生到实报庄严土，破见思惑的阿罗汉也只能生到方便有余土。然而阿弥陀佛从大平等心中发出的普度一切众生的悲愿，是要让所有众生都能去，乃至五逆十恶的众生以及愚痴暗钝、蜎飞蠕动的众生都能去。往生的门槛一定要低，阿弥陀佛为此用五劫时间，思惟出一个最简单的名号度众生的方法。法藏菩萨述言：“若我成正觉，立名无量寿，众生闻此号，俱来我刹中。”因地启愿，果地兑现，真实不虚。</w:t>
      </w:r>
    </w:p>
    <w:p w:rsidR="002238C9" w:rsidRDefault="002238C9" w:rsidP="00E65F34">
      <w:pPr>
        <w:ind w:firstLine="31680"/>
      </w:pPr>
      <w:r>
        <w:rPr>
          <w:rFonts w:hint="eastAsia"/>
        </w:rPr>
        <w:t>十念皆生我国愿突显净宗“横与一切法门迥异”的特质，称之为胜异方便，予以众生无条件的救度。他方世界亦有无量的净土，然而往生的条件都不低。生到弥勒内院要唯心识定方可成就，生到阿閦佛净土要修菩萨六度以及般若正观才有可能，是故这些净土只能度化一类有缘的众生，未能平等普度。如果设定任一往生条件，必然就会遗漏一部分众生，而不能普遍摄受所有的众生。所以阿弥陀佛建立最简单的方法，以信愿持名作为往生的条件。对往生净土一事，不设置任何门槛，对九法界众生，尤其对三恶道的众生平等普度。这句“南无阿弥陀佛”名号上智下愚都能念，上至观音、势至、普贤菩萨念这个名号，下至愚夫愚妇也念这个名号，结果都可以平等地往生西方极乐世界，平等地毕竟成佛。大平等的心量才会现出大平等的法门，大智慧的善巧才会现出最简单的方法，最简单的也正是最深奥的。</w:t>
      </w:r>
    </w:p>
    <w:p w:rsidR="002238C9" w:rsidRDefault="002238C9" w:rsidP="00E65F34">
      <w:pPr>
        <w:ind w:firstLine="31680"/>
      </w:pPr>
      <w:r>
        <w:rPr>
          <w:rFonts w:hint="eastAsia"/>
        </w:rPr>
        <w:t>十方世界一切有缘众生，只要信愿持名，临命终时，或平时只有念十声佛号的功夫都可以往生。然“至心信乐，欲生我国”的心态却不易建立，至心深信极乐世界阿弥陀佛的存在，并由衷发愿往生，这是需要福德智慧的。修习念佛法门能否得到利益，全凭信愿之有无。“信”为万善之源，“愿”为众善之本，对西方极乐世界有甚深的好乐与期待，愿意往生彼刹；对娑婆世界种种秽恶心生厌离，对极乐世界依正二报油然神往。阿弥陀佛才是吾人真正的大悲慈父，极乐世界才是我等真正的故乡。我们以这样恳切的愿心，才能和阿弥陀佛的大悲愿海感应道交。如是念佛乃至十声，甚或念一声也能往生，《观经》下品下生章可资佐证。</w:t>
      </w:r>
    </w:p>
    <w:p w:rsidR="002238C9" w:rsidRDefault="002238C9" w:rsidP="00E65F34">
      <w:pPr>
        <w:ind w:firstLine="31680"/>
      </w:pPr>
      <w:r>
        <w:rPr>
          <w:rFonts w:hint="eastAsia"/>
        </w:rPr>
        <w:t>可见往生极乐净土并不在修行功夫的浅深，而是全凭信愿持名的感应情形。往生一事全仗阿弥陀佛大悲愿力作强缘，使下凡众生带业往生、横超三界、疾速成佛。我们就像一个残疾人，要去一个遥远的地方，却缺乏良好的交通工具，且难以分辨方向，如是欲抵达目标万难万难。茫然绝望之时，忽有一架直升飞机落在面前，吾人只要以信愿为票，即可登机，登机便可以稳当地到达目的地。信愿持名即是通往安养净土的机票。净土法门不怕恶业的多少，怕的是怀疑，怀疑就如一个绝缘体，隔绝于阿弥陀佛的慈悲愿力之外，往生无望。在波翻浪卷的生死苦海，离开阿弥陀佛的大愿船，等待我们的只有灭顶之灾。阿弥陀佛因地观察到业力众生靠自己的道力难于渡过生死苦海，才建立这一悲愿，令众生执持名号，带业往生西方净土。一生彼土恒蒙弥陀光明愿力加持，便能伏断一切烦惑，得阿鞞跋致，直至圆成佛果。</w:t>
      </w:r>
    </w:p>
    <w:p w:rsidR="002238C9" w:rsidRDefault="002238C9" w:rsidP="00E65F34">
      <w:pPr>
        <w:ind w:firstLine="31680"/>
      </w:pPr>
      <w:r>
        <w:rPr>
          <w:rFonts w:hint="eastAsia"/>
        </w:rPr>
        <w:t>自古迄今，十念往生个案甚多。比如唐代的张善和，一生屠牛，临终时有无数牛向他索命，此时地狱中阴境界现前，张善和恐惧地喊救命。这时恰好遇上一个比丘师父，此比丘以怜悯心说：“只有阿弥陀佛能够救你，念一句‘南无阿弥陀佛’能消八十亿劫生死重罪，可以解脱地狱的苦难。”张善和依教奉行，至诚称念“南无阿弥陀佛”，念了不到十声，说牛不见了，再念数声后说，阿弥陀佛来了，说后即往生了。可见十念往生，真实不虚。一辈子造作恶业的人，临命终时，遇到善知识的开导，以忏悔心念佛求生，亦能蒙佛加持横截生死。念佛法门是万修万人去的妙法，乃阿弥陀佛彻底悲心之显露，是对一切众生平等的恩赐。只要当下信受，弹指间圆成菩提大道，无量劫以来生死轮转的苦难，就戛然划上一个休止符，何其神妙！十念随佛力往生，更随释迦本师劝嘱加被力以及十方无量诸佛赞叹护念力，得此三种佛力加持，犹如顺风顺水，又得好风帆，能令往生者疾速往生，决定无疑。</w:t>
      </w:r>
    </w:p>
    <w:p w:rsidR="002238C9" w:rsidRDefault="002238C9" w:rsidP="00E65F34">
      <w:pPr>
        <w:ind w:firstLine="31680"/>
      </w:pPr>
      <w:r>
        <w:rPr>
          <w:rFonts w:hint="eastAsia"/>
        </w:rPr>
        <w:t>对一个真心念佛的人来说，死亡是一个新生命的辉煌起点，是故念佛人往生时绽现的笑容，是最灿烂的。而一个不念佛的人，临命终时表现出的恐惧、茫然与挣扎，实在是惨不忍睹，一生对物质感官欲望的追求到此成为一场空，惟有恶业随身，重者先牵，这样的众生临命终时是最需要帮助的。阿弥陀佛悲愿不舍任一众生，如果这类一生造业的众生，临命终时尚能生起一念信心，阿弥陀佛亦会不失时机地摄受，令其往生。所以十念皆生我国愿是我等众生的大希望，是于生死苦海中沉沦、挣扎时的救生圈，抓住救生圈就大功告成了。</w:t>
      </w:r>
    </w:p>
    <w:p w:rsidR="002238C9" w:rsidRDefault="002238C9" w:rsidP="00E65F34">
      <w:pPr>
        <w:ind w:firstLine="31680"/>
      </w:pPr>
      <w:r>
        <w:rPr>
          <w:rFonts w:hint="eastAsia"/>
        </w:rPr>
        <w:t>十念皆生我国愿利益甚大，然而造作五逆且诽谤正法者不在此愿摄受之列。五逆是指杀父、杀母、杀阿罗汉、出佛身血、破和合僧。前两种是背恩养、违人伦、失人性，后三种是坏众生福田、灭世间明灯。这五种之所以称为逆罪，是由于父、母、阿罗汉、佛、僧这五种人是对我们有世间或出世间的恩德，纵然粉身碎骨亦难以报其恩，现今被恶业所覆，不仅不知恩报恩，反加以杀害，所以称为逆罪。五逆罪下地狱如箭射。然犯五逆罪，如果不诽谤正法，临命终时，遇善知识开导，忏悔念佛，也能往生。《观经》下品中生章记载：恶业众生临命终时，地狱相现，此时忏悔念佛，因弥陀名号威神力故，地狱猛火化为清凉风，清凉风吹来朵朵莲华，莲华上有化佛菩萨，接引此人往生净土。</w:t>
      </w:r>
    </w:p>
    <w:p w:rsidR="002238C9" w:rsidRDefault="002238C9" w:rsidP="00E65F34">
      <w:pPr>
        <w:ind w:firstLine="31680"/>
      </w:pPr>
      <w:r>
        <w:rPr>
          <w:rFonts w:hint="eastAsia"/>
        </w:rPr>
        <w:t>若有人犯五逆罪，又诽谤正法，那就无有感佛悲愿、加持往生之事了。何为诽谤正法？广义来说，五乘佛法皆名正法，狭义来说，是专指净土法门，如有人妄言：西方极乐世界是幻想的产物，是现实人生的颠倒折射，是佛教衰微时兜售给苦难愚昧民众的一张进入天堂的廉价门票，等等。昔莲池大师曾用一比喻来阐明诽谤念佛法门的罪过：于此有人每日出万言用以诽谤万佛，积满千岁，是人所作罪业，无量无边；而复有人出一恶言，否认西方净土的存在，阻挠他人念佛，那么此人所犯的罪业，超过前人所作罪业的百千万倍，乃至无可算计。何以故？十方世界微尘数诸佛皆伸出广长舌相，赞叹西方极乐世界阿弥陀佛，惟愿一切众生信愿持名往生成佛，而汝却出诽谤之语，这即是诽谤十方无量诸佛，也令众生永沉生死苦海不得成佛，罪业甚重，直入无间地狱，永无出头之日。是知念佛法门就是让吾人的生命获得一个光明安乐的归宿，犯五逆罪而又诽谤正法者的复合罪业，千佛难救，弥陀大愿不摄，吾人当谨慎避免。当然这是就预防层面而言，如从阿弥陀佛慈悲摄受层面来说，若犯下了五逆与谤法的复罪，临终时还能幡然醒悟，痛加忏悔，阿弥陀佛亦以不舍一切罪苦众生的悲愿，摄受其往生。</w:t>
      </w:r>
    </w:p>
    <w:p w:rsidR="002238C9" w:rsidRDefault="002238C9" w:rsidP="00E65F34">
      <w:pPr>
        <w:ind w:firstLine="31680"/>
      </w:pPr>
      <w:r>
        <w:rPr>
          <w:rFonts w:hint="eastAsia"/>
        </w:rPr>
        <w:t>对十念往生具有坚定的信心，就意味着人生获得了安身立命之归宿。人生阅历告知，有白昼必有黑夜，故应以灯烛床褥为黑夜的到来做准备；有酷夏必有寒冬，故应以棉衣炉炭为寒冷的到来做准备；有生必有死，故应以信愿持名为死亡的到来做准备。念佛法门就是让吾人的生命获得一个光明安乐的归宿，阿弥陀佛已为我们提供了住处，吾人信根深植，了知此生决定能往生西方极乐世界，那么这就是非常快乐的一生。念佛法门是安乐法门，能让我们获得真正的安心、安乐与安慰。若能深信念佛法门，当下就可得到安乐，获得无上真实之利。所以《无量寿经》云：“设有大火，充满三千大千世界，要当过此，闻是经法，欢喜信乐，受持读诵，如说修行。所以者何？多有菩萨欲闻此经而不能得。若有众生闻此经者，于无上道，终不退转。”</w:t>
      </w:r>
    </w:p>
    <w:p w:rsidR="002238C9" w:rsidRDefault="002238C9" w:rsidP="00E65F34">
      <w:pPr>
        <w:ind w:firstLine="31680"/>
      </w:pPr>
      <w:r>
        <w:rPr>
          <w:rFonts w:hint="eastAsia"/>
        </w:rPr>
        <w:t>所以我们要理解、接纳阿弥陀佛的愿心，了知念佛是万修万人去的法门，是无论罪业多么深重、只要信愿念佛即蒙摄受往生的法门。由此，吾人当知恩报德，把十念皆生我国愿落实在我们的日常行为当中，回归弥陀的慈悲怀抱，回归极乐本有的故乡。同时劝进行者，将阿弥陀佛的慈悲大愿播扬到全世界，令一切有缘众生都能仰凭十念皆生我国愿，往生到西方极乐世界去。阿弥陀佛无量劫来为我们捐舍过无数的头目脑髓，献出的鲜血如四大海水，奉献生命的头骨高于须弥山，我们纵然粉身碎骨都难报答阿弥陀佛恩德的百千万亿分之一，由这一愿神妙德用可见一斑。古往今来，凭藉此愿横超三界轮回者不计其数，所以我们要顶戴受持。</w:t>
      </w:r>
    </w:p>
    <w:p w:rsidR="002238C9" w:rsidRPr="0046280B" w:rsidRDefault="002238C9" w:rsidP="00E65F34">
      <w:pPr>
        <w:ind w:firstLine="31680"/>
        <w:rPr>
          <w:rStyle w:val="Emphasis"/>
        </w:rPr>
      </w:pPr>
      <w:r>
        <w:rPr>
          <w:rFonts w:hint="eastAsia"/>
        </w:rPr>
        <w:t>请看愿文：</w:t>
      </w:r>
      <w:r w:rsidRPr="0046280B">
        <w:rPr>
          <w:rStyle w:val="Emphasis"/>
          <w:rFonts w:hint="eastAsia"/>
        </w:rPr>
        <w:t>设我得佛，十方众生，发菩提心，修诸功德，至心发愿，欲生我国，临寿终时，假令不与大众围绕现其人前者，不取正觉。</w:t>
      </w:r>
    </w:p>
    <w:p w:rsidR="002238C9" w:rsidRDefault="002238C9" w:rsidP="00E65F34">
      <w:pPr>
        <w:ind w:firstLine="31680"/>
      </w:pPr>
      <w:r>
        <w:rPr>
          <w:rFonts w:hint="eastAsia"/>
        </w:rPr>
        <w:t>这是第十九勤修我皆接引愿。</w:t>
      </w:r>
    </w:p>
    <w:p w:rsidR="002238C9" w:rsidRDefault="002238C9" w:rsidP="00E65F34">
      <w:pPr>
        <w:ind w:firstLine="31680"/>
      </w:pPr>
      <w:r>
        <w:rPr>
          <w:rFonts w:hint="eastAsia"/>
        </w:rPr>
        <w:t>这一愿意谓：若我成佛的时候，十方世界一切众生，发起上求佛道、下化众生的菩提心，修行菩萨六度万行功德，真诚发愿，愿意生到我的刹土，那么在这念佛人临命终时，我就会带着观音、势至等菩萨大众环绕此念佛人的周边，接引其往生；如果这一愿不能兑现，我便不成佛。此愿的重点是“发菩提心”。入大乘菩提道，首在发菩提心。菩提心犹如种子，能出生一切佛法；菩提心犹如净水，能洗一切烦恼尘垢；菩提心犹如正道，能令诸行人入涅槃城，故《华严经》云：“忘失菩提心，修诸善法，是名魔业。”发菩提心者，了知阿弥陀佛不离自心，佛土不离自心，自心具足一切庄严净土；了知众生发愿求生净土，决生净土，一切土为愿力所现故；了知念佛本期作佛，不发菩提心，则虽然念佛而目标不明；发菩提心原为修行，而不往生极乐世界，则虽发菩提心，但在浊世容易退转。是则下菩提种，耕以念佛之犁，乘弥陀大愿船，入于极乐净土之海，此乃属于上根利智之人，有慈悲心，广作功德，代佛弘化，于菩提心中念佛，对往生一事无有疑虑，是故临命终时，感得阿弥陀佛真身与诸菩萨圣众前来接引，上品往生。</w:t>
      </w:r>
    </w:p>
    <w:p w:rsidR="002238C9" w:rsidRDefault="002238C9" w:rsidP="00E65F34">
      <w:pPr>
        <w:ind w:firstLine="31680"/>
      </w:pPr>
      <w:r>
        <w:rPr>
          <w:rFonts w:hint="eastAsia"/>
        </w:rPr>
        <w:t>有人问，勤修我皆接引愿表明所有念佛人临命终时，阿弥陀佛都会来接引，那阿弥陀佛忙得过来吗？这是以凡夫的知见来猜测不可思议的净土法门，殊不知，念佛法门感应道交难思议。无量众生念佛就有无量的阿弥陀佛及圣众前来接引，这是因缘和合产生的现象。众生能念佛的心是能感之因，阿弥陀佛的临终接引愿是增上缘，因缘正好耦合上了，就法尔自然地出现阿弥陀佛与诸圣众前来接引的情境。比如水清月现，月亮永恒地悬处虚空，地面的水只要清澈，月影自然显现，水不上去，月不下来，然水中之月历历在目。是故临终接引之佛，非空非有，即空即有，水中月、梦中事，都是因缘合和的产物。同样，吾人能念佛的心就像这个水，阿弥陀佛的大愿就像月亮，两者缺一不可。如果有水但是天空没有月亮，水再清澈也显不出月影来，即如果没有阿弥陀佛的大愿，我们的念头再清净，也都不会有阿弥陀佛临终接引的净境出现。同理，如果有阿弥陀佛临终接引愿，但我们不去念佛，就如同地面无水或水很浑浊、月亮显不出一样，阿弥陀佛的临终接引之妙境也就无由产生。能念佛的心和阿弥陀佛的大愿感应道交，就会出现西方三圣现前，乃至天乐盈空、异香满室等瑞相。所以念佛人临命终时，见佛、见光、见莲华的瑞相自古以来不绝如缕，诸多的往生个案可资佐证。如东林莲社僧济法师临命终时，恳期净土，观想弥陀。慧远大师给他一支蜡烛，曰：“汝可运心安养。”僧济法师执烛凭几，停想无乱，后暂卧，梦见自己秉持一烛，乘虚空而行，见阿弥陀佛，被接置于佛手掌，遍至十方。欻然而觉，叹喜曰：“吾以一昼夜观念功夫，便蒙弥陀接引。”次日黄昏，忽然起立，目注虚空，如有所见，谓弟子曰：“佛来了，吾其去矣。”于是转身西向往生。</w:t>
      </w:r>
    </w:p>
    <w:p w:rsidR="002238C9" w:rsidRDefault="002238C9" w:rsidP="00E65F34">
      <w:pPr>
        <w:ind w:firstLine="31680"/>
      </w:pPr>
      <w:r>
        <w:rPr>
          <w:rFonts w:hint="eastAsia"/>
        </w:rPr>
        <w:t>勤修我皆接引愿是阿弥陀佛看到吾辈下凡临命终时种种厄难而所预设的护佑，就像慈母呵护小孩，当小孩要滑倒摔跌之时，慈母的手马上伸出来给予保护。当众生受业力牵引要堕到三恶道去的时候，阿弥陀佛以光明愿力、观世音菩萨以甘露净水、大势至菩萨以金色莲华赶紧前来救助，不令轮转三界六道，而紧紧摄受其神识往生净刹。须知人生最大的事情就是生死之事，了达死才能了解生，生与死即是死与生，又谓文成印坏</w:t>
      </w:r>
      <w:r>
        <w:t>——</w:t>
      </w:r>
      <w:r>
        <w:rPr>
          <w:rFonts w:hint="eastAsia"/>
        </w:rPr>
        <w:t>这个娑婆世界的业报身消失的当下（</w:t>
      </w:r>
      <w:r w:rsidRPr="000A3E92">
        <w:rPr>
          <w:rStyle w:val="Char"/>
          <w:rFonts w:hint="eastAsia"/>
          <w:sz w:val="28"/>
        </w:rPr>
        <w:t>印坏</w:t>
      </w:r>
      <w:r>
        <w:rPr>
          <w:rFonts w:hint="eastAsia"/>
        </w:rPr>
        <w:t>），即是西方极乐净土的清净之身诞生之时（</w:t>
      </w:r>
      <w:r w:rsidRPr="000A3E92">
        <w:rPr>
          <w:rStyle w:val="Char"/>
          <w:rFonts w:hint="eastAsia"/>
          <w:sz w:val="28"/>
        </w:rPr>
        <w:t>文成</w:t>
      </w:r>
      <w:r>
        <w:rPr>
          <w:rFonts w:hint="eastAsia"/>
        </w:rPr>
        <w:t>）。所以念佛行人是活着往生的，不是一般人所认为的死亡，因为念佛人无须经过中阴身，直入安养净土，他是活着坐在莲华台的，这莲华就是转凡成圣的幽玄神宫。如果滑入中阴身就危险了，业风吹荡，不能作主。所以阿弥陀佛以莲华接引行人的神识，神识一进入莲台，就等于进了保险箱，决定会在西方极乐净土七宝池中莲华化生。这临终接引愿，既是在生命终结时的接引，同时也是每时每刻的接引。因为念头的生与灭即是生与死，是故吾人的每个念头中都有着阿弥陀佛的临终接引。故云：一念相应一念生，念念相应念念生。可见这一愿对我们是何等地亲切，又是多么地重要。而东林祖庭建造阿弥陀佛接引铜像，住世千年，利益无量无边的众生，亦属南阎浮提之一大事因缘。</w:t>
      </w:r>
    </w:p>
    <w:p w:rsidR="002238C9" w:rsidRPr="0046280B" w:rsidRDefault="002238C9" w:rsidP="00E65F34">
      <w:pPr>
        <w:ind w:firstLine="31680"/>
        <w:rPr>
          <w:rStyle w:val="Emphasis"/>
        </w:rPr>
      </w:pPr>
      <w:r>
        <w:rPr>
          <w:rFonts w:hint="eastAsia"/>
        </w:rPr>
        <w:t>请看愿文：</w:t>
      </w:r>
      <w:r w:rsidRPr="0046280B">
        <w:rPr>
          <w:rStyle w:val="Emphasis"/>
          <w:rFonts w:hint="eastAsia"/>
        </w:rPr>
        <w:t>设我得佛，十方众生，闻我名号，系念我国，植众德本，至心回向，欲生我国，不果遂者，不取正觉。</w:t>
      </w:r>
    </w:p>
    <w:p w:rsidR="002238C9" w:rsidRDefault="002238C9" w:rsidP="00E65F34">
      <w:pPr>
        <w:ind w:firstLine="31680"/>
      </w:pPr>
      <w:r>
        <w:rPr>
          <w:rFonts w:hint="eastAsia"/>
        </w:rPr>
        <w:t>这是第二十系念必得往生愿。这一愿意谓：若我成佛的时候，十方众生闻信我的名号，至诚系念洪名，广修世出世间一切功德，至心回向，愿生我国，如果不能如愿往生的话，我便不成佛。弥陀名号乃万德洪名，具有极强的摄受加持力，能催生吾人的信慧善种。法藏菩萨深知下凡众生福薄慧浅，难信净土妙法，遂将破疑生信的功德凝聚在这句名号里面。当我们老实念佛时，便可蒙弥陀名号光明的加持，引发念佛往生的愿望。吾人闻信弥陀名号，以好乐心系念六字洪名以及西方净土依正庄严，内心充满着感恩、睿智与欢乐，忆佛念佛，便与佛气分相接，生起常随佛学之胜心。在日常行为中，以净业三福规范自己的言行，在世间做一个道德君子，孝养父母，奉事师长，慈心不杀，修十善业；渐次受持三皈，具足众戒，不犯威仪；深一步则是修菩萨道业，发菩提心，深信因果，读诵大乘，劝进行者。将这些世间和出世间福德至心回向（回向就是把一切善业转向一个更为清净、高远的目标），期生安养净刹。一般来说，我们所作的善业会自然地循着因果法则兑现，如布施，如果不作回向，便自然得财富的果报，放生得长寿健康的果报等，这些称为福德。如能将布施、放生等福德至心回向求生净土，当下这些有为的福德便转化为无为的功德。不求世间的人天福报，惟将一切福德转化为往生净土的资粮，增上往生的品位。是故回向便包含着发愿，愿意生到阿弥陀佛的刹土。</w:t>
      </w:r>
    </w:p>
    <w:p w:rsidR="002238C9" w:rsidRDefault="002238C9" w:rsidP="00E65F34">
      <w:pPr>
        <w:ind w:firstLine="31680"/>
      </w:pPr>
      <w:r>
        <w:rPr>
          <w:rFonts w:hint="eastAsia"/>
        </w:rPr>
        <w:t>这一意愿属于般若智慧的范畴，愿往生即是对五浊恶世生起了出离心。须知贪爱不重就不会生到娑婆世界，持念佛名不至心信乐便难以生到极乐世界。我们无量劫以来对娑婆世界五欲六尘贪爱不已，如飞蛾扑火，似蚕吐丝作茧，很难生起厌离之心。由于厌离心不切，我们便难以解脱轮回的苦患。贪爱就像一个木桩，紧紧地将小舟钉住，不得离开。这条小舟要驶离此地，一定要拔除贪爱的木桩，吾人这一念思归故乡的愿往生心，即是在摇撼、拔出这贪爱的木桩，蒙弥陀威神愿力加持必定往生。以这样的心态回向，一定能成就。念佛法门乃万修万人去之横超妙法，只要吾人愿意去，阿弥陀佛的悲愿光明便紧紧地摄受我们。法藏菩萨建立西方净土的第一念发心，就是要十方世界一切众生往生净土。阿弥陀佛发愿要我们去，吾人自己也发愿去，吾等众生与阿弥陀佛的愿就沟通、感应、耦合上了，如同电流畅通大放光明，吾人持念名号的心光与弥陀名号果地光明互融互摄，决定往生，信不虚语。</w:t>
      </w:r>
    </w:p>
    <w:p w:rsidR="002238C9" w:rsidRDefault="002238C9" w:rsidP="00E65F34">
      <w:pPr>
        <w:ind w:firstLine="31680"/>
      </w:pPr>
      <w:r>
        <w:rPr>
          <w:rFonts w:hint="eastAsia"/>
        </w:rPr>
        <w:t>上述三愿乃阿弥陀佛摄受众生往生之愿。净业修持尽在往生，是故这三愿对我等众生至为重要。阿弥陀佛大愿平等摄受九法界众生，此三愿也正是对应三类不同根机的行人。第十八愿从“至心信乐”之顿信下手，感通弥陀愿力，欢喜无量，即得往生，无须勤苦的功夫，也无须念到一心不乱，下至十声乃至一声，即可往生，可谓方便中第一方便。第十九愿从“发菩提心”下手，广修功德，上求下化，导归极乐。第二十愿从“敦伦尽分，专心念佛，回向愿生”下手，注重念佛的功夫，以求得稳妥的保证，有一个从事持到理持的渐进过程。然无论何种根机，悉能乘佛愿力往生净土。</w:t>
      </w:r>
    </w:p>
    <w:p w:rsidR="002238C9" w:rsidRPr="0046280B" w:rsidRDefault="002238C9" w:rsidP="00E65F34">
      <w:pPr>
        <w:ind w:firstLine="31680"/>
        <w:rPr>
          <w:rStyle w:val="Emphasis"/>
        </w:rPr>
      </w:pPr>
      <w:r>
        <w:rPr>
          <w:rFonts w:hint="eastAsia"/>
        </w:rPr>
        <w:t>请看愿文：</w:t>
      </w:r>
      <w:r w:rsidRPr="0046280B">
        <w:rPr>
          <w:rStyle w:val="Emphasis"/>
          <w:rFonts w:hint="eastAsia"/>
        </w:rPr>
        <w:t>设我得佛，国中天人，不悉成满三十二大人相者，不取正觉。</w:t>
      </w:r>
    </w:p>
    <w:p w:rsidR="002238C9" w:rsidRDefault="002238C9" w:rsidP="00E65F34">
      <w:pPr>
        <w:ind w:firstLine="31680"/>
      </w:pPr>
      <w:r>
        <w:rPr>
          <w:rFonts w:hint="eastAsia"/>
        </w:rPr>
        <w:t>这是第二十一各具三十二相愿。这一愿意谓：若我成佛的时候，带业往生的天人，悉皆具有三十二大人相；如果此愿不成就，我便不成佛。三十二大人相是古印度传说的转轮圣王所具有的庄严形相，从足安平相、千辐轮相到眉间白毫相、无见顶相等三十二种。菩萨经三大阿僧衹劫修证菩提觉道后，再以一百劫（最快也需九十一劫）修相好庄严。何以故？一则从自利的角度看，无上正等正觉寄住于三十二相中，若身相不庄严，阿耨多罗三藐三菩提不住此身中，是故菩萨修三十二相自庄严身为得无上正等正觉故；二则从利他的角度看，相好庄严表法身众德究竟圆满，令见佛相者生欢喜心、信敬心，知有殊胜德能可崇仰，由此达到摄化众生的目的。然庄严三十二相殊为不易，修一百种福德才能庄严一相。何为一种福德？比喻言之，如三千大千世界众生皆盲无目，有一人能治愈令见光明，是为一福；一切人应死，一人能救之令解脱死难，是为一福。菩萨的三十二相与转轮圣王的三十二相不可等量齐观，菩萨相好有七种殊胜：一净好，二分明，三不失处，四具足，五深入，六随智慧行、不随世间，七随远离，转轮圣王的身相无此七德。可见，获得三十二大人相动经多劫，非泛泛然所能庄严。吾等众生福德鲜薄，身相丑劣，阿弥陀佛慈悲愿力加持，把佛果地相好福德恩赐给我们，令我等带业往生者也能任运获得如佛相好的果报，且一切往生者悉皆平等具备。依身心同构互动之原理，当吾人具有佛的身相时，便能契入佛心（佛心者，即大慈悲心、大平等心、究竟清净心），亦能疾速引发吾人五分法身之功德。</w:t>
      </w:r>
    </w:p>
    <w:p w:rsidR="002238C9" w:rsidRPr="0046280B" w:rsidRDefault="002238C9" w:rsidP="00E65F34">
      <w:pPr>
        <w:ind w:firstLine="31680"/>
        <w:rPr>
          <w:rStyle w:val="Emphasis"/>
        </w:rPr>
      </w:pPr>
      <w:r>
        <w:rPr>
          <w:rFonts w:hint="eastAsia"/>
        </w:rPr>
        <w:t>请看愿文：</w:t>
      </w:r>
      <w:r w:rsidRPr="0046280B">
        <w:rPr>
          <w:rStyle w:val="Emphasis"/>
          <w:rFonts w:hint="eastAsia"/>
        </w:rPr>
        <w:t>设我得佛，他方佛土诸菩萨众，来生我国，究竟必至一生补处。除其本愿自在所化，为众生故，被弘誓铠，积累德本，度脱一切，游诸佛国，修菩萨行，供养十方诸佛如来，开化恒沙无量众生，使立无上正真之道，超出常伦诸地之行，现前修习普贤之德。若不尔者，不取正觉。</w:t>
      </w:r>
    </w:p>
    <w:p w:rsidR="002238C9" w:rsidRDefault="002238C9" w:rsidP="00E65F34">
      <w:pPr>
        <w:ind w:firstLine="31680"/>
      </w:pPr>
      <w:r>
        <w:rPr>
          <w:rFonts w:hint="eastAsia"/>
        </w:rPr>
        <w:t>这是第二十二菩萨一生补处愿。</w:t>
      </w:r>
    </w:p>
    <w:p w:rsidR="002238C9" w:rsidRDefault="002238C9" w:rsidP="00E65F34">
      <w:pPr>
        <w:ind w:firstLine="31680"/>
      </w:pPr>
      <w:r>
        <w:rPr>
          <w:rFonts w:hint="eastAsia"/>
        </w:rPr>
        <w:t>这一愿意谓：若我成佛的时候，他方微尘佛刹诸菩萨众，生到我的国土，究竟必定得至一生补处的菩萨位。除其曾发愿，祈佛加持，随意而作佛事，为救度众生故，披上弘深誓愿的铠甲，积功累德，以此为因本，度化解脱一切厄难众生，自在游化诸佛刹土，修习自利利他的菩萨行，供养十方诸佛如来，开导、教化恒沙无量众生，安立众生于无上真正之道，超越通途佛教的修行位次，现前疾速修习、圆满普贤十大愿王。如果此愿不兑现，我便不成佛。</w:t>
      </w:r>
    </w:p>
    <w:p w:rsidR="002238C9" w:rsidRDefault="002238C9" w:rsidP="00E65F34">
      <w:pPr>
        <w:ind w:firstLine="31680"/>
      </w:pPr>
      <w:r>
        <w:rPr>
          <w:rFonts w:hint="eastAsia"/>
        </w:rPr>
        <w:t>菩萨一生补处愿又称为总得究竟福智庄严愿。菩萨从初发心，经历三大阿僧衹劫的修福修慧，然后百劫修相好，这一切都圆满了，最后一生便补已灭度的佛而成佛，这就称为一生补处菩萨，如正住兜率内院的弥勒菩萨。菩萨从初发心经历十信、十住、十行、十回向到十地，最后证入等觉菩萨一生补处，其间的过程险难甚多，譬如险恶的道路，迥远而多恶兽毒虫，中途亦无水源与绿洲，大多数众生略作涉足，都会生起悔退、怯弱之心。因此法藏菩萨发悲愿：凡是他方佛土诸菩萨众，只要信愿持名，生到我的刹土，就可究竟圆满菩萨行，永不会出现厄难、困苦、退转之事，超越常途修行的次第，疾速到达一生补处的位次。</w:t>
      </w:r>
    </w:p>
    <w:p w:rsidR="002238C9" w:rsidRDefault="002238C9" w:rsidP="00E65F34">
      <w:pPr>
        <w:ind w:firstLine="31680"/>
      </w:pPr>
      <w:r>
        <w:rPr>
          <w:rFonts w:hint="eastAsia"/>
        </w:rPr>
        <w:t>阿弥陀佛光明愿力恢弘广大，西方净土亦是殊胜的修行道场，天天能闻佛说法，听到的风声、水声、铃铎声、百鸟鸣声都是在讲经说法，令诸往生者生起念佛、念法、念僧之心，恒常与观音、势至等诸上善人俱会一处，把手同行，所以绝对能证得一生补处位。还有这样一类往生者：悲愿甚切，不忍众生苦，曾发大愿，一往生到净土后，就要回生死苦海救度有缘众生。对这类众生，阿弥陀佛予以慈悲加持，令他们披上了弘誓盔甲，回入娑婆世界生死苦海捞摝众生。须知，娑婆五浊恶世，人身罪结烦恼处所，惟大菩萨处之，则无染累，如鹅入水，水不令湿。而凡夫众生，希冀救度众生，因为缺乏定慧之力，如同逼鸡入水，自救无暇，何能度众生？所以我们往生到净土，得弥陀愿力加持，披上誓愿盔甲，回入娑婆，就有能力度脱苦难众生，同时能够供奉十方世界诸佛如来，助佛弘化，拯济群萌，使这些众生安立在无上正真的一乘佛道，令一切众生安心在“南无阿弥陀佛”六字洪名中，获致往生成佛之大利，此是还相回向之精要。</w:t>
      </w:r>
    </w:p>
    <w:p w:rsidR="002238C9" w:rsidRDefault="002238C9" w:rsidP="00E65F34">
      <w:pPr>
        <w:ind w:firstLine="31680"/>
      </w:pPr>
      <w:r>
        <w:rPr>
          <w:rFonts w:hint="eastAsia"/>
        </w:rPr>
        <w:t>为什么念佛法门能顿超呢？因为通途佛法次第修行靠的是自己修行的道力，而净土法门靠的是阿弥陀佛的大功德力。好比一个打工仔，赚钱辛苦，难得温饱，然而他父亲却是一个亿万富翁，父子财产继承关系确定时，打工仔就骤然富贵。念佛法门亦复如是，信愿持名，感通佛力，即是不退转位菩萨。在念不退中，顿然超越通途佛法的四十一个位次，入一生补处位。其过程之快捷，诚如莲池大师所云：“越三衹于一念，齐诸圣于片言。”意谓在能念佛的一念中，顿然超越菩萨三大阿僧衹劫的修行，于“南无阿弥陀佛”六字片言中，能与观音、势至等圣众齐等。可见念佛法门超情离见，妙德难思。</w:t>
      </w:r>
    </w:p>
    <w:p w:rsidR="002238C9" w:rsidRDefault="002238C9" w:rsidP="00E65F34">
      <w:pPr>
        <w:ind w:firstLine="31680"/>
      </w:pPr>
      <w:r>
        <w:rPr>
          <w:rFonts w:hint="eastAsia"/>
        </w:rPr>
        <w:t>一个从西方净土回入生死稠林度化众生的菩萨，能够现前修习普贤十大愿王。修习十大愿王是获得诸佛如来恒沙功德的必要条件，然在吾辈凡夫层而言，修行起来颇为不易。比如第一愿礼敬诸佛，对吾人来说便是一个严峻的考验。我们大都能虔诚地礼敬过去佛，如燃灯佛、迦叶佛等，也能礼敬现在佛，如释迦牟尼佛、阿弥陀佛，但是对礼敬未来佛却不容易做到。何谓未来佛？未来佛就是现实生活中的一切众生，我们在座的诸位都是未来佛。我们能不能像恭敬过去佛、现在佛一样恭敬我们每天接触到的每一个众生呢？乃至于对冤家对头，能不能恭敬如佛呢？这对我等分别、执著心重的凡夫来说确实很难做到。如果我们往生到西方净土，得弥陀愿力的加持，就能以平等清净心修行普贤菩萨的这一行愿。其余九愿，亦复如是。</w:t>
      </w:r>
    </w:p>
    <w:p w:rsidR="002238C9" w:rsidRDefault="002238C9" w:rsidP="00E65F34">
      <w:pPr>
        <w:ind w:firstLine="31680"/>
      </w:pPr>
      <w:r>
        <w:rPr>
          <w:rFonts w:hint="eastAsia"/>
        </w:rPr>
        <w:t>由西方净土回入娑婆教化众生的例子甚多，比如《西方确指》中的觉明妙行菩萨，在明末的乩坛上讲念佛法门，度化昔日有缘的弟子。东晋时觉明妙行菩萨在受贫子身时，闻信念佛法门，七昼夜不吃不睡，拼命念佛，得念佛三昧，亲见阿弥陀佛。七十五岁寿终往生，为酬本愿，很快回到娑婆世界的中国，示现过国王、比丘、居士、屠夫乃至官妓等，与众生和光同尘，教化有缘。觉明妙行菩萨能够超出常伦诸地之行，现前修习普贤十大愿王，如鹅鸭入水，证知菩萨一生补处愿是阿弥陀佛悲心加护诸往生者游戏神通、教化众生，圆成上求佛道、下化众生之菩萨愿。明了此，对发大乘心的行者来说，求生净土当会更为殷切。</w:t>
      </w:r>
    </w:p>
    <w:p w:rsidR="002238C9" w:rsidRDefault="002238C9" w:rsidP="00E65F34">
      <w:pPr>
        <w:ind w:firstLine="31680"/>
      </w:pPr>
      <w:r>
        <w:rPr>
          <w:rFonts w:hint="eastAsia"/>
        </w:rPr>
        <w:t>南无阿弥陀佛！</w:t>
      </w:r>
    </w:p>
    <w:p w:rsidR="002238C9" w:rsidRDefault="002238C9" w:rsidP="00E65F34">
      <w:pPr>
        <w:ind w:firstLine="31680"/>
      </w:pPr>
      <w:r>
        <w:rPr>
          <w:rFonts w:hint="eastAsia"/>
        </w:rPr>
        <w:t>（待续）</w:t>
      </w:r>
    </w:p>
    <w:p w:rsidR="002238C9" w:rsidRDefault="002238C9" w:rsidP="0046280B">
      <w:pPr>
        <w:pStyle w:val="Heading1"/>
      </w:pPr>
      <w:r>
        <w:rPr>
          <w:rFonts w:hint="eastAsia"/>
        </w:rPr>
        <w:t>《佛说无量寿经》讲记之十六</w:t>
      </w:r>
    </w:p>
    <w:p w:rsidR="002238C9" w:rsidRDefault="002238C9" w:rsidP="00E65F34">
      <w:pPr>
        <w:ind w:firstLine="31680"/>
      </w:pPr>
      <w:r>
        <w:rPr>
          <w:rFonts w:hint="eastAsia"/>
        </w:rPr>
        <w:t>诸位大德比丘，诸位居士同修：</w:t>
      </w:r>
    </w:p>
    <w:p w:rsidR="002238C9" w:rsidRPr="0024550B" w:rsidRDefault="002238C9" w:rsidP="00E65F34">
      <w:pPr>
        <w:ind w:firstLine="31680"/>
        <w:rPr>
          <w:rStyle w:val="Emphasis"/>
        </w:rPr>
      </w:pPr>
      <w:r>
        <w:rPr>
          <w:rFonts w:hint="eastAsia"/>
        </w:rPr>
        <w:t>请看愿文：</w:t>
      </w:r>
      <w:r w:rsidRPr="0024550B">
        <w:rPr>
          <w:rStyle w:val="Emphasis"/>
          <w:rFonts w:hint="eastAsia"/>
        </w:rPr>
        <w:t>设我得佛，国中菩萨，承佛神力，供养诸佛，一食之顷，不能遍至无数无量亿那由他诸佛国者，不取正觉。</w:t>
      </w:r>
    </w:p>
    <w:p w:rsidR="002238C9" w:rsidRDefault="002238C9" w:rsidP="00E65F34">
      <w:pPr>
        <w:ind w:firstLine="31680"/>
      </w:pPr>
      <w:r>
        <w:rPr>
          <w:rFonts w:hint="eastAsia"/>
        </w:rPr>
        <w:t>这是第二十三一时普供诸佛愿。这一愿意谓：若我成佛时，往生到我刹中的菩萨，仰承佛的威神之力，能飞行到他方世界供养无量诸佛，在食用一顿饭的短时间内，能分身遍至无量无边的刹土，以香、华、灯、饮食、幢幡、音乐等供具供养诸佛。如果此愿不成就，便不成佛。</w:t>
      </w:r>
    </w:p>
    <w:p w:rsidR="002238C9" w:rsidRDefault="002238C9" w:rsidP="00E65F34">
      <w:pPr>
        <w:ind w:firstLine="31680"/>
      </w:pPr>
      <w:r>
        <w:rPr>
          <w:rFonts w:hint="eastAsia"/>
        </w:rPr>
        <w:t>《阿弥陀经》云：净土诸往生者，各于清旦，盛众妙华，供养他方十万亿佛，即于食时，还到本国，饭食经行。意谓诸往生者得了阿弥陀威力所加，无远弗届，明其神足不可思议。不离极乐本土，常能遍至十方刹土，一食之顷，即可回还。显示极乐世界一声、一尘、一刹那，乃至跨步弹指，悉与十方佛法僧三宝贯彻无碍。盛众妙华供佛，表菩萨因华会趋佛地极果。果德无所不遍，故供养诸佛亦无所不遍。超越时空的间碍，彰显事事无碍之玄门。</w:t>
      </w:r>
    </w:p>
    <w:p w:rsidR="002238C9" w:rsidRDefault="002238C9" w:rsidP="00E65F34">
      <w:pPr>
        <w:ind w:firstLine="31680"/>
      </w:pPr>
      <w:r>
        <w:rPr>
          <w:rFonts w:hint="eastAsia"/>
        </w:rPr>
        <w:t>吾辈净业行人往生到安养净土，得阿弥陀佛加持，平等尊重供养无量诸佛，所培的福德就如虚空大海一般深广了。《无量寿经》记载：阿弥陀佛愿言：净土往生者欲以种种供具，供养他方佛，而不能往。我于尔时，以宿愿力，令彼他方诸佛世尊，各舒手臂，至我刹中，受是供养。又思惟佛展臂至此受供，劬劳诸佛，令我无益。作是念，时我（</w:t>
      </w:r>
      <w:r w:rsidRPr="0024550B">
        <w:rPr>
          <w:rStyle w:val="Char"/>
          <w:rFonts w:hint="eastAsia"/>
          <w:sz w:val="28"/>
        </w:rPr>
        <w:t>阿弥陀佛自称</w:t>
      </w:r>
      <w:r w:rsidRPr="0024550B">
        <w:rPr>
          <w:rStyle w:val="Char"/>
          <w:sz w:val="28"/>
        </w:rPr>
        <w:t>——</w:t>
      </w:r>
      <w:r w:rsidRPr="0024550B">
        <w:rPr>
          <w:rStyle w:val="Char"/>
          <w:rFonts w:hint="eastAsia"/>
          <w:sz w:val="28"/>
        </w:rPr>
        <w:t>注</w:t>
      </w:r>
      <w:r>
        <w:rPr>
          <w:rFonts w:hint="eastAsia"/>
        </w:rPr>
        <w:t>）以神力，令此供具自至他方诸佛面前，一一供养。证知阿弥陀佛愿力加被诸往生者勤修供养。可谓缜密备至。</w:t>
      </w:r>
    </w:p>
    <w:p w:rsidR="002238C9" w:rsidRDefault="002238C9" w:rsidP="00E65F34">
      <w:pPr>
        <w:ind w:firstLine="31680"/>
      </w:pPr>
      <w:r>
        <w:rPr>
          <w:rFonts w:hint="eastAsia"/>
        </w:rPr>
        <w:t>广修供养乃菩萨修行的重要科目。一切诸佛皆修供养，如释迦世尊于然灯佛前，得值八百四千万亿那由他诸佛，悉皆供养承事，无空过者。阿弥陀佛因地为圆满所发大愿，无央数劫积功累德，随其生处，或为长者、居士、豪姓、尊贵，或为刹利国君、转轮圣帝，或为六欲天主，乃至梵王，常以四事，供养恭敬一切诸佛。阿弥陀佛深知一位菩萨在成就佛果的过程中，供养诸佛、培植深厚的福德智慧的重要性，是故加持诸往生者，分身同时遍至他方无量佛刹，无论对净刹诸佛还是秽刹诸佛，平等供养赞叹，无有分别心，亦无一遗漏。</w:t>
      </w:r>
    </w:p>
    <w:p w:rsidR="002238C9" w:rsidRPr="0024550B" w:rsidRDefault="002238C9" w:rsidP="00E65F34">
      <w:pPr>
        <w:ind w:firstLine="31680"/>
        <w:rPr>
          <w:rStyle w:val="Emphasis"/>
        </w:rPr>
      </w:pPr>
      <w:r>
        <w:rPr>
          <w:rFonts w:hint="eastAsia"/>
        </w:rPr>
        <w:t>请看愿文：</w:t>
      </w:r>
      <w:r w:rsidRPr="0024550B">
        <w:rPr>
          <w:rStyle w:val="Emphasis"/>
          <w:rFonts w:hint="eastAsia"/>
        </w:rPr>
        <w:t>设我得佛，国中菩萨，在诸佛前，现其德本，诸所求欲供养之具，若不如意者，不取正觉。</w:t>
      </w:r>
    </w:p>
    <w:p w:rsidR="002238C9" w:rsidRDefault="002238C9" w:rsidP="00E65F34">
      <w:pPr>
        <w:ind w:firstLine="31680"/>
      </w:pPr>
      <w:r>
        <w:rPr>
          <w:rFonts w:hint="eastAsia"/>
        </w:rPr>
        <w:t>这是第二十四供具自皆如意愿。这一愿意谓：若我成佛时，生到我刹中的菩萨，在十方诸佛前，显现功德智慧之德本、众多所欲希求的供养之具，诸如华香伎乐、缯盖幢幡等，自然化生，应念即至。如果此愿不能兑现，便不成佛。法藏菩萨考察他方世界，见有些国土的菩萨，虽遍至佛前，然自己福德浅少，供具不如意，如常啼菩萨割身肉觅供具，善惠仙人殷勤求莲华等，无力置办供佛之物，内心难免懊恼，所以法藏菩萨不忍众生苦，发出这一悲愿，给予往生者在十方佛所恭种福田的增上缘。</w:t>
      </w:r>
    </w:p>
    <w:p w:rsidR="002238C9" w:rsidRDefault="002238C9" w:rsidP="00E65F34">
      <w:pPr>
        <w:ind w:firstLine="31680"/>
      </w:pPr>
      <w:r>
        <w:rPr>
          <w:rFonts w:hint="eastAsia"/>
        </w:rPr>
        <w:t>诸往生者，常以种种涂香、烧香、华鬘、璎珞、饭食、灯明、宝幢幡盖、宫殿、宝帐、水陆诸华，一切受用，一一皆成广大云海，为作事业故，供养诸如来。如是供养，一一皆有广大福报。诸往生者修行如是供养时，即作是念：由我献华鬘，得佛殊胜相，愿回此功德，成妙觉华台。舒光遍照六道众生，愿彼众生，往生极乐净土。由我献灯明，获智慧光明，愿为般若灯，照耀三恶道，常生人天路。由献音乐得佛法音，献宝盖得覆荫，供衣得佛衣（</w:t>
      </w:r>
      <w:r w:rsidRPr="0024550B">
        <w:rPr>
          <w:rStyle w:val="Char"/>
          <w:rFonts w:hint="eastAsia"/>
          <w:sz w:val="28"/>
        </w:rPr>
        <w:t>慈悲心为衣</w:t>
      </w:r>
      <w:r>
        <w:rPr>
          <w:rFonts w:hint="eastAsia"/>
        </w:rPr>
        <w:t>）。愿以此等福，令一切众生安乐，是为极乐菩萨修供养行。</w:t>
      </w:r>
    </w:p>
    <w:p w:rsidR="002238C9" w:rsidRDefault="002238C9" w:rsidP="00E65F34">
      <w:pPr>
        <w:ind w:firstLine="31680"/>
      </w:pPr>
      <w:r>
        <w:rPr>
          <w:rFonts w:hint="eastAsia"/>
        </w:rPr>
        <w:t>又极乐菩萨凡所施设，乃至一香一华一衣一盖一供养具，无不称合法性，等虚空界。即以全法之身游诸佛刹，称真之物供养于佛，是即法施于佛。诸供养中，法供养最。如来从修行中来，若能如说修行，是则成就诸佛如来。诸佛出世，皆为救护利乐一切众生故，所以利益众生名真供养。以慈悲心随顺摄取众生，即为法供养，以代众生上契佛意即为法供养，不舍一切菩萨业即为法供养，乃至常不舍离大菩提心即为法供养。若暂舍菩提心者，是亦不能利乐众生。何以故？夫为菩萨，为欲利乐诸众生故，勤求无上正等正觉。若无众生，一切菩萨不成正觉。是故，能如是领解法供养，则得成就供养如来，非此世间财宝饮食名为供养。法供养名第一之施，超胜财供养的功德，何啻百千万亿倍。</w:t>
      </w:r>
    </w:p>
    <w:p w:rsidR="002238C9" w:rsidRDefault="002238C9" w:rsidP="00E65F34">
      <w:pPr>
        <w:ind w:firstLine="31680"/>
      </w:pPr>
      <w:r>
        <w:rPr>
          <w:rFonts w:hint="eastAsia"/>
        </w:rPr>
        <w:t>上述二愿，是阿弥陀佛加被诸往生圆成广修供养科目而施设。以佛的果地福德智慧，赐与极乐菩萨，现前修习普贤十大愿王，用以成就如来无量功德。吾辈净业行人应效法普贤菩萨，至诚发愿，“此广大最胜供养，虚空界尽，众生界尽，众生业尽，众生烦恼尽，我供乃尽。而虚空界乃至烦恼不可尽故，我此供养亦无有尽。念念相续，无有间断，身语意业，无有疲厌。”以我供养之愿感通弥陀果地加持之力，因心果觉，连动相续，生佛不二，妙感难思。</w:t>
      </w:r>
    </w:p>
    <w:p w:rsidR="002238C9" w:rsidRPr="0024550B" w:rsidRDefault="002238C9" w:rsidP="00E65F34">
      <w:pPr>
        <w:ind w:firstLine="31680"/>
        <w:rPr>
          <w:rStyle w:val="Emphasis"/>
        </w:rPr>
      </w:pPr>
      <w:r>
        <w:rPr>
          <w:rFonts w:hint="eastAsia"/>
        </w:rPr>
        <w:t>请看愿文：</w:t>
      </w:r>
      <w:r w:rsidRPr="0024550B">
        <w:rPr>
          <w:rStyle w:val="Emphasis"/>
          <w:rFonts w:hint="eastAsia"/>
        </w:rPr>
        <w:t>设我得佛，国中菩萨，不能演说一切智者，不取正觉。</w:t>
      </w:r>
    </w:p>
    <w:p w:rsidR="002238C9" w:rsidRDefault="002238C9" w:rsidP="00E65F34">
      <w:pPr>
        <w:ind w:firstLine="31680"/>
      </w:pPr>
      <w:r>
        <w:rPr>
          <w:rFonts w:hint="eastAsia"/>
        </w:rPr>
        <w:t>这是第二十五菩萨演一切智愿。</w:t>
      </w:r>
    </w:p>
    <w:p w:rsidR="002238C9" w:rsidRDefault="002238C9" w:rsidP="00E65F34">
      <w:pPr>
        <w:ind w:firstLine="31680"/>
      </w:pPr>
      <w:r>
        <w:rPr>
          <w:rFonts w:hint="eastAsia"/>
        </w:rPr>
        <w:t>这一愿意谓：若我成佛时，我刹土中的菩萨，个个都能有如佛那样的胜妙智慧，皆能演说一切智。如果此愿不成就，便不成佛。法藏菩萨见到有些国土的菩萨，虽有能力遍至十方刹土，供养诸佛，供具自在，然讲经说法不能完全随顺佛智，教化众生的利益不普遍，故发此愿，令国中菩萨说法如佛。</w:t>
      </w:r>
    </w:p>
    <w:p w:rsidR="002238C9" w:rsidRDefault="002238C9" w:rsidP="00E65F34">
      <w:pPr>
        <w:ind w:firstLine="31680"/>
      </w:pPr>
      <w:r>
        <w:rPr>
          <w:rFonts w:hint="eastAsia"/>
        </w:rPr>
        <w:t>何谓一切智？梵语萨婆若，即如实了知一切世界，众生界有为、无为事，及过去现在未来之因果差别。一切智与一切种智表总相与别相二义。总相是一切智，别相是一切种智。因是一切智，果是一切种智。佛是了达法界性相事理的一切智人。佛智探古知今，八方上下、过去未来现在之事，佛智了了知晓。若干劫后的某时辰，降一场雨，那场雨会有多少水滴，每个水滴有多少微生虫，佛悉知悉见。十方众生心之所想，如来亦悉知悉见，诚如《无量寿经》所云：“如来定慧，究畅无极，于一切法，而得自在。”当释迦佛称自己是一切智者时，外道常持怀疑勘验的态度。有这么一个公案：一日佛在树林静坐时，有一婆罗门走过来，直呼瞿昙名说，你自称是一切智人，那么请你回答这片森林有多少片叶子？佛即时说出一个数目。这个婆罗门到一个僻静地摘下了一篮子树叶后又回到佛所，说：“现在再请你说这片树林里有多少片叶子？”佛又说了一个数目。那位那罗延力士像明代婆罗门一核算，第一次所报的数目减去篮子里的叶子数正好等于第二次所报的数目。那位婆罗门敬佩不已，也随佛出家。是故诸佛契证诸法实相，能以无尽之智知无尽法。佛乃大觉世尊、无上士，斯语不虚。</w:t>
      </w:r>
    </w:p>
    <w:p w:rsidR="002238C9" w:rsidRDefault="002238C9" w:rsidP="00E65F34">
      <w:pPr>
        <w:ind w:firstLine="31680"/>
      </w:pPr>
      <w:r>
        <w:rPr>
          <w:rFonts w:hint="eastAsia"/>
        </w:rPr>
        <w:t>西方净土的菩萨无明未尽，而能讲经说法，如佛一切智所说，无违无失，究畅诸法的秘髓心要，或演说佛法僧三宝之声，或演说声闻缘觉之寂静无我之声，或演说菩萨大慈悲声、无生忍声，乃至甘露灌顶众妙法声，或演说诸佛果觉十力、四种无畏、十八不共法之声。如是等法音，称合众生的根机，随宜演说，令其各得法益。这全是阿弥陀佛果地智慧的恩赐。证知往生净土是疾速证入一切智的捷径。</w:t>
      </w:r>
    </w:p>
    <w:p w:rsidR="002238C9" w:rsidRPr="0024550B" w:rsidRDefault="002238C9" w:rsidP="00E65F34">
      <w:pPr>
        <w:ind w:firstLine="31680"/>
        <w:rPr>
          <w:rStyle w:val="Emphasis"/>
        </w:rPr>
      </w:pPr>
      <w:r>
        <w:rPr>
          <w:rFonts w:hint="eastAsia"/>
        </w:rPr>
        <w:t>请看愿文：</w:t>
      </w:r>
      <w:r w:rsidRPr="0024550B">
        <w:rPr>
          <w:rStyle w:val="Emphasis"/>
          <w:rFonts w:hint="eastAsia"/>
        </w:rPr>
        <w:t>设我得佛，国中菩萨，不得金刚那罗延身者，不取正觉。</w:t>
      </w:r>
    </w:p>
    <w:p w:rsidR="002238C9" w:rsidRDefault="002238C9" w:rsidP="00E65F34">
      <w:pPr>
        <w:ind w:firstLine="31680"/>
      </w:pPr>
      <w:r>
        <w:rPr>
          <w:rFonts w:hint="eastAsia"/>
        </w:rPr>
        <w:t>这是第二十六菩萨得金刚身愿。</w:t>
      </w:r>
    </w:p>
    <w:p w:rsidR="002238C9" w:rsidRDefault="002238C9" w:rsidP="00E65F34">
      <w:pPr>
        <w:ind w:firstLine="31680"/>
      </w:pPr>
      <w:r>
        <w:rPr>
          <w:rFonts w:hint="eastAsia"/>
        </w:rPr>
        <w:t>这一愿意谓：设若我成佛时，我刹土中的菩萨，个个都能获得如佛一样的金刚不坏身，复如那罗延天之力大无穷。如果此愿不兑现，便不成佛。此愿承接上面之愿，虽有说法如佛的口业德，身体亦皆如佛那样强壮坚固，犹如金刚之坚硬，不为任何外物所坏，又具有巨大的神力，如那罗延天，如是方可入烦恼邪见稠林，开化恒沙众生。阿弥陀佛为加持净土菩萨分身浊世行菩萨道顺利畅达，故兴此愿。</w:t>
      </w:r>
    </w:p>
    <w:p w:rsidR="002238C9" w:rsidRDefault="002238C9" w:rsidP="00E65F34">
      <w:pPr>
        <w:ind w:firstLine="31680"/>
      </w:pPr>
      <w:r>
        <w:rPr>
          <w:rFonts w:hint="eastAsia"/>
        </w:rPr>
        <w:t>我们这业力感报的血肉之躯，是很苦恼的。人之大患在于有身，由地水火风四大构成的幻躯，有一种大不调和，便会生病。犹如篓中的四条毒蛇，无论你侍候它们多么周全，它总是背恩反噬。吾人业报身，无常无强无力无坚，速朽之法，为苦为恼，众病所集。是身如泡沫，不得久立。是身如焰，从渴爱生。是身如幻，从颠倒起。是身不净，恶秽充满。是身为灾，百一病恼。是身无定，为要当死。是身如毒蛇，如怨贼。所以吾人要厌离这业报身，要好乐佛身身。</w:t>
      </w:r>
    </w:p>
    <w:p w:rsidR="002238C9" w:rsidRDefault="002238C9" w:rsidP="00E65F34">
      <w:pPr>
        <w:ind w:firstLine="31680"/>
      </w:pPr>
      <w:r>
        <w:rPr>
          <w:rFonts w:hint="eastAsia"/>
        </w:rPr>
        <w:t>此佛身乃从无量功德智慧生，从慈悲喜舍生，从菩萨六波罗蜜乃至无量波罗蜜生，从佛的果觉十力、四无所畏、十八不共法生，从断一切不善法生。从如是无量清净法生如来身。我等凡夫，欲得佛身，疾除业报身诸多病苦，当发信愿持名、求生极乐净土之胜心。何以故？对我执深重的凡夫来说，欲离开这五蕴的陋劣之躯，万难万难。而仰赖阿弥陀佛愿力，临命终时，诞育于莲华中，转凡夫血肉之身为金刚那罗延身却易如反掌。金刚那罗延身由光与磁合成，远离一切疾病苦恼，远离污秽无常的幻象。证知往生极乐不仅寿命与佛同等，身相亦同佛那样的清净庄严、坚固大力。由身心同构故，得那罗延坚固幢心，得常精进心，得大勇猛心，得被金刚甲胄心。阿弥陀佛慈悲加被的功德，可谓无以复加。</w:t>
      </w:r>
    </w:p>
    <w:p w:rsidR="002238C9" w:rsidRPr="00CB0ED7" w:rsidRDefault="002238C9" w:rsidP="00E65F34">
      <w:pPr>
        <w:ind w:firstLine="31680"/>
        <w:rPr>
          <w:rStyle w:val="Emphasis"/>
        </w:rPr>
      </w:pPr>
      <w:r>
        <w:rPr>
          <w:rFonts w:hint="eastAsia"/>
        </w:rPr>
        <w:t>请看愿文：</w:t>
      </w:r>
      <w:r w:rsidRPr="00CB0ED7">
        <w:rPr>
          <w:rStyle w:val="Emphasis"/>
          <w:rFonts w:hint="eastAsia"/>
        </w:rPr>
        <w:t>设我得佛，国中天人，一切万物，严净光丽，形色殊特，穷微极妙，无能称量。其诸众生，乃至逮得天眼，有能明了，辨其名数者，不取正觉。</w:t>
      </w:r>
    </w:p>
    <w:p w:rsidR="002238C9" w:rsidRDefault="002238C9" w:rsidP="00E65F34">
      <w:pPr>
        <w:ind w:firstLine="31680"/>
      </w:pPr>
      <w:r>
        <w:rPr>
          <w:rFonts w:hint="eastAsia"/>
        </w:rPr>
        <w:t>这是第二十七万物悉皆殊特愿。这一愿意谓：若我成佛的时候，国中正报的天人、依报的万物，一切都有无量的庄严、清净、光明与华丽。这些依正的体质形状、颜色悉皆无与伦比，其细微之美，神韵之妙，无能用语言来称叹，也不能用心思去测量，不但他方刹土的众生不能明了这种胜境，就是具有天眼通者，也不能明了、辩说安养刹土的形色、庄严、光明等名相数字。如果此愿不兑现，我便不成佛。</w:t>
      </w:r>
    </w:p>
    <w:p w:rsidR="002238C9" w:rsidRDefault="002238C9" w:rsidP="00E65F34">
      <w:pPr>
        <w:ind w:firstLine="31680"/>
      </w:pPr>
      <w:r>
        <w:rPr>
          <w:rFonts w:hint="eastAsia"/>
        </w:rPr>
        <w:t>极乐世界依正二报是阿弥陀佛大愿大行、称性功德之所成就，其严净光丽、穷微极妙之景况，天亲菩萨概述为三类二十九种庄严功德。其清净总相表述为：“观彼世界相，胜过三界道，究竟如虚空，广大无边际。”兹引阿弥陀佛的莲华座的妙德，用作尝一滴水知大海味之比况。阿弥陀佛的莲华之坐，由无量珍宝合成，有八万四千叶，每瓣叶上有数万种珍宝的颜色，一一叶上又有八万四千微细的纹脉，犹如天然的妙画。每一叶脉又放八万四千光，一一华叶间，有百亿摩尼珠王以为映饰，一一摩尼珠王放千道光明，那些光明犹如华盖，遍覆在七宝地上。又有离垢宝珠作为莲台，此莲华台有八万金刚赤宝、如意宝珠以及殊妙的真珠网来庄严此莲台。在这莲华台上，自然而有四柱宝幢，一一宝幢高显，犹如百千万亿须弥山，宝幢上的宝幔犹如夜摩天的宫殿。又有五百亿微妙宝珠庄严莲华台的宝幔，一一宝珠有八万四千种光明，一一光明有八万四千种各异的金色，一一金色遍洒七宝地，处处变化，呈现种种奇异相状。或为金刚台，或作真珠网，或作五彩斑斓的莲华云。这些光云随意变现种种形相，广作令众生开启正觉的佛事。真可谓穷微极妙，妙不可言。又其宝树、宝地、宝池、德水等庄严，亦是神妙莫测。</w:t>
      </w:r>
    </w:p>
    <w:p w:rsidR="002238C9" w:rsidRDefault="002238C9" w:rsidP="00E65F34">
      <w:pPr>
        <w:ind w:firstLine="31680"/>
      </w:pPr>
      <w:r>
        <w:rPr>
          <w:rFonts w:hint="eastAsia"/>
        </w:rPr>
        <w:t>安养刹土无尽的依正庄严，是由阿弥陀佛因地，思惟摄取他方佛国的一切胜妙庄严，并经由无量劫积功累德所成就。由阿弥陀佛无漏万德与福力无量故，所流现的依正庄严亦无可限量。一一庄严事相全显法界理体，出三界秽有之清净的妙有，故能穷微；全性即修，第一义谛妙境界相，故称为极妙。西方极乐世界全体依正庄严，唯佛与佛方能究竟明了。吾人以西方妙境恒常熏习，自可引生性德妙用。以阿弥陀佛净土种种庄严作增上本质，带起众生自身种种庄严。净土无尽庄严与六字洪名亦是有相即相入、广略互摄的特质。极乐世界依正庄严（广）凝聚在南无阿弥陀佛名号中（略），故能令信愿持名者，念念成就如是功德庄严。是心作佛，是心是佛；广略相即，妙德难思。</w:t>
      </w:r>
    </w:p>
    <w:p w:rsidR="002238C9" w:rsidRDefault="002238C9" w:rsidP="00E65F34">
      <w:pPr>
        <w:ind w:firstLine="31680"/>
        <w:rPr>
          <w:rStyle w:val="Emphasis"/>
        </w:rPr>
      </w:pPr>
      <w:r>
        <w:rPr>
          <w:rFonts w:hint="eastAsia"/>
        </w:rPr>
        <w:t>请看愿文：</w:t>
      </w:r>
      <w:r w:rsidRPr="00CB0ED7">
        <w:rPr>
          <w:rStyle w:val="Emphasis"/>
          <w:rFonts w:hint="eastAsia"/>
        </w:rPr>
        <w:t>设我得佛，国中菩萨，乃至少功德者，不能知见道场树无量光色，高四百万里者，不取正觉。</w:t>
      </w:r>
    </w:p>
    <w:p w:rsidR="002238C9" w:rsidRPr="00CB0ED7" w:rsidRDefault="002238C9" w:rsidP="00E65F34">
      <w:pPr>
        <w:ind w:firstLine="31680"/>
        <w:rPr>
          <w:rStyle w:val="Emphasis"/>
          <w:b w:val="0"/>
        </w:rPr>
      </w:pPr>
      <w:r w:rsidRPr="00CB0ED7">
        <w:rPr>
          <w:rStyle w:val="Emphasis"/>
          <w:rFonts w:hint="eastAsia"/>
          <w:b w:val="0"/>
        </w:rPr>
        <w:t>这是第二十八菩萨道树普见愿。</w:t>
      </w:r>
    </w:p>
    <w:p w:rsidR="002238C9" w:rsidRPr="00CB0ED7" w:rsidRDefault="002238C9" w:rsidP="00E65F34">
      <w:pPr>
        <w:ind w:firstLine="31680"/>
        <w:rPr>
          <w:rStyle w:val="Emphasis"/>
          <w:b w:val="0"/>
        </w:rPr>
      </w:pPr>
      <w:r w:rsidRPr="00CB0ED7">
        <w:rPr>
          <w:rStyle w:val="Emphasis"/>
          <w:rFonts w:hint="eastAsia"/>
          <w:b w:val="0"/>
        </w:rPr>
        <w:t>这一愿意谓：设我成佛的时候，国土中的菩萨，不唯久修的圣贤菩萨，乃至初发心的功德薄少的菩萨，也能亲知亲见极乐世界中道场树的无量光明与颜色，及树高有四百万里；如果此愿不成就，便不成佛。</w:t>
      </w:r>
    </w:p>
    <w:p w:rsidR="002238C9" w:rsidRDefault="002238C9" w:rsidP="00E65F34">
      <w:pPr>
        <w:ind w:firstLine="31680"/>
      </w:pPr>
      <w:r>
        <w:rPr>
          <w:rFonts w:hint="eastAsia"/>
        </w:rPr>
        <w:t>道场树又称菩提树、思惟树。一切诸佛，皆于菩提树下之金刚座成佛，故称道场树。诸佛成道，各自有其菩提树名。如过去毗婆尸佛之波波罗树，尸弃佛之分陀利树，乃至释迦牟尼佛之钵多树。释尊成道地之菩提树，屡次遭受砍伐、火烧，然仍新芽繁茂。</w:t>
      </w:r>
    </w:p>
    <w:p w:rsidR="002238C9" w:rsidRDefault="002238C9" w:rsidP="00E65F34">
      <w:pPr>
        <w:ind w:firstLine="31680"/>
      </w:pPr>
      <w:r>
        <w:rPr>
          <w:rFonts w:hint="eastAsia"/>
        </w:rPr>
        <w:t>一切诸佛，皆以道场树作佛事。阿弥陀佛成道的菩提树，其树高四百万里，周围五十由旬，枝叶四布二十万里，由诸多珍宝自然合成。宝树枝条间，垂以璎珞，珍宝罗网覆盖其上，微风吹拂宝树枝叶，演出无量妙法声。其声普闻无量世界，众生闻者，六根清净。宝树之茎枝叶果皆辐射无量光色，照耀无极。光色之中又能现出他方刹土种种庄严景相，令诸往生者油生止恶扬善之心。诸往生者见到宝树的形相，闻到宝树的声音，嗅到宝树的香气，尝到宝树的果味，系念宝树的功德，都能身心柔软乃至得到甚深无生法忍，住不退转至成佛道，六根清净澈亮，无诸烦恼忧患。道场树能做殊胜的佛事，令诸往生者破无明、显智慧、证佛果。</w:t>
      </w:r>
    </w:p>
    <w:p w:rsidR="002238C9" w:rsidRDefault="002238C9" w:rsidP="00E65F34">
      <w:pPr>
        <w:ind w:firstLine="31680"/>
      </w:pPr>
      <w:r>
        <w:rPr>
          <w:rFonts w:hint="eastAsia"/>
        </w:rPr>
        <w:t>从自力修因证果的通途教法来看，功德甚深的大菩萨方能见到殊妙的道场树，少功德者（即未证无生法忍者）没有修集见佛的福慧之因，便见不到道场树。比如释迦牟尼佛住世教化众生，众生随着各自的业力所见到的佛身各有不同。有的见到百千由旬相好庄严的报身佛，有的看到的是丈六八尺的黄面比丘，还有的看佛就像一块黑炭。同样一尊佛，各人所见不尽相同。可见，要用深厚的福慧善德才能见到道场树，少功德者甚难目睹。由此法藏菩萨发愿：只要往生到我的刹土，哪怕福德智慧浅薄，都能蒙佛力加持见到道场树，获到殊胜的法益。此皆阿弥陀佛因地所发四十八愿功德力故，愿心圆满无缺故。能令诸往生者，见闻觉知道场树，得音响忍、柔顺忍乃至无生法忍。阿弥陀佛通过道场树给予往生者的威神加持力不可思议。</w:t>
      </w:r>
    </w:p>
    <w:p w:rsidR="002238C9" w:rsidRDefault="002238C9" w:rsidP="00E65F34">
      <w:pPr>
        <w:ind w:firstLine="31680"/>
      </w:pPr>
      <w:r>
        <w:rPr>
          <w:rFonts w:hint="eastAsia"/>
        </w:rPr>
        <w:t>请看愿文：</w:t>
      </w:r>
    </w:p>
    <w:p w:rsidR="002238C9" w:rsidRPr="00CB0ED7" w:rsidRDefault="002238C9" w:rsidP="00E65F34">
      <w:pPr>
        <w:ind w:firstLine="31680"/>
        <w:rPr>
          <w:rStyle w:val="Emphasis"/>
        </w:rPr>
      </w:pPr>
      <w:r w:rsidRPr="00CB0ED7">
        <w:rPr>
          <w:rStyle w:val="Emphasis"/>
          <w:rFonts w:hint="eastAsia"/>
        </w:rPr>
        <w:t>设我得佛，国中菩萨，若受读经法，讽诵持说，而不得辩才智慧者，不取正觉。</w:t>
      </w:r>
    </w:p>
    <w:p w:rsidR="002238C9" w:rsidRDefault="002238C9" w:rsidP="00E65F34">
      <w:pPr>
        <w:ind w:firstLine="31680"/>
      </w:pPr>
      <w:r>
        <w:rPr>
          <w:rFonts w:hint="eastAsia"/>
        </w:rPr>
        <w:t>这是第二十九受经普得智辩愿。这一愿意谓：设我成佛的时候，国土中的菩萨，若受持读诵经法，或对他人演说开示，都能得无碍辩才，开启自他智慧；如果此愿不成就，便不成佛。阿弥陀佛在因地见到有些刹土的菩萨，遇佛闻法，然业障所蔽，智慧辩才不能速得，其犹周利槃陀伽之鲁钝，或为外道所屈，不得击犍槌作法事等，是故兴此大悲愿，愿我刹土的菩萨，同诵经法，四辩八音自在无碍。</w:t>
      </w:r>
    </w:p>
    <w:p w:rsidR="002238C9" w:rsidRDefault="002238C9" w:rsidP="00E65F34">
      <w:pPr>
        <w:ind w:firstLine="31680"/>
      </w:pPr>
      <w:r>
        <w:rPr>
          <w:rFonts w:hint="eastAsia"/>
        </w:rPr>
        <w:t>讽诵经法，为人演说，乃获得辩才开发智慧的良佳方法。读诵经法不要刻意研究，研究诉诸逻辑思维，一路分别，便难以解悟如来真实义。因经法真意乃世尊由真实无分别心中流出，所以应以无分别心去读诵，自读自听，显发闻性，读诵百千万遍，经法实义自然显现。何以故？乃是因不作意分别的读诵，能有效显发自性智慧所致。</w:t>
      </w:r>
    </w:p>
    <w:p w:rsidR="002238C9" w:rsidRDefault="002238C9" w:rsidP="00E65F34">
      <w:pPr>
        <w:ind w:firstLine="31680"/>
      </w:pPr>
      <w:r>
        <w:rPr>
          <w:rFonts w:hint="eastAsia"/>
        </w:rPr>
        <w:t>古代教育从小注重读诵圣人经典，洁净精微，故成大器者甚众。上世纪初叶，清朝政府废除传统教育，取消读诵四书五经一科，接受西方式的侧重知识技能的教育，致使教育的道德教化功能与智慧素质培植日趋萎缩，导致的问题不少，宜应反省深思。目前在中国大陆，有识之士极力倡导儿童读经活动，在海内外华人圈收到了良好的成效。西方净土的菩萨延续宿世的善根，莫不喜乐诵习所好乐的经法，各自讽诵经道，无厌无疲，有诵经者，其声如雷。在受持经法的过程中，得阿弥陀佛愿力加持，获得种种善巧无碍演说法义的辩才。</w:t>
      </w:r>
    </w:p>
    <w:p w:rsidR="002238C9" w:rsidRDefault="002238C9" w:rsidP="00E65F34">
      <w:pPr>
        <w:ind w:firstLine="31680"/>
      </w:pPr>
      <w:r>
        <w:rPr>
          <w:rFonts w:hint="eastAsia"/>
        </w:rPr>
        <w:t>这一愿启迪我们，欲得辩才智慧宜从受持读诵经典开始。一切经咒，悉是如来法身舍利。法是佛母，无边利益，从诵经闻法而得。读诵经法时，如对圣容，不敢起一念分别，从首至尾，一直诵去，要匀匀净净，不缓不急，不疾不徐。觉明妙行菩萨开示：有七种情形不宜持经，“所谓心昏散不持，有过犯不持，入不净处后不持，饮酒后不持，人扰不清净不持，有事将作未作不持，心别有记忆不持。若坚意受持，应离此七。诵至纯熟，即于观心中持之。果能如是，则功德不可思议，果报不可思议。”（见《西方确指》）六字洪名乃无上大法王。为己之学者，宜放下万缘，一心执持万德洪名，净念相继，得入一行三昧，自然能得智慧辩才。诚如文殊菩萨所云：“系心一佛，专称名字，随彼方所，端身正向。能于一佛念念相续，即是念中，能见三世诸佛。若得此一行三昧，诸经法门，皆悉了知，智慧辩才，终不断绝。”吾人宜依教奉行，以文殊智修一行三昧，切忌寻行数墨，执指亡月。</w:t>
      </w:r>
    </w:p>
    <w:p w:rsidR="002238C9" w:rsidRPr="00CB0ED7" w:rsidRDefault="002238C9" w:rsidP="00E65F34">
      <w:pPr>
        <w:ind w:firstLine="31680"/>
        <w:rPr>
          <w:rStyle w:val="Emphasis"/>
        </w:rPr>
      </w:pPr>
      <w:r>
        <w:rPr>
          <w:rFonts w:hint="eastAsia"/>
        </w:rPr>
        <w:t>请看愿文：</w:t>
      </w:r>
      <w:r w:rsidRPr="00CB0ED7">
        <w:rPr>
          <w:rStyle w:val="Emphasis"/>
          <w:rFonts w:hint="eastAsia"/>
        </w:rPr>
        <w:t>设我得佛，国中菩萨，智慧辩才，若可限量者，不取正觉。</w:t>
      </w:r>
    </w:p>
    <w:p w:rsidR="002238C9" w:rsidRDefault="002238C9" w:rsidP="00E65F34">
      <w:pPr>
        <w:ind w:firstLine="31680"/>
      </w:pPr>
      <w:r>
        <w:rPr>
          <w:rFonts w:hint="eastAsia"/>
        </w:rPr>
        <w:t>这是第三十智辩无有限量愿。</w:t>
      </w:r>
    </w:p>
    <w:p w:rsidR="002238C9" w:rsidRDefault="002238C9" w:rsidP="00E65F34">
      <w:pPr>
        <w:ind w:firstLine="31680"/>
      </w:pPr>
      <w:r>
        <w:rPr>
          <w:rFonts w:hint="eastAsia"/>
        </w:rPr>
        <w:t>这一愿意谓：设我成佛的时候，国土中的菩萨，智慧辩才无可限量。如果此愿不成就，便不成佛。阿弥陀佛因地见到有的国土菩萨大众，虽有辩才，于其所知，尚有限量。如维摩诘居士，难诘诸大声闻及诸菩萨，各各堕于无能应对处，以致不敢奉佛敕去问疾于维摩诘大士。所以阿弥陀佛发愿言：我刹土大众，所得的智慧辩才，无有穷尽。</w:t>
      </w:r>
    </w:p>
    <w:p w:rsidR="002238C9" w:rsidRDefault="002238C9" w:rsidP="00E65F34">
      <w:pPr>
        <w:ind w:firstLine="31680"/>
      </w:pPr>
      <w:r>
        <w:rPr>
          <w:rFonts w:hint="eastAsia"/>
        </w:rPr>
        <w:t>吾人都希望自己有无量的智慧辩才，然而，在此世间纵然精进勤苦，以有限的人生求无限的知识，亦属沧海一粟。而阿弥陀佛此愿胜德，能令带业往生的凡夫速疾获得无量的智慧辩才，所谓四无碍辩才：一者法无碍辩，对所诠的教法能够准确归纳并如实宣说。二者义无碍辩，知教法所诠显的义理而无滞碍，并能种种善巧加以宣说。三者辞无碍辩，通达一切诸方言辞、俚语，随顺国界区域说种种语言，如同步翻译。如来一音而说法，众生随类各得解。四者乐说无碍辩，即心情愉悦愿意宣说经法。《周易》中的兑卦诠释，说即喜悦的意思，有喜悦的心情，才愿意说。佛菩萨悲愍一切众生，见到众生善根成熟，堪能信受佛法，便不失时机，心怀豫悦地宣说。契于经法正理，起无碍之言说，为诸众生作不请之友。这四种无碍辩，在通途教法中，须八地以上菩萨才能圆得。而往生净土的诸菩萨得阿弥陀佛愿力加持，便能疾速圆满四种无碍辩才。在讽诵持说经法的过程中，亦能疾速开发智慧，诸如：知他心智、天眼智、知过去宿命智、知未来际劫智、天耳智、无畏神力智、分别一切言音智、出生无量色身庄严智、知一切法真实智、知一切法灭尽智等。《寿经》描述极乐世界菩萨“具诸辩才，除灭众生烦恼之患，从如来生，解法如如。善知集灭音声方便，不欣世语，乐在正论。决断疑网，慧由心出。”可见阿弥陀佛愿力加持，殊胜无极，能令诸菩萨智慧辩才趋近佛果无上智辩。因心果觉，互融互摄，同体无二。是故志求智慧辩才者，宜应念佛求生安养。</w:t>
      </w:r>
    </w:p>
    <w:p w:rsidR="002238C9" w:rsidRDefault="002238C9" w:rsidP="00E65F34">
      <w:pPr>
        <w:ind w:firstLine="31680"/>
      </w:pPr>
      <w:r>
        <w:rPr>
          <w:rFonts w:hint="eastAsia"/>
        </w:rPr>
        <w:t>南无阿弥陀佛！</w:t>
      </w:r>
    </w:p>
    <w:p w:rsidR="002238C9" w:rsidRDefault="002238C9" w:rsidP="00E65F34">
      <w:pPr>
        <w:ind w:firstLine="31680"/>
      </w:pPr>
      <w:r>
        <w:rPr>
          <w:rFonts w:hint="eastAsia"/>
        </w:rPr>
        <w:t>（待续）</w:t>
      </w:r>
    </w:p>
    <w:p w:rsidR="002238C9" w:rsidRDefault="002238C9" w:rsidP="00C01874">
      <w:pPr>
        <w:pStyle w:val="Heading1"/>
      </w:pPr>
      <w:r>
        <w:rPr>
          <w:rFonts w:hint="eastAsia"/>
        </w:rPr>
        <w:t>《佛说无量寿经》讲记之十七</w:t>
      </w:r>
    </w:p>
    <w:p w:rsidR="002238C9" w:rsidRDefault="002238C9" w:rsidP="00E65F34">
      <w:pPr>
        <w:ind w:firstLine="31680"/>
      </w:pPr>
      <w:r>
        <w:rPr>
          <w:rFonts w:hint="eastAsia"/>
        </w:rPr>
        <w:t>释大安</w:t>
      </w:r>
    </w:p>
    <w:p w:rsidR="002238C9" w:rsidRDefault="002238C9" w:rsidP="00E65F34">
      <w:pPr>
        <w:ind w:firstLine="31680"/>
      </w:pPr>
      <w:r>
        <w:rPr>
          <w:rFonts w:hint="eastAsia"/>
        </w:rPr>
        <w:t>（接上期）</w:t>
      </w:r>
    </w:p>
    <w:p w:rsidR="002238C9" w:rsidRDefault="002238C9" w:rsidP="00E65F34">
      <w:pPr>
        <w:ind w:firstLine="31680"/>
      </w:pPr>
      <w:r>
        <w:rPr>
          <w:rFonts w:hint="eastAsia"/>
        </w:rPr>
        <w:t>诸位大德比丘，诸位居士同修：</w:t>
      </w:r>
    </w:p>
    <w:p w:rsidR="002238C9" w:rsidRDefault="002238C9" w:rsidP="00E65F34">
      <w:pPr>
        <w:ind w:firstLine="31680"/>
      </w:pPr>
      <w:r>
        <w:rPr>
          <w:rFonts w:hint="eastAsia"/>
        </w:rPr>
        <w:t>请看愿文：</w:t>
      </w:r>
      <w:r w:rsidRPr="008C766A">
        <w:rPr>
          <w:rStyle w:val="Emphasis"/>
          <w:rFonts w:hint="eastAsia"/>
        </w:rPr>
        <w:t>设我得佛，国土清净，皆悉照见十方一切无量无数不可思议诸佛世界，犹如明镜，睹其面像。若不尔者，不取正觉。</w:t>
      </w:r>
    </w:p>
    <w:p w:rsidR="002238C9" w:rsidRDefault="002238C9" w:rsidP="00E65F34">
      <w:pPr>
        <w:ind w:firstLine="31680"/>
      </w:pPr>
      <w:r>
        <w:rPr>
          <w:rFonts w:hint="eastAsia"/>
        </w:rPr>
        <w:t>这是第三十一净国照见十方愿。这一愿意谓：设我成佛的时候，我住持的刹土，清净无垢，于净土任一宝地上，都可照见十方无量无数不可思议诸佛世界或清净或秽浊的相状，以及善恶业缘、众生容止行为等，就如同手持一面明净的镜子，照见自己的面像那样地清楚明白。如果此愿不成就，便不成佛。阿弥陀佛因地见到有的国土，以砖木瓦砾为所依，以土石为邦域，甚或业贫福薄，以种种化工产品为建材，损害人体，是故兴起此愿，愿国土广博严净，犹如明镜，彻鉴十方刹土。</w:t>
      </w:r>
    </w:p>
    <w:p w:rsidR="002238C9" w:rsidRDefault="002238C9" w:rsidP="00E65F34">
      <w:pPr>
        <w:ind w:firstLine="31680"/>
      </w:pPr>
      <w:r>
        <w:rPr>
          <w:rFonts w:hint="eastAsia"/>
        </w:rPr>
        <w:t>此愿的德用可谓神妙，不可思议。以明镜比喻安养净土，以见面像比喻普见十方世界，极乐世界如大圆镜，具摄法界无量刹土信息，广狭相容，玄妙莫测。如大自在梵天，升水精宫殿，举目观见三千大千世界，种种人物景观，悉在目前，犹如观手中宝珠，不相杂乱。又如登弥勒楼阁，见毗卢遮那无量庄严藏。极乐世界亦复如是。在安养刹土的任一地面、墙壁上以及宝树间，乃至一尘一叶，悉能应念映照十方刹土景象。如欲不见即了无一物。诸往生者见到他方菩萨的善德则效仿，见到诸不善行则自省规避，于修道一门实属胜妙增上缘。在这个娑婆世界，许多地方也能接收到世界各地的信息图像，然而都是有局限的，一则需要电台、电视台发送频率信号，二则需要电视、收音机等方可接收。西方净土却自在得多，念头一动就能在任一地方见到他方刹土的情景，真可以说是一个胜妙智能的世界。或者说是佛能法界，因为西方净土全体依报庄严与法性相应，与佛的一切种智相应。诸往生者随意睹见广略相即之神妙，生稀有心，增进道业，速成佛果。</w:t>
      </w:r>
    </w:p>
    <w:p w:rsidR="002238C9" w:rsidRPr="008C766A" w:rsidRDefault="002238C9" w:rsidP="00E65F34">
      <w:pPr>
        <w:ind w:firstLine="31680"/>
        <w:rPr>
          <w:rStyle w:val="Emphasis"/>
        </w:rPr>
      </w:pPr>
      <w:r>
        <w:rPr>
          <w:rFonts w:hint="eastAsia"/>
        </w:rPr>
        <w:t>请看愿文：</w:t>
      </w:r>
      <w:r w:rsidRPr="008C766A">
        <w:rPr>
          <w:rStyle w:val="Emphasis"/>
          <w:rFonts w:hint="eastAsia"/>
        </w:rPr>
        <w:t>设我得佛，自地以上，至于虚空，宫殿、楼观、池流、华树，国土所有一切万物，皆以无量杂宝、百千种香而共合成，严饰奇妙，超诸天人。其香普熏十方世界，菩萨闻者，皆修佛行。若不如是，不取正觉。</w:t>
      </w:r>
    </w:p>
    <w:p w:rsidR="002238C9" w:rsidRDefault="002238C9" w:rsidP="00E65F34">
      <w:pPr>
        <w:ind w:firstLine="31680"/>
      </w:pPr>
      <w:r>
        <w:rPr>
          <w:rFonts w:hint="eastAsia"/>
        </w:rPr>
        <w:t>这是第三十二严饰超诸天人愿。这一愿意谓：设我成佛的时候，国土中从地面到虚空，有着无量的宫殿楼阁，还有七宝池八功德水，四周布满众多的宝树，诸如栴檀树、吉祥树等。国土中所有一切万物，都以无量众多的珍宝与百千种妙香和合而成，香光颜色奇妙映饰，庄严华美，超胜天上人间所有庄严景观。其香弥漫普熏十方世界，他方世界的菩萨闻到宝香，都能自然地修习一佛乘的佛行。如果此愿不成就，便不成佛。阿弥陀佛因地见到有的刹土，虽大地皎洁，然依报器物未尽奇妙。比如娑婆世界，金银七宝未有妙香，沉麝无珠玉之光，则于刹土未能尽善尽美，是故兴起此愿，愿国中所有万物，悉以众宝合成。众宝各具妙香，妙香亦发神光，是为奇特。此乃阿弥陀佛无量功德所成就的庄严。</w:t>
      </w:r>
    </w:p>
    <w:p w:rsidR="002238C9" w:rsidRDefault="002238C9" w:rsidP="00E65F34">
      <w:pPr>
        <w:ind w:firstLine="31680"/>
      </w:pPr>
      <w:r>
        <w:rPr>
          <w:rFonts w:hint="eastAsia"/>
        </w:rPr>
        <w:t>极乐世界中地上的楼台宫殿，地下的七宝金幢，与虚空的珍宝罗网遥相辉映。无量杂宝各具百千种香，百千种香亦有无量宝色，奇妙庄严。其珍宝与妙香皆悉巧作佛事，或得如意珠，除灭一切贫穷之苦，或远离一切怨敌怖畏。西方净土宫殿、楼阁、宝树等，以万德庄严，香光互饰。流布万种温雅德香，其有闻者，远离一切诸恶习气，不染世欲，永断烦恼众魔罥索，开显如来藏性。《华严经》中，善财童子所参的第二十一位善知识鬻香长者，采诸宝香合成一味，变化祥瑞，普熏法界，使闻香者获法身香，得调和诸香法门，证得十回向位中的救护众生离众生相回向。鬻香长者云：“我能善知一切诸香，又能善了知治诸病香，断诸恶香，除忧恼香，舍诸骄逸香，发心念佛香，证解法门香，普雨一切诸供养具香。”以香作佛事，焉可思议。此界有很多念佛行人，或在念佛拜佛诵经静坐等行持中，或在梦中，能闻到异香，或临命终时，蒙佛接引，异香满室，这都是至诚念佛与名号功德、净土庄严感应道交所显现的难思议之现象。凡闻到奇异妙香者，烦恼习气自然不起，净土信根得以增上，蒙阿弥陀佛五分法身香的加持，菩提道上一帆风顺。</w:t>
      </w:r>
    </w:p>
    <w:p w:rsidR="002238C9" w:rsidRPr="008C766A" w:rsidRDefault="002238C9" w:rsidP="00E65F34">
      <w:pPr>
        <w:ind w:firstLine="31680"/>
        <w:rPr>
          <w:rStyle w:val="Emphasis"/>
        </w:rPr>
      </w:pPr>
      <w:r>
        <w:rPr>
          <w:rFonts w:hint="eastAsia"/>
        </w:rPr>
        <w:t>请看愿文：</w:t>
      </w:r>
      <w:r w:rsidRPr="008C766A">
        <w:rPr>
          <w:rStyle w:val="Emphasis"/>
          <w:rFonts w:hint="eastAsia"/>
        </w:rPr>
        <w:t>设我得佛，十方无量不可思议诸佛世界众生之类，蒙我光明触其身者，身心柔软，超过天人。若不尔者，不取正觉。</w:t>
      </w:r>
    </w:p>
    <w:p w:rsidR="002238C9" w:rsidRDefault="002238C9" w:rsidP="00E65F34">
      <w:pPr>
        <w:ind w:firstLine="31680"/>
      </w:pPr>
      <w:r>
        <w:rPr>
          <w:rFonts w:hint="eastAsia"/>
        </w:rPr>
        <w:t>这是第三十三蒙光触身获益愿。这一愿意谓：设我成佛的时候，十方无量无数不可思议诸佛世界种种类别的众生，蒙我的光明照触其身体，悉能身心柔软，安适愉悦，超胜天上人间所有一切的乐受。如果此愿不成就，便不成佛。阿弥陀佛因地见到有的国土，虽有日月众星的光明，而不显灵觉，不能除去众生的愚痴暗冥，光明虽遍照，不照覆盆，所照的利益甚渺，于是建立此愿，愿佛光灵明洞彻，辉天地，透金石，四维上下，曾无障碍，无缘而照，勿虑而知，令信乐接触佛光的众生，身心柔软，善根增上，成办净业。</w:t>
      </w:r>
    </w:p>
    <w:p w:rsidR="002238C9" w:rsidRDefault="002238C9" w:rsidP="00E65F34">
      <w:pPr>
        <w:ind w:firstLine="31680"/>
      </w:pPr>
      <w:r>
        <w:rPr>
          <w:rFonts w:hint="eastAsia"/>
        </w:rPr>
        <w:t>第十二愿光明遍照十方为体，此愿蒙光触身照益为用。阿弥陀佛以光明名号作大愿的载体，我等众生但能至心称念佛名，就能接纳阿弥陀佛的光明注照。能得到弥陀光明的注照，便能获致种种法益。《观经》云：阿弥陀佛光明遍照十方世界念佛众生，摄取不舍。当我等众生信愿称名时，便与弥陀光明互动对接，身口意三业得弥陀愿力加持，除多劫罪。临命终时，佛与圣众，自来迎接，横超五趣八难，超胜人天福报。此愿所化的乃九法界众生，不仅人道的众生蒙佛光注照慈心作善，身心安乐，乃至三恶道的众生，见阿弥陀佛光明，正在遭受的拷罚之刑苦皆得休止，无复苦恼，欢喜踊跃，信根增上，寿终之后，皆蒙解脱。如是等等法益，不胜枚举。</w:t>
      </w:r>
    </w:p>
    <w:p w:rsidR="002238C9" w:rsidRDefault="002238C9" w:rsidP="00E65F34">
      <w:pPr>
        <w:ind w:firstLine="31680"/>
      </w:pPr>
      <w:r>
        <w:rPr>
          <w:rFonts w:hint="eastAsia"/>
        </w:rPr>
        <w:t>兹举一念佛感虎舍猪的公案为证。民国年间，江西有一法名仁显的女居士，信奉三宝，念佛不懈。一日上山捡柴，捆好柴肩荷而行，瞥见几丈前的芦苇内，有一如牛之物，正攫取一头猪，将啖食。仁显居士见之，即大声念南无阿弥陀佛。不料此物闻声将猪放下，受伤猪趁机逃去。该物炯然两目注视仁显。仁显定睛一看，始知是只老虎，惊惶失措，欲逃却双腿发软，呆若木鸡，而念佛声不断。老虎寻即遁去，仁显安然无恙。老虎为极暴恶之物，本以禽兽为食料，然一闻佛名，凶恶顿息，慈善心生，即将入口之猪舍去，但因从未闻过佛号妙音，回头顾望念佛之人，致仁显居士受惊，虎即遁去。此事足证阿弥陀佛光明照触之神威慈力不可思议。在现实生活中，因至诚念佛，感得凶手恶心退却的事例，亦甚多多，证知释尊于净土经典中，反复叹誉阿弥陀佛光明威神妙德，乃真实不虚。我等众生宜死尽偷心，信愿持名，恒常沐浴在弥陀光明中，长养世间出世间种种善根，开发自性智慧，身心安泰，何幸如之！</w:t>
      </w:r>
    </w:p>
    <w:p w:rsidR="002238C9" w:rsidRDefault="002238C9" w:rsidP="00E65F34">
      <w:pPr>
        <w:ind w:firstLine="31680"/>
      </w:pPr>
      <w:r>
        <w:rPr>
          <w:rFonts w:hint="eastAsia"/>
        </w:rPr>
        <w:t>请看愿文：</w:t>
      </w:r>
      <w:r w:rsidRPr="008C766A">
        <w:rPr>
          <w:rStyle w:val="Emphasis"/>
          <w:rFonts w:hint="eastAsia"/>
        </w:rPr>
        <w:t>设我得佛，十方无量不可思议诸佛世界众生之类，闻我名字，不得菩萨无生法忍诸深总持者，不取正觉。</w:t>
      </w:r>
    </w:p>
    <w:p w:rsidR="002238C9" w:rsidRDefault="002238C9" w:rsidP="00E65F34">
      <w:pPr>
        <w:ind w:firstLine="31680"/>
      </w:pPr>
      <w:r>
        <w:rPr>
          <w:rFonts w:hint="eastAsia"/>
        </w:rPr>
        <w:t>这是第三十四皆得法忍总持愿。</w:t>
      </w:r>
    </w:p>
    <w:p w:rsidR="002238C9" w:rsidRDefault="002238C9" w:rsidP="00E65F34">
      <w:pPr>
        <w:ind w:firstLine="31680"/>
      </w:pPr>
      <w:r>
        <w:rPr>
          <w:rFonts w:hint="eastAsia"/>
        </w:rPr>
        <w:t>这一愿意谓：设我成佛的时候，十方无量无数不可思议诸佛世界种种类别的众生，闻信我的名号，悉能获得大乘菩萨的无生法忍，证入诸多深妙总持之法。如果此愿不成就，便不成佛。阿弥陀佛因地考察他方世界，见到有些国土，虽有以佛名号作度化众生之事，然闻名获得法益并不丰饶。虽闻佛号播下金刚善种，然成办道业迂回，是故愿言，闻信我名号功德者，顿入大乘实相之门，如大鹏金翅鸟，双翅拨开海水，直取龙子而吞食。</w:t>
      </w:r>
    </w:p>
    <w:p w:rsidR="002238C9" w:rsidRDefault="002238C9" w:rsidP="00E65F34">
      <w:pPr>
        <w:ind w:firstLine="31680"/>
      </w:pPr>
      <w:r>
        <w:rPr>
          <w:rFonts w:hint="eastAsia"/>
        </w:rPr>
        <w:t>此愿昭示：阿弥陀佛名号功德不可思议，予以众生真实大利不可思议。阿弥陀佛名号之体即是实相，是真实智慧无为法身。真实智慧是无量光，无为法身是无量寿。无量寿即是实相身，实相无相无不相，由慈悲愿力故，无量光寿名号功德法尔自然地转化为济度众生的音声符号（</w:t>
      </w:r>
      <w:r w:rsidRPr="008C766A">
        <w:rPr>
          <w:rStyle w:val="Char"/>
          <w:rFonts w:hint="eastAsia"/>
          <w:sz w:val="28"/>
        </w:rPr>
        <w:t>为物身</w:t>
      </w:r>
      <w:r>
        <w:rPr>
          <w:rFonts w:hint="eastAsia"/>
        </w:rPr>
        <w:t>）。十方众生处处攀缘，不住实相般若，无能显彰法身功德，阿弥陀佛善巧地把无形的实相凝聚在众生可以把捉的音声符号中，令众生在执持佛号的当下就与实相的气分相接，引发无量光寿性德。六字洪名具足佛地果觉之全体功德妙用，具足理体三宝的功德，诸如无相心佛之佛宝，无为大法之法宝，无漏真僧之僧宝，令执持名号的行人，快速契入菩提涅槃，证得种种无生法忍。</w:t>
      </w:r>
    </w:p>
    <w:p w:rsidR="002238C9" w:rsidRDefault="002238C9" w:rsidP="00E65F34">
      <w:pPr>
        <w:ind w:firstLine="31680"/>
      </w:pPr>
      <w:r>
        <w:rPr>
          <w:rFonts w:hint="eastAsia"/>
        </w:rPr>
        <w:t>是故阿弥陀佛因地建立名号度众生的方法，乃是智慧、慈悲、方便三者高度整合的结晶，全体是大不可思议境界。吾人能够闻信佛名亦是多生多劫善根福德所致。闻信名号功德惟有大智慧者方可直下担荷，是故释尊于舍卫国无问自说的《阿弥陀经》，向智慧第一的舍利弗宣说，即是此意。信心属于般若智慧，以文殊智修一行三昧。文殊菩萨以念佛故，得一切种智，并曾以此念佛法门于大圣竹林寺传授给净宗四祖法照大师。《观经》中，韦提希夫人得释迦弥陀两土世尊加持，见到住立空中发出炽盛光明的西方三圣，心生欢喜，豁然大悟，得无生法忍。善导大师将此无生法忍注释为喜忍（</w:t>
      </w:r>
      <w:r w:rsidRPr="008C766A">
        <w:rPr>
          <w:rStyle w:val="Char"/>
          <w:rFonts w:hint="eastAsia"/>
          <w:sz w:val="28"/>
        </w:rPr>
        <w:t>信心欢喜得往生益</w:t>
      </w:r>
      <w:r>
        <w:rPr>
          <w:rFonts w:hint="eastAsia"/>
        </w:rPr>
        <w:t>），亦名悟忍（</w:t>
      </w:r>
      <w:r w:rsidRPr="008C766A">
        <w:rPr>
          <w:rStyle w:val="Char"/>
          <w:rFonts w:hint="eastAsia"/>
          <w:sz w:val="28"/>
        </w:rPr>
        <w:t>悟解弥陀大悲威神力</w:t>
      </w:r>
      <w:r>
        <w:rPr>
          <w:rFonts w:hint="eastAsia"/>
        </w:rPr>
        <w:t>），亦名信忍（</w:t>
      </w:r>
      <w:r w:rsidRPr="008C766A">
        <w:rPr>
          <w:rStyle w:val="Char"/>
          <w:rFonts w:hint="eastAsia"/>
          <w:sz w:val="28"/>
        </w:rPr>
        <w:t>信可一念感通，即得往生</w:t>
      </w:r>
      <w:r>
        <w:rPr>
          <w:rFonts w:hint="eastAsia"/>
        </w:rPr>
        <w:t>）。这喜忍、悟忍、信忍，是为薄地信外凡夫之无生忍，不是十住十行以上圣贤位的无生忍。然无论圣凡，闻信阿弥陀佛名号功德，毕竟能悟证无生法忍，获得无量陀罗尼门，总一切法，持无量义，蒙佛愿力，带业往生，华开见佛，疾证菩提。</w:t>
      </w:r>
    </w:p>
    <w:p w:rsidR="002238C9" w:rsidRPr="008C766A" w:rsidRDefault="002238C9" w:rsidP="00E65F34">
      <w:pPr>
        <w:ind w:firstLine="31680"/>
        <w:rPr>
          <w:rStyle w:val="Emphasis"/>
        </w:rPr>
      </w:pPr>
      <w:r>
        <w:rPr>
          <w:rFonts w:hint="eastAsia"/>
        </w:rPr>
        <w:t>请看愿文：</w:t>
      </w:r>
      <w:r w:rsidRPr="008C766A">
        <w:rPr>
          <w:rStyle w:val="Emphasis"/>
          <w:rFonts w:hint="eastAsia"/>
        </w:rPr>
        <w:t>设我得佛，十方无量不可思议诸佛世界，其有女人，闻我名字，欢喜信乐，发菩提心，厌恶女身，寿终之后，复为女像者，不取正觉。</w:t>
      </w:r>
    </w:p>
    <w:p w:rsidR="002238C9" w:rsidRDefault="002238C9" w:rsidP="00E65F34">
      <w:pPr>
        <w:ind w:firstLine="31680"/>
      </w:pPr>
      <w:r>
        <w:rPr>
          <w:rFonts w:hint="eastAsia"/>
        </w:rPr>
        <w:t>这是第三十五信乐永离女身愿。</w:t>
      </w:r>
    </w:p>
    <w:p w:rsidR="002238C9" w:rsidRDefault="002238C9" w:rsidP="00E65F34">
      <w:pPr>
        <w:ind w:firstLine="31680"/>
      </w:pPr>
      <w:r>
        <w:rPr>
          <w:rFonts w:hint="eastAsia"/>
        </w:rPr>
        <w:t>这一愿意谓：设我成佛的时候，十方无量不可思议诸佛世界，其有无数女人，听闻到我成佛的名号，内心欢喜信乐，发起上求下化的菩提心，生起厌恶女身的心，信愿持名，在其寿终之后，必定可以转为男身，永远不复女像。如果此愿不成就，便不成佛。阿弥陀佛因地见到有些国土的女人，善根微露，有厌恶女身不净秽质之心，然障重慧浅，不得速转女身，在无量轮转的过程中，或驴女或马女，罕有保人女之幸。或大乘经典所示修法，虽有转女成男之益，然大多皆是宿植深厚、上根利智之机，如娑婆刹土的释迦菩萨，积一大阿僧祇劫的勤苦修行，方得渐离女身。一般的凡夫女人，道力难敌业力，常缠种种障难，不得出离。是故法藏菩萨发愿：十方世界无量无数的女人，不论根机利钝，不简贤愚贵贱，只要闻信名号功德，得生净土，即可转女成男，速证佛果。</w:t>
      </w:r>
    </w:p>
    <w:p w:rsidR="002238C9" w:rsidRDefault="002238C9" w:rsidP="00E65F34">
      <w:pPr>
        <w:ind w:firstLine="31680"/>
      </w:pPr>
      <w:r>
        <w:rPr>
          <w:rFonts w:hint="eastAsia"/>
        </w:rPr>
        <w:t>阿弥陀佛大悲深重，怜悯罪浊女人，拔苦与乐。从生命的业因果报来看，女身多障，诸经多有呵斥。《大爱道比丘尼经》中缕述女人八十四态，迷惑于人使不得道。诸如：女人梳妆摩眉迷惑丈夫；女人遇见男子来，外显嗔恚而内心喜欢；女人贡高自可，憎嫉他人，喜说人过；憎人胜己，欲令早死；狠戾自用，轻毁丈夫；言不逊慎；喜多储蓄，贪积不厌；等等。女人由如此种种烦恼故，不能作五种领导：一、不得作转轮圣王；二、不得作梵王；三、不得作帝释天主；四、不得作魔王；五、不得作佛。是知妇人是众苦本，是障碍本，是杀害本，是系缚本，是忧苦本。十方世界，有女人处，即有地狱，有恶道。女人恒常迷恋女身，情执深重。深心厌恶女身正是智慧显发的表证。《法华经·药王菩萨本事品》云：“若有女人闻是经典，如说修行，于此命终，即往安乐世界，阿弥陀佛大菩萨众围绕住处。”证知女人身见深重，令效法药王菩萨苦行舍身功德，如说修行，即能往生安乐世界，破除身见我执，本有的智慧自然现前。</w:t>
      </w:r>
    </w:p>
    <w:p w:rsidR="002238C9" w:rsidRDefault="002238C9" w:rsidP="00E65F34">
      <w:pPr>
        <w:ind w:firstLine="31680"/>
      </w:pPr>
      <w:r>
        <w:rPr>
          <w:rFonts w:hint="eastAsia"/>
        </w:rPr>
        <w:t>然秽质女人，不藉修持，以闻信阿弥陀佛名号功德之力，顿转多生多劫秽恶女身，成男子丈夫相，净业成就往生净土，必证无上妙果。阿弥陀佛慈心偏愍罪苦众生，于此可见。诸善女人，宜深体此愿意趣，感戴佛恩，深心厌恶女身，至诚执持名号，截断生死之流，速证菩提涅槃，实乃百千万劫稀有难逢之一时也。</w:t>
      </w:r>
    </w:p>
    <w:p w:rsidR="002238C9" w:rsidRPr="008C766A" w:rsidRDefault="002238C9" w:rsidP="00E65F34">
      <w:pPr>
        <w:ind w:firstLine="31680"/>
        <w:rPr>
          <w:rStyle w:val="Emphasis"/>
        </w:rPr>
      </w:pPr>
      <w:r>
        <w:rPr>
          <w:rFonts w:hint="eastAsia"/>
        </w:rPr>
        <w:t>请看愿文：</w:t>
      </w:r>
      <w:r w:rsidRPr="008C766A">
        <w:rPr>
          <w:rStyle w:val="Emphasis"/>
          <w:rFonts w:hint="eastAsia"/>
        </w:rPr>
        <w:t>设我得佛，十方无量不可思议诸佛世界诸菩萨众，闻我名字，寿终之后，常修梵行，至成佛道。若不尔者，不取正觉。</w:t>
      </w:r>
    </w:p>
    <w:p w:rsidR="002238C9" w:rsidRDefault="002238C9" w:rsidP="00E65F34">
      <w:pPr>
        <w:ind w:firstLine="31680"/>
      </w:pPr>
      <w:r>
        <w:rPr>
          <w:rFonts w:hint="eastAsia"/>
        </w:rPr>
        <w:t>这是第三十六常修梵行成佛愿。</w:t>
      </w:r>
    </w:p>
    <w:p w:rsidR="002238C9" w:rsidRDefault="002238C9" w:rsidP="00E65F34">
      <w:pPr>
        <w:ind w:firstLine="31680"/>
      </w:pPr>
      <w:r>
        <w:rPr>
          <w:rFonts w:hint="eastAsia"/>
        </w:rPr>
        <w:t>这一愿意谓：设我成佛的时候，十方无量不可思议诸佛世界诸菩萨众，闻信我成佛的名字，寿终之后经历多生，恒常修习清净梵行，直至成就佛道。如果此愿不成就，便不成佛。</w:t>
      </w:r>
    </w:p>
    <w:p w:rsidR="002238C9" w:rsidRDefault="002238C9" w:rsidP="00E65F34">
      <w:pPr>
        <w:ind w:firstLine="31680"/>
      </w:pPr>
      <w:r>
        <w:rPr>
          <w:rFonts w:hint="eastAsia"/>
        </w:rPr>
        <w:t>这一愿是摄他方世界菩萨愿。“梵行”是清净离淫欲的意思。阿弥陀佛因地作法藏菩萨时，见到有些国土，或有菩萨持戒修梵行，寿终之后，隔生即忘，梵行难以相续，中途退转，前功尽弃，菩提道果，多劫难成，是故兴大悲愿，加持行人，虽在秽土，经历多生，梵行相续，终成道业。儒家亦云：“饮食男女，人之大欲存焉。”所以恒常相续修习梵行殊为不易。转淫欲火为智慧光，需要信根坚固、定慧等持，尤其需要佛力加被，否则鲜有摆脱淫魔控制者。</w:t>
      </w:r>
    </w:p>
    <w:p w:rsidR="002238C9" w:rsidRDefault="002238C9" w:rsidP="00E65F34">
      <w:pPr>
        <w:ind w:firstLine="31680"/>
      </w:pPr>
      <w:r>
        <w:rPr>
          <w:rFonts w:hint="eastAsia"/>
        </w:rPr>
        <w:t>菩萨修习离欲之梵行，实有三义：一者不负己灵。吾人本具如来智慧德相，昼夜六时，常放光明，无有间歇，忽不自知，随照立所，起于我爱，由有我爱，殉诸欲染，沦溺日深，光明日减，流浪生死，无有出期。是故菩萨应净爱欲，复本光明，顿脱苦轮，入涅槃道。二者不诳诸佛。诸佛法身，悉由无量清净功德之所庄严，具诸相好，成最正觉，以大慈力，广说经律，度脱我等。我今不断欲爱，则念佛不切；念佛不切，则见佛无期。名为佛子，舍父逃逸，诳骗诸佛，何以报恩？是故菩萨宜速断淫欲。三者不欺众生。凡夫地中，常乐染法，菩萨度人，莫先净戒。一切众生皆我父母，何忍一刹那间，起于欲想，若或从事，是即魔法，是故菩萨宜速远离欲坑。虽修习梵行有无量功德，然初发心菩萨业力远胜道力，淫欲习气，如油入面，未能遽尔解脱。有鉴于此，阿弥陀佛悲心加持十方世界诸菩萨众，从初发心到圆成佛果全过程顺利修习清净梵行。尤其是我等末法众生，爱欲深广，道力微弱，更要全身心归投阿弥陀佛大愿之海，依怙阿弥陀佛清净光功德来修行，往生彼土，长时修殊胜梵行，直至圆成佛果。最为深重的烦恼，由弥陀愿力加被，得以立断，何幸如之</w:t>
      </w:r>
      <w:r>
        <w:t>!</w:t>
      </w:r>
    </w:p>
    <w:p w:rsidR="002238C9" w:rsidRDefault="002238C9" w:rsidP="00E65F34">
      <w:pPr>
        <w:ind w:firstLine="31680"/>
      </w:pPr>
      <w:r>
        <w:rPr>
          <w:rFonts w:hint="eastAsia"/>
        </w:rPr>
        <w:t>南无阿弥陀佛！</w:t>
      </w:r>
    </w:p>
    <w:p w:rsidR="002238C9" w:rsidRDefault="002238C9" w:rsidP="00E65F34">
      <w:pPr>
        <w:ind w:firstLine="31680"/>
      </w:pPr>
      <w:r>
        <w:rPr>
          <w:rFonts w:hint="eastAsia"/>
        </w:rPr>
        <w:t>（待续）</w:t>
      </w:r>
    </w:p>
    <w:p w:rsidR="002238C9" w:rsidRDefault="002238C9" w:rsidP="00C01874">
      <w:pPr>
        <w:pStyle w:val="Heading1"/>
      </w:pPr>
      <w:r>
        <w:rPr>
          <w:rFonts w:hint="eastAsia"/>
        </w:rPr>
        <w:t>《佛说无量寿经》讲记之十八</w:t>
      </w:r>
    </w:p>
    <w:p w:rsidR="002238C9" w:rsidRDefault="002238C9" w:rsidP="00E65F34">
      <w:pPr>
        <w:ind w:firstLine="31680"/>
      </w:pPr>
      <w:r>
        <w:rPr>
          <w:rFonts w:hint="eastAsia"/>
        </w:rPr>
        <w:t>诸位大德比丘，诸位居士同修：</w:t>
      </w:r>
    </w:p>
    <w:p w:rsidR="002238C9" w:rsidRPr="00BA0C43" w:rsidRDefault="002238C9" w:rsidP="00E65F34">
      <w:pPr>
        <w:ind w:firstLine="31680"/>
        <w:rPr>
          <w:rStyle w:val="Emphasis"/>
        </w:rPr>
      </w:pPr>
      <w:r>
        <w:rPr>
          <w:rFonts w:hint="eastAsia"/>
        </w:rPr>
        <w:t>请看愿文：</w:t>
      </w:r>
      <w:r w:rsidRPr="00BA0C43">
        <w:rPr>
          <w:rStyle w:val="Emphasis"/>
          <w:rFonts w:hint="eastAsia"/>
        </w:rPr>
        <w:t>设我得佛，十方无量不可思议诸佛世界诸天人民，闻我名字，五体投地，稽首作礼，欢喜信乐，修菩萨行。诸天世人，莫不致敬。若不尔者，不取正觉。</w:t>
      </w:r>
    </w:p>
    <w:p w:rsidR="002238C9" w:rsidRDefault="002238C9" w:rsidP="00E65F34">
      <w:pPr>
        <w:ind w:firstLine="31680"/>
      </w:pPr>
      <w:r>
        <w:rPr>
          <w:rFonts w:hint="eastAsia"/>
        </w:rPr>
        <w:t>这是第三十七归依感动天人愿。</w:t>
      </w:r>
    </w:p>
    <w:p w:rsidR="002238C9" w:rsidRDefault="002238C9" w:rsidP="00E65F34">
      <w:pPr>
        <w:ind w:firstLine="31680"/>
      </w:pPr>
      <w:r>
        <w:rPr>
          <w:rFonts w:hint="eastAsia"/>
        </w:rPr>
        <w:t>这一愿意谓：若我成佛时，十方无量无边不可思议诸佛世界中，无量不可数诸天人民（诸天包括三界二十八重天，人民是指人道的众生），听闻到我阿弥陀佛的名号，生起至诚恭敬的心，五体投地（左膝、右膝、左手掌、右手掌、头顶至地），虔诚作礼，欢喜信乐，至心精进，修菩萨行，对这样的念佛人，所有诸天及世间人民，无不恭敬护持。如果此愿不成就，便不成佛。阿弥陀佛因地考察他方刹土，见到有人虽修菩萨行，而人天不甚恭敬，甚或轻毁嘲笑，致使修行人抵挡不住世俗的偏见，退失道心，又复汩没于五欲六尘中不得解脱，而阻碍者亦由此造业受苦报，自他俱损，诚为可愍。所以愿言，闻我名号欢喜修净业者，诸天世人悉皆敬礼拥护，令修行道上一帆风顺，直至往生成佛。</w:t>
      </w:r>
    </w:p>
    <w:p w:rsidR="002238C9" w:rsidRDefault="002238C9" w:rsidP="00E65F34">
      <w:pPr>
        <w:ind w:firstLine="31680"/>
      </w:pPr>
      <w:r>
        <w:rPr>
          <w:rFonts w:hint="eastAsia"/>
        </w:rPr>
        <w:t>这一愿对护念现代净业行人尤为必要。因为现代众生的人生价值定位大多以五欲的满足、功名利禄的获得为准绳，对于精神心性的提升往往轻慢忽视，道德与宗教每每被边缘化。受这种功利氛围的影响，许多念佛人都不敢承认自己吃素、念佛。为什么呢？不好意思，怕别人笑话自己。确实有些人不明了修行的价值，嘲笑吃斋念佛的人，觉得他们很消极，把念佛与封建迷信打上等号，认为学佛是消极避世的所为，所以诸多念佛人不仅得不到恭敬，反而被他人轻慢。当社会以名利为重心，追求感官享乐的时候，德性与超越便会受到鄙薄。</w:t>
      </w:r>
    </w:p>
    <w:p w:rsidR="002238C9" w:rsidRDefault="002238C9" w:rsidP="00E65F34">
      <w:pPr>
        <w:ind w:firstLine="31680"/>
      </w:pPr>
      <w:r>
        <w:rPr>
          <w:rFonts w:hint="eastAsia"/>
        </w:rPr>
        <w:t>然念佛人却能受到诸天鬼神的恭敬，何以故？一个人如能至诚念佛，就能蒙佛光照触，引发身心的光明。诸天鬼神能看到这些光，对念佛人就会恭敬有加。而一般世俗之人，每日心机谋划，我执厚重，身心便呈灰暗，诸天便不会去恭敬护念他。诸天鬼神可是明察是非、爱憎分明的！世间有些人平时不把修行人看在眼里，但在坐车、坐船、坐飞机的时候，潜意识中倒是希望有一两个修行人在场或会比较安全些。为什么呢？有诸天鬼神的恭敬拥护，自然会逢凶化吉，由此自己也能沾上点光嘛。</w:t>
      </w:r>
    </w:p>
    <w:p w:rsidR="002238C9" w:rsidRDefault="002238C9" w:rsidP="00E65F34">
      <w:pPr>
        <w:ind w:firstLine="31680"/>
      </w:pPr>
      <w:r>
        <w:rPr>
          <w:rFonts w:hint="eastAsia"/>
        </w:rPr>
        <w:t>念佛人无论贵贱贫富，最终一定能得到诸天世人尊敬，这方面的个案例子甚多。比如前清常熟张寡妇，安贫守节，专持佛号，临命终时，寂尔往生。往生前数日，以下痢疾，遗一破旧裙子，臭不可近。他人将裙子抛到水中，忽见裙子变成莲华，五色璨然，散布水面。目睹者惊讶敬畏，赶紧捞起裙子，送至一尼庵作佛座前的尊围。另有六祖永明延寿大师，念佛往生后，阎罗王设大师法像日日礼拜；十祖截流大师，往生时阎罗王伏地礼拜；宋朝王日休居士，站立往生后，庐州一带，家家户户设像供奉礼拜。所以这一愿是给一个念佛者人格上的尊重，道义上的鼓舞。《观经》云：“若念佛者，当知此人，则是人中分陀利华（白莲华</w:t>
      </w:r>
      <w:r>
        <w:t>——</w:t>
      </w:r>
      <w:r>
        <w:rPr>
          <w:rFonts w:hint="eastAsia"/>
        </w:rPr>
        <w:t>注），观音势至，为其胜友，当坐道场，生诸佛家。”念佛行人，至诚恳切称念弥陀名号，即是安立于无上正真之道，修持大乘第一妙行，故能感通诸天世人归敬、赞誉、拥护、瞻视，思欲相见，犹如须菩提宴坐感到帝释天散华供养一般。由弥陀愿力加持，故上得诸佛菩萨的护念加被，下得诸天世人恭敬礼拜，令我等念佛人修行不遭魔障，安隐速疾成办往生成佛之大事。我等净业行人幸蒙此愿恩泽，何幸如之。</w:t>
      </w:r>
    </w:p>
    <w:p w:rsidR="002238C9" w:rsidRDefault="002238C9" w:rsidP="00E65F34">
      <w:pPr>
        <w:ind w:firstLine="31680"/>
        <w:rPr>
          <w:rStyle w:val="Emphasis"/>
        </w:rPr>
      </w:pPr>
      <w:r>
        <w:rPr>
          <w:rFonts w:hint="eastAsia"/>
        </w:rPr>
        <w:t>请看愿文：</w:t>
      </w:r>
      <w:r w:rsidRPr="001F4449">
        <w:rPr>
          <w:rStyle w:val="Emphasis"/>
          <w:rFonts w:hint="eastAsia"/>
        </w:rPr>
        <w:t>设我得佛，国中天人，欲得衣服，随念即至；如佛所赞应法妙服，自然在身。有求裁缝捣染浣濯者，不取正觉。</w:t>
      </w:r>
    </w:p>
    <w:p w:rsidR="002238C9" w:rsidRPr="001F4449" w:rsidRDefault="002238C9" w:rsidP="00E65F34">
      <w:pPr>
        <w:ind w:firstLine="31680"/>
        <w:rPr>
          <w:rStyle w:val="Emphasis"/>
          <w:b w:val="0"/>
        </w:rPr>
      </w:pPr>
      <w:r w:rsidRPr="001F4449">
        <w:rPr>
          <w:rStyle w:val="Emphasis"/>
          <w:rFonts w:hint="eastAsia"/>
          <w:b w:val="0"/>
        </w:rPr>
        <w:t>这是第三十八妙服自然在身愿。</w:t>
      </w:r>
    </w:p>
    <w:p w:rsidR="002238C9" w:rsidRDefault="002238C9" w:rsidP="00E65F34">
      <w:pPr>
        <w:ind w:firstLine="31680"/>
      </w:pPr>
      <w:r>
        <w:rPr>
          <w:rFonts w:hint="eastAsia"/>
        </w:rPr>
        <w:t>这一愿意谓：若我成佛的时候，我刹中带业往生的天人，如果欲得衣服，即能随念即时披在身上。如同佛在世的时候，对那些善根深厚求出家的弟子，说一句善来比丘，袈裟便自然在身，无须人工裁剪、缝纫、染色、洗濯。如果此愿不成就便不作佛。阿弥陀佛因地作法藏菩萨时，见到他方刹土的众生，为衣食温暖故，苦役万般，营求不息，费尽心机，恶业山积。更何况禾下丧数千生命，镬中杀无量蚕茧……等等。是故悲心建立此愿，愿往生到我刹土的圣众，衣食住宅，随意现前，著衣吃饭，皆助法道，相忘于有余，自得于佛道，逍遥自在，其乐融融。</w:t>
      </w:r>
    </w:p>
    <w:p w:rsidR="002238C9" w:rsidRDefault="002238C9" w:rsidP="00E65F34">
      <w:pPr>
        <w:ind w:firstLine="31680"/>
      </w:pPr>
      <w:r>
        <w:rPr>
          <w:rFonts w:hint="eastAsia"/>
        </w:rPr>
        <w:t>这里以衣服作为资生用具的代表，不仅衣服应念而至，饮食宫殿等，也是应念而至。比如饮食方面，西方净土诸往生者，有着金刚那罗延身，以佛愿力及禅悦法喜滋养身心，实则无须饮食来维系，然带业凡夫往生之后，因习气所然，午时会动饮食的念头，念头一动，七宝钵器，自然在前，百味饮食，自然盈满。当钵器饮食现前时，只是意念上领略一下，身体就觉得气力充盈。此往生者并不会去吞咽，念头一动，钵器饮食就消失了。听起来像是天方夜谭，实则此事是暗合科学原理的。上世纪初叶，爱因斯坦发现了质能互变公式：</w:t>
      </w:r>
      <w:r>
        <w:t>E=mc2</w:t>
      </w:r>
      <w:r>
        <w:rPr>
          <w:rFonts w:hint="eastAsia"/>
        </w:rPr>
        <w:t>，</w:t>
      </w:r>
      <w:r>
        <w:t>E</w:t>
      </w:r>
      <w:r>
        <w:rPr>
          <w:rFonts w:hint="eastAsia"/>
        </w:rPr>
        <w:t>（</w:t>
      </w:r>
      <w:r w:rsidRPr="001F4449">
        <w:rPr>
          <w:rStyle w:val="Char"/>
          <w:rFonts w:hint="eastAsia"/>
          <w:sz w:val="28"/>
        </w:rPr>
        <w:t>能量</w:t>
      </w:r>
      <w:r>
        <w:rPr>
          <w:rFonts w:hint="eastAsia"/>
        </w:rPr>
        <w:t>）＝</w:t>
      </w:r>
      <w:r>
        <w:t>m</w:t>
      </w:r>
      <w:r>
        <w:rPr>
          <w:rFonts w:hint="eastAsia"/>
        </w:rPr>
        <w:t>（</w:t>
      </w:r>
      <w:r w:rsidRPr="001F4449">
        <w:rPr>
          <w:rStyle w:val="Char"/>
          <w:rFonts w:hint="eastAsia"/>
          <w:sz w:val="28"/>
        </w:rPr>
        <w:t>质量</w:t>
      </w:r>
      <w:r>
        <w:rPr>
          <w:rFonts w:hint="eastAsia"/>
        </w:rPr>
        <w:t>）×</w:t>
      </w:r>
      <w:r>
        <w:t>c</w:t>
      </w:r>
      <w:r>
        <w:rPr>
          <w:rFonts w:hint="eastAsia"/>
        </w:rPr>
        <w:t>（</w:t>
      </w:r>
      <w:r w:rsidRPr="001F4449">
        <w:rPr>
          <w:rStyle w:val="Char"/>
          <w:rFonts w:hint="eastAsia"/>
          <w:sz w:val="28"/>
        </w:rPr>
        <w:t>光速</w:t>
      </w:r>
      <w:r>
        <w:rPr>
          <w:rFonts w:hint="eastAsia"/>
        </w:rPr>
        <w:t>）的平方。这个公式表明，能量是释放了的物质，物质是闭锁了的能量，质能变换与光的速度呈正比例相关，这就为核武器制造提供了理论依据。原子弹的制造成功，证明质量（原子）可以转化为能量。同时这个公式亦表明能量同样可以转化为物质。地球科学也在做这方面的研究，但是尚不能将能量变成质量、成为事实，这是能量还没有聚集到转化的临界点。而西方净土中，质量变能量，能量变质量就完全显现出来。念头就是能量啊，念头一动，质量就出来了。这个七宝钵器、百味饮食就是质量嘛，不就现前了吗？继而转念，七宝钵器自然消失，消失到自然的空性的能量之海中去了。表证如来藏性，真实净心，诸物不动本处，体应十方。空有一如，缘起自在力，无所从来，亦无所去。质能互变，真空妙有，安养刹土诚为大自在解脱之妙境。</w:t>
      </w:r>
    </w:p>
    <w:p w:rsidR="002238C9" w:rsidRDefault="002238C9" w:rsidP="00E65F34">
      <w:pPr>
        <w:ind w:firstLine="31680"/>
      </w:pPr>
      <w:r>
        <w:rPr>
          <w:rFonts w:hint="eastAsia"/>
        </w:rPr>
        <w:t>西方诸往生者在净土，得弥陀愿力加持，一切需求无不满足，无丝毫生存竞争压力，自然修善，勤修道业，承弥陀威神愿力，一食之顷，遍至十方无量世界，供养诸佛，华香伎乐、衣盖幢幡，无数供具，以成供养。复以种种妙音，歌叹佛德，听受经法。既供养已，忽然轻举，还到本国，犹为未食之前。返已而食，食已经行，优游自得。足证极乐世界逍遥解脱的生活方式，令人神往。</w:t>
      </w:r>
    </w:p>
    <w:p w:rsidR="002238C9" w:rsidRPr="001F4449" w:rsidRDefault="002238C9" w:rsidP="00E65F34">
      <w:pPr>
        <w:ind w:firstLine="31680"/>
        <w:rPr>
          <w:rStyle w:val="Emphasis"/>
        </w:rPr>
      </w:pPr>
      <w:r>
        <w:rPr>
          <w:rFonts w:hint="eastAsia"/>
        </w:rPr>
        <w:t>请看愿文：</w:t>
      </w:r>
      <w:r w:rsidRPr="001F4449">
        <w:rPr>
          <w:rStyle w:val="Emphasis"/>
          <w:rFonts w:hint="eastAsia"/>
        </w:rPr>
        <w:t>设我得佛，国中天人，所受快乐，不如漏尽比丘者，不取正觉。</w:t>
      </w:r>
    </w:p>
    <w:p w:rsidR="002238C9" w:rsidRDefault="002238C9" w:rsidP="00E65F34">
      <w:pPr>
        <w:ind w:firstLine="31680"/>
      </w:pPr>
      <w:r>
        <w:rPr>
          <w:rFonts w:hint="eastAsia"/>
        </w:rPr>
        <w:t>这是第三十九受乐同于漏尽愿。</w:t>
      </w:r>
    </w:p>
    <w:p w:rsidR="002238C9" w:rsidRDefault="002238C9" w:rsidP="00E65F34">
      <w:pPr>
        <w:ind w:firstLine="31680"/>
      </w:pPr>
      <w:r>
        <w:rPr>
          <w:rFonts w:hint="eastAsia"/>
        </w:rPr>
        <w:t>这一愿意谓：若我成佛的时候，国中天人安享种种快乐，如同烦恼断尽的阿罗汉所受的快乐。如果此愿不成就，就不成佛。西方净土，一切资生用具，应念而至，种种满足快乐。然于此贪恋执著，亦是系缚之本，虽且受乐，而还招苦。所以法藏菩萨发愿，国中天人得到的快乐就像漏尽阿罗汉的快乐一样，受乐而无染著。</w:t>
      </w:r>
    </w:p>
    <w:p w:rsidR="002238C9" w:rsidRDefault="002238C9" w:rsidP="00E65F34">
      <w:pPr>
        <w:ind w:firstLine="31680"/>
      </w:pPr>
      <w:r>
        <w:rPr>
          <w:rFonts w:hint="eastAsia"/>
        </w:rPr>
        <w:t>《无量寿经》记载，西方净土，微风吹动罗网宝树，宣发微妙法音，流布万种温雅德香，其有闻者，烦恼习气，自然不起。风触其身，皆得快乐，譬如比丘，得灭尽三昧。灭尽三昧，即是阿罗汉所证的九次第定。其中具有非世间所能比拟的涅槃寂静乐，解脱离系乐，四大皆空五蕴无我的绝待乐。烦恼结使类分有九：爱、恚、慢、痴、疑、见、取、悭、嫉。诸结使皆属爱、见二种，属爱烦恼遮覆定心，属见烦恼遮覆智慧。如是爱离故，属爱结使亦离，得心解脱；如是无明离故，属见结使亦离，得慧解脱。阿罗汉住此湛然寂灭境界，于所受无有执著，是名漏尽比丘。然彼极乐世界人天，悟证大乘妙果，由智慧故，不尽有为，由慈悲故，不住无为，不可等同于阿罗汉，只是假名而喻其无著无为，不以物累，故云“如漏尽比丘”。</w:t>
      </w:r>
    </w:p>
    <w:p w:rsidR="002238C9" w:rsidRDefault="002238C9" w:rsidP="00E65F34">
      <w:pPr>
        <w:ind w:firstLine="31680"/>
      </w:pPr>
      <w:r>
        <w:rPr>
          <w:rFonts w:hint="eastAsia"/>
        </w:rPr>
        <w:t>由于极乐天人清净无垢具有无我及我所的智慧，所以受乐而无受乐之想。没有占有欲，没有染着执著的心。往生者有这样的般若智慧、清净平等的心态，安享超越苦乐的极乐，即是法性般若之乐。世间五欲乐与法性乐具有此消彼长的关系。念佛得法性乐，自然远离五欲乐的贪恋。法性乐无染清净，常恒不坏，乃生命真实之乐。净业行人当信愿持名，显发安享此法乐。</w:t>
      </w:r>
    </w:p>
    <w:p w:rsidR="002238C9" w:rsidRPr="001F4449" w:rsidRDefault="002238C9" w:rsidP="00E65F34">
      <w:pPr>
        <w:ind w:firstLine="31680"/>
        <w:rPr>
          <w:rStyle w:val="Emphasis"/>
        </w:rPr>
      </w:pPr>
      <w:r>
        <w:rPr>
          <w:rFonts w:hint="eastAsia"/>
        </w:rPr>
        <w:t>请看愿文：</w:t>
      </w:r>
      <w:r w:rsidRPr="001F4449">
        <w:rPr>
          <w:rStyle w:val="Emphasis"/>
          <w:rFonts w:hint="eastAsia"/>
        </w:rPr>
        <w:t>设我得佛，国中菩萨，随意欲见十方无量严净佛土，应时如愿，于宝树中，皆悉照见，犹如明镜，睹其面像。若不尔者，不取正觉。</w:t>
      </w:r>
    </w:p>
    <w:p w:rsidR="002238C9" w:rsidRDefault="002238C9" w:rsidP="00E65F34">
      <w:pPr>
        <w:ind w:firstLine="31680"/>
      </w:pPr>
      <w:r>
        <w:rPr>
          <w:rFonts w:hint="eastAsia"/>
        </w:rPr>
        <w:t>这是第四十随意见诸佛国愿。</w:t>
      </w:r>
    </w:p>
    <w:p w:rsidR="002238C9" w:rsidRDefault="002238C9" w:rsidP="00E65F34">
      <w:pPr>
        <w:ind w:firstLine="31680"/>
      </w:pPr>
      <w:r>
        <w:rPr>
          <w:rFonts w:hint="eastAsia"/>
        </w:rPr>
        <w:t>这一愿意谓：若我成佛的时候，国中菩萨，无论善根功德的深浅，都能随其心念，即时目睹十方无量无数庄严清净的佛土。那些若净若秽刹土的景况，悉能应其意愿，映现在七宝树中间，其明晰度，犹如手持明镜，自睹面相。如果此愿不成就，便不成佛。法藏菩萨因地考察他方刹土，见到有些国土清净，能映照十方世界刹土景象，然彼土圣众功德微薄，不能照见。如释迦文佛显现报身时，与会大众唯见丈光，怀惭自憾。所以愿言：纵令佛的报身高妙，亦然令往生者随念映现于宝树中，照见了了。</w:t>
      </w:r>
    </w:p>
    <w:p w:rsidR="002238C9" w:rsidRDefault="002238C9" w:rsidP="00E65F34">
      <w:pPr>
        <w:ind w:firstLine="31680"/>
      </w:pPr>
      <w:r>
        <w:rPr>
          <w:rFonts w:hint="eastAsia"/>
        </w:rPr>
        <w:t>这种宝树的妙德，实为阿弥陀佛大悲愿力所致。佛的大圆镜智有如明镜，虚明洞彻，了无一物，而不妨群相俱现。照天照地，无所不见，无所不知。十方无量无边刹土或清净或秽浊等诸相，六道众生善恶业缘轮转之相，受报好丑苦乐，一切都映现于宝树间。净土诸往生者见到这些业因果报，自然生起见贤思齐、见不善如探汤之心。不仅于宝树间一华一叶中能悉见，乃至于宫殿、楼阁、宝网、宝地中，任一局部都能照见他方世界景物，无有障碍。这是由于阿弥陀佛大愿圆满之力，以影像开悟众生，诚为不可思议。由此亦可佐证，西方安乐刹土乃法性报土，显现广狭自在无碍之玄境，如径尺之镜，见千里之影。由法无定性、法性圆通故，能一多相即、广狭相容。诚如《华严经》所云：“一切法门无尽海，同会一法道场中。”极乐净土宝树（</w:t>
      </w:r>
      <w:r w:rsidRPr="001F4449">
        <w:rPr>
          <w:rStyle w:val="Char"/>
          <w:rFonts w:hint="eastAsia"/>
          <w:sz w:val="28"/>
        </w:rPr>
        <w:t>狭</w:t>
      </w:r>
      <w:r>
        <w:rPr>
          <w:rFonts w:hint="eastAsia"/>
        </w:rPr>
        <w:t>），照见十方刹土（</w:t>
      </w:r>
      <w:r w:rsidRPr="001F4449">
        <w:rPr>
          <w:rStyle w:val="Char"/>
          <w:rFonts w:hint="eastAsia"/>
          <w:sz w:val="28"/>
        </w:rPr>
        <w:t>广</w:t>
      </w:r>
      <w:r>
        <w:rPr>
          <w:rFonts w:hint="eastAsia"/>
        </w:rPr>
        <w:t>），亦显事事无碍之境界。</w:t>
      </w:r>
    </w:p>
    <w:p w:rsidR="002238C9" w:rsidRPr="001F4449" w:rsidRDefault="002238C9" w:rsidP="00E65F34">
      <w:pPr>
        <w:ind w:firstLine="31680"/>
        <w:rPr>
          <w:rStyle w:val="Emphasis"/>
        </w:rPr>
      </w:pPr>
      <w:r>
        <w:rPr>
          <w:rFonts w:hint="eastAsia"/>
        </w:rPr>
        <w:t>请看愿文：</w:t>
      </w:r>
      <w:r w:rsidRPr="001F4449">
        <w:rPr>
          <w:rStyle w:val="Emphasis"/>
          <w:rFonts w:hint="eastAsia"/>
        </w:rPr>
        <w:t>设我得佛，他方国土诸菩萨众，闻我名字，至于得佛，诸根缺陋不具足者，不取正觉。</w:t>
      </w:r>
    </w:p>
    <w:p w:rsidR="002238C9" w:rsidRDefault="002238C9" w:rsidP="00E65F34">
      <w:pPr>
        <w:ind w:firstLine="31680"/>
      </w:pPr>
      <w:r>
        <w:rPr>
          <w:rFonts w:hint="eastAsia"/>
        </w:rPr>
        <w:t>这是第四十一闻名诸根具足愿。</w:t>
      </w:r>
    </w:p>
    <w:p w:rsidR="002238C9" w:rsidRDefault="002238C9" w:rsidP="00E65F34">
      <w:pPr>
        <w:ind w:firstLine="31680"/>
      </w:pPr>
      <w:r>
        <w:rPr>
          <w:rFonts w:hint="eastAsia"/>
        </w:rPr>
        <w:t>这一愿意谓：若我成佛的时候，他方无量国土诸菩萨众，闻到我阿弥陀佛的名字，生生世世，直到成佛，都能六根（眼耳鼻舌身意）具足。如果此愿不成就，便不成佛。</w:t>
      </w:r>
    </w:p>
    <w:p w:rsidR="002238C9" w:rsidRDefault="002238C9" w:rsidP="00E65F34">
      <w:pPr>
        <w:ind w:firstLine="31680"/>
      </w:pPr>
      <w:r>
        <w:rPr>
          <w:rFonts w:hint="eastAsia"/>
        </w:rPr>
        <w:t>法藏菩萨观察到他方世界浅位菩萨众，修行到第三大阿僧衹劫，犹有六根缺陋之障，为人所讥嫌。这不仅会障碍出家，亦影响到讲经说法续佛慧命的效果。是故以同体大慈心称性发愿，加持他方世界的菩萨</w:t>
      </w:r>
      <w:r>
        <w:t>,</w:t>
      </w:r>
      <w:r>
        <w:rPr>
          <w:rFonts w:hint="eastAsia"/>
        </w:rPr>
        <w:t>由闻弥陀名号之力，纵令不生安养，在他方刹土修行菩萨道直至成就佛果的全过程当中，都不会有六根残缺的现象出现，证知闻名号的力量具足消业障的功德。是故闻信弥陀名号，执持在怀，便能令我们的六根聪利健全，身相端严，神定心怡，菩提胜心，常得增益。</w:t>
      </w:r>
    </w:p>
    <w:p w:rsidR="002238C9" w:rsidRDefault="002238C9" w:rsidP="00E65F34">
      <w:pPr>
        <w:ind w:firstLine="31680"/>
      </w:pPr>
      <w:r>
        <w:rPr>
          <w:rFonts w:hint="eastAsia"/>
        </w:rPr>
        <w:t>六根残缺多由恶力所致。《地藏经》云：“若遇毁谤者，说无舌疮口报；若遇嗔恚者，说丑陋癃残报；若遇畋猎恣情者，说惊狂丧命报；若遇烧山林木者，说狂迷取死报；若遇毁谤三宝者，说盲聋瘖哑报。”而闻信阿弥陀佛名号功德，执持名号，便可顿除多生业累，或现生转残缺为完具，或六根相续清净殊妙。《净土圣贤录》记载一公案：宋朝有一梁姓女子，从小瞎眼，念佛三年，复明。一天见虚空中垂下长幡和宝盖，净土佛菩萨现前接引往生极乐。是故信愿持名乃殊胜之美容妙法。</w:t>
      </w:r>
    </w:p>
    <w:p w:rsidR="002238C9" w:rsidRPr="008C766A" w:rsidRDefault="002238C9" w:rsidP="00E65F34">
      <w:pPr>
        <w:ind w:firstLine="31680"/>
        <w:rPr>
          <w:rStyle w:val="Emphasis"/>
        </w:rPr>
      </w:pPr>
      <w:r>
        <w:rPr>
          <w:rFonts w:hint="eastAsia"/>
        </w:rPr>
        <w:t>请看愿文：</w:t>
      </w:r>
      <w:r w:rsidRPr="008C766A">
        <w:rPr>
          <w:rStyle w:val="Emphasis"/>
          <w:rFonts w:hint="eastAsia"/>
        </w:rPr>
        <w:t>设我得佛，他方国土诸菩萨众，闻我名字，皆悉逮得清净解脱三昧。住是三昧，一发意顷，供养无量不可思议诸佛世尊，而不失定意。若不尔者，不取正觉。</w:t>
      </w:r>
    </w:p>
    <w:p w:rsidR="002238C9" w:rsidRDefault="002238C9" w:rsidP="00E65F34">
      <w:pPr>
        <w:ind w:firstLine="31680"/>
      </w:pPr>
      <w:r>
        <w:rPr>
          <w:rFonts w:hint="eastAsia"/>
        </w:rPr>
        <w:t>这是第四十二悉得清净解脱愿。</w:t>
      </w:r>
    </w:p>
    <w:p w:rsidR="002238C9" w:rsidRDefault="002238C9" w:rsidP="00E65F34">
      <w:pPr>
        <w:ind w:firstLine="31680"/>
      </w:pPr>
      <w:r>
        <w:rPr>
          <w:rFonts w:hint="eastAsia"/>
        </w:rPr>
        <w:t>这一愿意谓：若我成佛的时候，他方无量国土诸菩萨众，闻到我阿弥陀佛的名字，都能证入清净解脱三昧。安住在这样的三昧中，一念之顷，能分身无量，前往他方佛刹供养无量不可思议诸佛世尊，而不失寂定。如果此愿不成就，便不成佛。</w:t>
      </w:r>
    </w:p>
    <w:p w:rsidR="002238C9" w:rsidRDefault="002238C9" w:rsidP="00E65F34">
      <w:pPr>
        <w:ind w:firstLine="31680"/>
      </w:pPr>
      <w:r>
        <w:rPr>
          <w:rFonts w:hint="eastAsia"/>
        </w:rPr>
        <w:t>这一愿是针对他方国土的菩萨众而发的。说明阿弥陀佛悲心广大，不遗漏任一众生。他方世界的菩萨众闻信弥陀名号，都能得到清净解脱三昧。实相寂静，曰清净；寂照平等，名解脱。清净解脱三昧也就是念佛三昧，因为弥陀名号当中具无量寿清净功德，又有无量光解脱功德。三昧是正定正受的意思，住在这样的念佛三昧中，由止起观，寂中显照，上供诸佛，而不失寂定，动静不二，入出无碍，显示甚深法性缘起之妙用。明代梵琦大师，先在宗门有悟，开堂接众数十年。晚岁退居筑西斋静室，专修念佛法门。置一小床，趺坐默观，得念佛三昧，显现莲华楼台、西方三圣以及众圣围绕等。其诗云：“要观无量寿慈容，正在如今心想中；坐断死生来去路，包含地水火风空。顶分肉髻光千道，座压莲华锦一丛；处处登临宝楼阁，真珠璀璨玉玲珑。”证知此土大心行人，亦可得此愿的慈悲加持，获得胜妙之法益。</w:t>
      </w:r>
    </w:p>
    <w:p w:rsidR="002238C9" w:rsidRDefault="002238C9" w:rsidP="00E65F34">
      <w:pPr>
        <w:ind w:firstLine="31680"/>
      </w:pPr>
      <w:r>
        <w:rPr>
          <w:rFonts w:hint="eastAsia"/>
        </w:rPr>
        <w:t>我等凡夫众生处于止中便容易昏沉枯寂，一旦动中做事，则容易掉举散乱。止观寂照，打成两橛。所以阿弥陀佛愿力加持，令他方菩萨安住在寂照相融的三昧状况，显发无量光寿的体用，无量寿即自性寂定，寂定当中有无量光之妙用，无量光的妙用当下也有无量寿之寂定，寂中有照，照中有寂，寂照一如，寂照相辅相承，这样才能圆成自行化他之菩萨行。《金刚经》所讲的无住生心也是这个境界。无住就是住在三昧，生心是要去做弘法利生的佛事。无所住即是无量寿，生其心即是无量光。所以他方菩萨要得清静解脱三昧，阿弥陀佛这一愿的加持是非常有必要的。南无阿弥陀佛！</w:t>
      </w:r>
    </w:p>
    <w:p w:rsidR="002238C9" w:rsidRDefault="002238C9" w:rsidP="00E65F34">
      <w:pPr>
        <w:ind w:firstLine="31680"/>
      </w:pPr>
      <w:r>
        <w:rPr>
          <w:rFonts w:hint="eastAsia"/>
        </w:rPr>
        <w:t>（待续）</w:t>
      </w:r>
    </w:p>
    <w:p w:rsidR="002238C9" w:rsidRDefault="002238C9" w:rsidP="00C01874">
      <w:pPr>
        <w:pStyle w:val="Heading1"/>
      </w:pPr>
      <w:r>
        <w:rPr>
          <w:rFonts w:hint="eastAsia"/>
        </w:rPr>
        <w:t>《佛说无量寿经》讲记之十九</w:t>
      </w:r>
    </w:p>
    <w:p w:rsidR="002238C9" w:rsidRDefault="002238C9" w:rsidP="00E65F34">
      <w:pPr>
        <w:ind w:firstLine="31680"/>
      </w:pPr>
      <w:r>
        <w:rPr>
          <w:rFonts w:hint="eastAsia"/>
        </w:rPr>
        <w:t>（接上期）</w:t>
      </w:r>
    </w:p>
    <w:p w:rsidR="002238C9" w:rsidRDefault="002238C9" w:rsidP="00E65F34">
      <w:pPr>
        <w:ind w:firstLine="31680"/>
      </w:pPr>
      <w:r>
        <w:rPr>
          <w:rFonts w:hint="eastAsia"/>
        </w:rPr>
        <w:t>诸位大德比丘，诸位居士同修：</w:t>
      </w:r>
    </w:p>
    <w:p w:rsidR="002238C9" w:rsidRPr="00696405" w:rsidRDefault="002238C9" w:rsidP="00E65F34">
      <w:pPr>
        <w:ind w:firstLine="31680"/>
        <w:rPr>
          <w:rStyle w:val="Emphasis"/>
        </w:rPr>
      </w:pPr>
      <w:r>
        <w:rPr>
          <w:rFonts w:hint="eastAsia"/>
        </w:rPr>
        <w:t>请看愿文：</w:t>
      </w:r>
      <w:r w:rsidRPr="00696405">
        <w:rPr>
          <w:rStyle w:val="Emphasis"/>
          <w:rFonts w:hint="eastAsia"/>
        </w:rPr>
        <w:t>设我得佛，他方国土诸菩萨众，闻我名字，寿终之后，生尊贵家。若不尔者，不取正觉。</w:t>
      </w:r>
    </w:p>
    <w:p w:rsidR="002238C9" w:rsidRDefault="002238C9" w:rsidP="00E65F34">
      <w:pPr>
        <w:ind w:firstLine="31680"/>
      </w:pPr>
      <w:r>
        <w:rPr>
          <w:rFonts w:hint="eastAsia"/>
        </w:rPr>
        <w:t>这是第四十三闻名生处尊贵愿。这一愿意谓：若我成佛的时候，他方无量国土诸菩萨众，听闻到我阿弥陀佛的名号，寿命终结之后，必定出生到尊贵人家。如果此愿不成就，便不成佛。</w:t>
      </w:r>
    </w:p>
    <w:p w:rsidR="002238C9" w:rsidRDefault="002238C9" w:rsidP="00E65F34">
      <w:pPr>
        <w:ind w:firstLine="31680"/>
      </w:pPr>
      <w:r>
        <w:rPr>
          <w:rFonts w:hint="eastAsia"/>
        </w:rPr>
        <w:t>阿弥陀佛因地见到有些刹土的菩萨，虽有大悲愿力熏心，欲游三界度化众生，然宿世业惑未尽，动辄出生于贫贱之家，备受世人轻慢，弘法教化众生的抱负难以施展，是故建立此愿，愿一切初发心菩萨，闻信弥陀名号功德，速疾消除业障，生生世世托生尊贵家。这是针对他方世界初发心至十信位菩萨所发的愿，若是三贤位（十住、十行、十回向）的菩萨，凭自己的福德力，便会出生在尊贵家。尊贵家包括拥有权势的国王家、精神贵族婆罗门家、大富长者家、居士家等。</w:t>
      </w:r>
    </w:p>
    <w:p w:rsidR="002238C9" w:rsidRDefault="002238C9" w:rsidP="00E65F34">
      <w:pPr>
        <w:ind w:firstLine="31680"/>
      </w:pPr>
      <w:r>
        <w:rPr>
          <w:rFonts w:hint="eastAsia"/>
        </w:rPr>
        <w:t>这是阿弥陀佛为护念他方菩萨自行化他行业，通过名号将其果地福德惠予他方菩萨所致。因为他方世界诸菩萨众发菩提心后，便以普度众生为使命，为教化众生效果计，菩萨宜出生在尊贵之家。如果生在一个贫贱之家，没有尊贵的身份，受人贬抑，就难以起到教化众生的作用。一切来世间示现八相成道的诸佛都生在尊贵之家，如释迦本师前身于兜率内院作护明菩萨将降诞时，观察下界，选择托生于迦毗罗卫国净饭王家，因浊世世人推重权势故。未来的候补佛弥勒菩萨将托生在大婆罗门家，因盛世推尊精神价值故。悉达多·乔达摩能继承王位，却放弃贵为天子、富有天下的尊荣出家修道，说明修道具有超胜国王权势的价值。有这种高贵身份与德能的感召，才吸引许多王公贵族与优秀人才随他出家，建立僧团，高树三宝幢相，为世人作灯作师，作不请之友。我们中国历史上有许多高僧大德亦复如是，像道宣律师、玄奘大师、窥基大师、莲池大师等，都是书香望族出身。这些出身尊贵的大修行人，为弘传佛法作出了巨大贡献。阿弥陀佛这一愿是加持他方菩萨以尊贵身份自行化他，由弥陀名号功德力故，令诸菩萨于富贵尊荣之境，能不忘失菩提心，悲智双运，广济群萌。阿弥陀佛施设此愿的用心，可谓细致入微，吾人当感荷佛德。请看愿文：设我得佛，他方国土诸菩萨众，闻我名字，欢喜踊跃，修菩萨行，具足德本。若不尔者，不取正觉。这是第四十四修行具足德本愿。这一愿意谓：若我成佛的时候，他方无量刹土诸菩萨众，闻信我阿弥陀佛的名字，心怀欣悦，喜形于色，勤修菩萨六度万行，具足成就无上佛道之根本。如果此愿不成就，便不成佛。</w:t>
      </w:r>
    </w:p>
    <w:p w:rsidR="002238C9" w:rsidRDefault="002238C9" w:rsidP="00E65F34">
      <w:pPr>
        <w:ind w:firstLine="31680"/>
      </w:pPr>
      <w:r>
        <w:rPr>
          <w:rFonts w:hint="eastAsia"/>
        </w:rPr>
        <w:t>阿弥陀佛因地见到有的刹土，有诸菩萨虽发菩提心，然动经恒河沙劫，修六度万行，未能满足，未能入正定聚。如《法华经》所载：有于大通智胜如来座下发菩提心，由福德力薄故，退失大乘菩提心，尘点劫来，堕在声闻位。故经云：“鱼子菴罗华，菩萨初发心，三事因中多，及其结果少。”是故兴大悲愿，闻信我名号功德者，至心称念一声万德洪名，便能顿超三大阿僧祇劫的修行，在六字片言中，即可与观音、势至等大菩萨齐等，令下根愚夫顿坐金莲台，得入阿鞞跋致，无德而忽具万德。</w:t>
      </w:r>
    </w:p>
    <w:p w:rsidR="002238C9" w:rsidRDefault="002238C9" w:rsidP="00E65F34">
      <w:pPr>
        <w:ind w:firstLine="31680"/>
      </w:pPr>
      <w:r>
        <w:rPr>
          <w:rFonts w:hint="eastAsia"/>
        </w:rPr>
        <w:t>阿弥陀佛此愿的建立，亦彰显出事事无碍法界之玄义，体现出华严十玄门之秘髓。“如海一滴，具百川味”，意谓百川之水（</w:t>
      </w:r>
      <w:r w:rsidRPr="001E1B73">
        <w:rPr>
          <w:rStyle w:val="Char"/>
          <w:rFonts w:hint="eastAsia"/>
          <w:sz w:val="28"/>
        </w:rPr>
        <w:t>一切法</w:t>
      </w:r>
      <w:r>
        <w:rPr>
          <w:rFonts w:hint="eastAsia"/>
        </w:rPr>
        <w:t>）流入大海（</w:t>
      </w:r>
      <w:r w:rsidRPr="001E1B73">
        <w:rPr>
          <w:rStyle w:val="Char"/>
          <w:rFonts w:hint="eastAsia"/>
          <w:sz w:val="28"/>
        </w:rPr>
        <w:t>一法</w:t>
      </w:r>
      <w:r>
        <w:rPr>
          <w:rFonts w:hint="eastAsia"/>
        </w:rPr>
        <w:t>），则一滴海水便具有百川之味，同时具足，互融互摄。法界称性缘起，便可法尔自然地显现一切法入一法、一法成一切法的境界。是故称念阿弥陀佛即等于称念十方诸佛（</w:t>
      </w:r>
      <w:r w:rsidRPr="001E1B73">
        <w:rPr>
          <w:rStyle w:val="Char"/>
          <w:rFonts w:hint="eastAsia"/>
          <w:sz w:val="28"/>
        </w:rPr>
        <w:t>法界藏身</w:t>
      </w:r>
      <w:r>
        <w:rPr>
          <w:rFonts w:hint="eastAsia"/>
        </w:rPr>
        <w:t>），生到阿弥陀佛净土即等于生到十方无量诸佛刹土（</w:t>
      </w:r>
      <w:r w:rsidRPr="001E1B73">
        <w:rPr>
          <w:rStyle w:val="Char"/>
          <w:rFonts w:hint="eastAsia"/>
          <w:sz w:val="28"/>
        </w:rPr>
        <w:t>法界藏土</w:t>
      </w:r>
      <w:r>
        <w:rPr>
          <w:rFonts w:hint="eastAsia"/>
        </w:rPr>
        <w:t>）。诸法相即，一多相容，称性缘起，妙德难思，故云，阿弥陀佛乃万德洪名，真实无虚。由此愿加持，他方菩萨修行菩萨道的利益甚大，令他方菩萨闻信弥陀名号，执持在怀，以一行具摄万行功德，具足无上功德之利。莲池大师曾开示：“诸菩萨众，有恒河沙劫中修六度万行，未能满足。而今一心念佛，万缘自舍，即布施波罗蜜；一心念佛，诸恶自止，即持戒波罗密；一心念佛，心自柔软，即忍辱波罗蜜；一心念佛，永不退堕，即精进波罗蜜；一心念佛，余想不生，即禅定波罗蜜；一心念佛，正念分明，即般若波罗蜜。推而极之，不出一心，万行具足。”一则自众生而言，一心念佛，即是行持六度；二则就佛而言，阿弥陀佛将因地所积累的六度万行功德无条件恩赐给众生。是故闻信修持念佛一门，即是具足一切功德之本。一行具一切行，六字洪名，万德圆备，因心果觉，函盖相符。护念加持菩萨道业，周详缜密。</w:t>
      </w:r>
    </w:p>
    <w:p w:rsidR="002238C9" w:rsidRPr="001E1B73" w:rsidRDefault="002238C9" w:rsidP="00E65F34">
      <w:pPr>
        <w:ind w:firstLine="31680"/>
        <w:rPr>
          <w:rStyle w:val="Emphasis"/>
        </w:rPr>
      </w:pPr>
      <w:r>
        <w:rPr>
          <w:rFonts w:hint="eastAsia"/>
        </w:rPr>
        <w:t>请看愿文：</w:t>
      </w:r>
      <w:r w:rsidRPr="001E1B73">
        <w:rPr>
          <w:rStyle w:val="Emphasis"/>
          <w:rFonts w:hint="eastAsia"/>
        </w:rPr>
        <w:t>设我得佛，他方国土诸菩萨众，闻我名字，皆悉逮得普等三昧。住是三昧，至于成佛，常见无量不可思议一切诸佛。若不尔者，不取正觉。</w:t>
      </w:r>
    </w:p>
    <w:p w:rsidR="002238C9" w:rsidRDefault="002238C9" w:rsidP="00E65F34">
      <w:pPr>
        <w:ind w:firstLine="31680"/>
      </w:pPr>
      <w:r>
        <w:rPr>
          <w:rFonts w:hint="eastAsia"/>
        </w:rPr>
        <w:t>这是第四十五皆得三昧见佛愿。这一愿意谓：若我成佛的时侯，他方无量国土诸菩萨众，闻信我阿弥陀佛的名字，都能得到普等三昧。住在这普等三昧中，直至成佛之时，恒常睹见无量不可思议一切如来。如果此愿不成就，便不成佛。</w:t>
      </w:r>
    </w:p>
    <w:p w:rsidR="002238C9" w:rsidRDefault="002238C9" w:rsidP="00E65F34">
      <w:pPr>
        <w:ind w:firstLine="31680"/>
      </w:pPr>
      <w:r>
        <w:rPr>
          <w:rFonts w:hint="eastAsia"/>
        </w:rPr>
        <w:t>阿弥陀佛因地考察他方世界，见到有的国土菩萨见佛甚难，或虽值遇佛世得见，然佛很快入涅槃；或虽可见一佛而不得见多佛，或虽可见多佛，而有前后出没相。是故愿言：闻我名者，得念佛三昧，现前当来，常见十方诸佛。</w:t>
      </w:r>
    </w:p>
    <w:p w:rsidR="002238C9" w:rsidRDefault="002238C9" w:rsidP="00E65F34">
      <w:pPr>
        <w:ind w:firstLine="31680"/>
      </w:pPr>
      <w:r>
        <w:rPr>
          <w:rFonts w:hint="eastAsia"/>
        </w:rPr>
        <w:t>念佛法门称为胜异方便，方便有多种，其中之一是不值佛世，得常见佛方便。其有三义：一、临命终之际，阿弥陀佛现前接引；二、往生彼土，莲华化生，华开得见阿弥陀佛；三、于念佛禅观之中，得睹阿弥陀佛圣像。如慧远大师、刘遗民居士等，均有定中见佛的体验。</w:t>
      </w:r>
    </w:p>
    <w:p w:rsidR="002238C9" w:rsidRDefault="002238C9" w:rsidP="00E65F34">
      <w:pPr>
        <w:ind w:firstLine="31680"/>
      </w:pPr>
      <w:r>
        <w:rPr>
          <w:rFonts w:hint="eastAsia"/>
        </w:rPr>
        <w:t>普遍平等三昧即念佛三昧，于十方世界，无所不普见，于无量诸佛平等见故。如何闻弥陀名号便可获得普等三昧呢？因为阿弥陀佛即是无量平等觉，所以念阿弥陀佛名号，能得圆满普照念佛三昧，悉能睹见一切诸佛。所以念佛三昧是三昧中王，称为宝王三昧，就像品尝沧海一滴，就能了知百川河水的味道，而百川千河入到大海，也即等同大海一味。所以住在这不可思议三昧中，念头一动，想见哪尊佛便能见到哪尊佛。如《华严经·入法界品》，善财童子所参第五位善知识解脱长者所云，已证“入出如来无碍庄严解脱门”，欲见十方诸佛，“一切悉皆即见。然彼诸如来不来至此，我身亦不往诣于彼。知一切佛及与我心，悉皆如梦；知一切佛犹如影像，自心如水；知一切佛所有色相及以自心，悉皆如幻；知一切佛及以己心，悉皆如响。我如是知，如是忆念，所见诸佛，皆由自心。”</w:t>
      </w:r>
    </w:p>
    <w:p w:rsidR="002238C9" w:rsidRDefault="002238C9" w:rsidP="00E65F34">
      <w:pPr>
        <w:ind w:firstLine="31680"/>
      </w:pPr>
      <w:r>
        <w:rPr>
          <w:rFonts w:hint="eastAsia"/>
        </w:rPr>
        <w:t>功高易进，念佛为先，普等三昧能见到无量不可思议的如来，所以三昧（正定、正受）的功德亦不可思议。而我们众生心性功德，被无明烦恼给障碍住了，拘囿于这个常识的现象界，对普等三昧所现出的境界一无所知，疏绝隔离得太久远了，诚为可悲可叹。如今仰赖闻名功德，趋向普等三昧，平等普见十方一切诸佛，实为阿弥陀佛大悲愿力加持所致。</w:t>
      </w:r>
    </w:p>
    <w:p w:rsidR="002238C9" w:rsidRDefault="002238C9" w:rsidP="00E65F34">
      <w:pPr>
        <w:ind w:firstLine="31680"/>
      </w:pPr>
      <w:r>
        <w:rPr>
          <w:rFonts w:hint="eastAsia"/>
        </w:rPr>
        <w:t>请看愿文：</w:t>
      </w:r>
      <w:r w:rsidRPr="00E25262">
        <w:rPr>
          <w:rStyle w:val="Emphasis"/>
          <w:rFonts w:hint="eastAsia"/>
        </w:rPr>
        <w:t>设我得佛，国中菩萨，随其志愿所欲闻法，自然得闻。若不尔者，不取正觉。</w:t>
      </w:r>
    </w:p>
    <w:p w:rsidR="002238C9" w:rsidRDefault="002238C9" w:rsidP="00E65F34">
      <w:pPr>
        <w:ind w:firstLine="31680"/>
      </w:pPr>
      <w:r>
        <w:rPr>
          <w:rFonts w:hint="eastAsia"/>
        </w:rPr>
        <w:t>这是第四十六皆得三昧见佛愿。这一愿意谓：若我成佛的时候，往生到我刹土的菩萨，随其志愿好乐，法尔自然地能闻到种种妙法。如果此愿不成就，便不成佛。</w:t>
      </w:r>
    </w:p>
    <w:p w:rsidR="002238C9" w:rsidRDefault="002238C9" w:rsidP="00E65F34">
      <w:pPr>
        <w:ind w:firstLine="31680"/>
      </w:pPr>
      <w:r>
        <w:rPr>
          <w:rFonts w:hint="eastAsia"/>
        </w:rPr>
        <w:t>阿弥陀佛因地考察他方刹土诸菩萨，虽可常见诸佛，然闻法不自在，不能饱餐法义法味，是故发愿：未来往生到我刹土的圣众，闻法适意，无须负笈千里、寻师访友、芒鞋踏破，于自然闻法中，断疑生信，逍遥梦觉，忍证无生。</w:t>
      </w:r>
    </w:p>
    <w:p w:rsidR="002238C9" w:rsidRDefault="002238C9" w:rsidP="00E65F34">
      <w:pPr>
        <w:ind w:firstLine="31680"/>
      </w:pPr>
      <w:r>
        <w:rPr>
          <w:rFonts w:hint="eastAsia"/>
        </w:rPr>
        <w:t>这是摄受安养本土菩萨的愿，这一愿在西方净土有着完美的显现。彼土的风声、树声、水声、鸟声、乐器声，皆宣妙法，随着菩萨们的不同根性与好乐，各自听闻相应的妙法。其有闻者，尘劳垢习，自然不起，皆悉生起念佛念法念僧之心，疾速圆成佛道。净土中情与无情，均可说法，亦是从往生者获益处所施设，所谓四悉檀因缘。譬如阿弥陀佛变化众鸟来宣说佛法，凡夫喜爱白鹤、孔雀、鹦鹉、迦陵频伽诸鸟，随顺众生的情趣而变化，令往生者喜欢故（世界悉檀）；鸟尚且能说法，令往生者生起念佛法僧之善心故（为人悉檀）；令往生者不于鸟起下劣想，对治分别心故（对治悉檀）；令往生者体解鸟即弥陀，了悟众生与佛法身平等，理具事造，平等不二故（第一义悉檀）。由此闻法善巧，能速疾成办菩提道业。有的菩萨或愿听佛说法，或要听百鸟说法，或愿听无情器界说法。净土诸往生者，欲以种种形态闻法，阿弥陀佛悉满其愿，随时见闻，随机获益，西方净土诚为一殊胜绝妙之道场。</w:t>
      </w:r>
    </w:p>
    <w:p w:rsidR="002238C9" w:rsidRPr="00E25262" w:rsidRDefault="002238C9" w:rsidP="00E65F34">
      <w:pPr>
        <w:ind w:firstLine="31680"/>
        <w:rPr>
          <w:rStyle w:val="Emphasis"/>
        </w:rPr>
      </w:pPr>
      <w:r>
        <w:rPr>
          <w:rFonts w:hint="eastAsia"/>
        </w:rPr>
        <w:t>请看愿文：</w:t>
      </w:r>
      <w:r w:rsidRPr="00E25262">
        <w:rPr>
          <w:rStyle w:val="Emphasis"/>
          <w:rFonts w:hint="eastAsia"/>
        </w:rPr>
        <w:t>设我得佛，他方国土诸菩萨众，闻我名字，不即得至不退转者，不取正觉。这是第四十七即得不退转地愿。</w:t>
      </w:r>
    </w:p>
    <w:p w:rsidR="002238C9" w:rsidRDefault="002238C9" w:rsidP="00E65F34">
      <w:pPr>
        <w:ind w:firstLine="31680"/>
      </w:pPr>
      <w:r>
        <w:rPr>
          <w:rFonts w:hint="eastAsia"/>
        </w:rPr>
        <w:t>这一愿意谓：若我成佛的时候，他方无量刹土诸菩萨众，闻信我阿弥陀佛名字，即能得至不退转地。如果此愿不成就，便不成佛。</w:t>
      </w:r>
    </w:p>
    <w:p w:rsidR="002238C9" w:rsidRDefault="002238C9" w:rsidP="00E65F34">
      <w:pPr>
        <w:ind w:firstLine="31680"/>
      </w:pPr>
      <w:r>
        <w:rPr>
          <w:rFonts w:hint="eastAsia"/>
        </w:rPr>
        <w:t>这是加持护念他方国土诸菩萨的愿。修道的初始目标是要达到不退转地，即阿鞞跋致，在圆教属初住的位次。在十信位都会时进时退，称为“轻毛菩萨”，就像空中的毛絮，随风飘荡，容易退转。发心修行者，如鱼子菴罗华，然悟证不退转者，如凤毛麟角，因多果少，可悲可叹。他方世界久行菩萨，以前未闻阿弥陀如来至德名号，历劫修证，循序渐进，不契一心万行，时有退转。如舍利弗因中，于别教六住位，发大乘心，因天帝化作婆罗门，为之乞眼，舍利弗与之，婆罗门即弃地践踏，舍利弗由是退失大乘心，堕入声闻地，实可怜悯。</w:t>
      </w:r>
    </w:p>
    <w:p w:rsidR="002238C9" w:rsidRDefault="002238C9" w:rsidP="00E65F34">
      <w:pPr>
        <w:ind w:firstLine="31680"/>
      </w:pPr>
      <w:r>
        <w:rPr>
          <w:rFonts w:hint="eastAsia"/>
        </w:rPr>
        <w:t>菩萨有二种，一者惟越致（退转），二者阿惟越致（不退转）。阿惟越致相：“等心于众生，不嫉他利养，乃至失身命，不说法师过。信乐深妙法，不贪于恭敬，具足此五法，是阿惟越致。”惟越致有二种，或败坏者，或渐渐转进得阿惟越致者。败坏者：“若或无志干（修善除恶</w:t>
      </w:r>
      <w:r>
        <w:t>——</w:t>
      </w:r>
      <w:r>
        <w:rPr>
          <w:rFonts w:hint="eastAsia"/>
        </w:rPr>
        <w:t>注），好乐下劣法（二乘或其他），深著名利养，其心不端直。吝妒于他家，不信乐空法，但贵诸言说，是名败坏相。”初发心菩萨欲得阿惟越致位，历劫勤苦，实难臻入。</w:t>
      </w:r>
    </w:p>
    <w:p w:rsidR="002238C9" w:rsidRDefault="002238C9" w:rsidP="00E65F34">
      <w:pPr>
        <w:ind w:firstLine="31680"/>
      </w:pPr>
      <w:r>
        <w:rPr>
          <w:rFonts w:hint="eastAsia"/>
        </w:rPr>
        <w:t>由是加持他方世界菩萨众，只要闻到阿弥陀佛万德名号，便能得到不退转位，成为阿鞞跋致菩萨。阿弥陀佛是多么地慈悲，知道众生得到不退转位很难，所以他预立此愿，令他方世界菩萨闻信弥陀名号，即时臻至阿鞞跋致位。五浊恶世众生尤其仰赖弥陀名号之力，增进自己的道业，好好念佛，得阿弥陀佛光明愿力加持，香光庄严，欢喜踊跃，在菩提道上有进无退，直至往生净土，速疾圆成佛果而后已。诚如《无量寿经》所云：“若有众生，闻此经者（</w:t>
      </w:r>
      <w:r w:rsidRPr="00E25262">
        <w:rPr>
          <w:rStyle w:val="Char"/>
          <w:rFonts w:hint="eastAsia"/>
          <w:sz w:val="28"/>
        </w:rPr>
        <w:t>闻信此经所示念佛往生法门</w:t>
      </w:r>
      <w:r w:rsidRPr="00E25262">
        <w:rPr>
          <w:rStyle w:val="Char"/>
          <w:sz w:val="28"/>
        </w:rPr>
        <w:t>——</w:t>
      </w:r>
      <w:r w:rsidRPr="00E25262">
        <w:rPr>
          <w:rStyle w:val="Char"/>
          <w:rFonts w:hint="eastAsia"/>
          <w:sz w:val="28"/>
        </w:rPr>
        <w:t>注</w:t>
      </w:r>
      <w:r>
        <w:rPr>
          <w:rFonts w:hint="eastAsia"/>
        </w:rPr>
        <w:t>），于无上道，终不退转。”是故信愿持名往生净土一法，乃圆顿直超之妙庄严路，是径中径又径。此愿亦含摄信心不退之微言大义。</w:t>
      </w:r>
    </w:p>
    <w:p w:rsidR="002238C9" w:rsidRPr="00E25262" w:rsidRDefault="002238C9" w:rsidP="00E65F34">
      <w:pPr>
        <w:ind w:firstLine="31680"/>
        <w:rPr>
          <w:rStyle w:val="Emphasis"/>
        </w:rPr>
      </w:pPr>
      <w:r>
        <w:rPr>
          <w:rFonts w:hint="eastAsia"/>
        </w:rPr>
        <w:t>请看愿文：</w:t>
      </w:r>
      <w:r w:rsidRPr="00E25262">
        <w:rPr>
          <w:rStyle w:val="Emphasis"/>
          <w:rFonts w:hint="eastAsia"/>
        </w:rPr>
        <w:t>设我得佛，他方国土诸菩萨众，闻我名字，不即得至第一忍、第二第三法忍，于诸佛法，不能即得不退转者，不取正觉。</w:t>
      </w:r>
    </w:p>
    <w:p w:rsidR="002238C9" w:rsidRDefault="002238C9" w:rsidP="00E65F34">
      <w:pPr>
        <w:ind w:firstLine="31680"/>
      </w:pPr>
      <w:r>
        <w:rPr>
          <w:rFonts w:hint="eastAsia"/>
        </w:rPr>
        <w:t>这是第四十八即得诸忍究竟愿。这一愿意谓：若我成佛的时候，他方无量国土诸菩萨众，闻信我阿弥陀佛的名号，就能得到三种法忍（音响忍、柔顺忍与无生法忍），于诸种佛法中，即能得到不退转地。如果此愿不成就，便不成佛。</w:t>
      </w:r>
    </w:p>
    <w:p w:rsidR="002238C9" w:rsidRDefault="002238C9" w:rsidP="00E65F34">
      <w:pPr>
        <w:ind w:firstLine="31680"/>
      </w:pPr>
      <w:r>
        <w:rPr>
          <w:rFonts w:hint="eastAsia"/>
        </w:rPr>
        <w:t>阿弥陀佛因地考察他方刹土，见有菩萨虽得不退转位，不能证三忍，历经多劫勤苦，亦难契入，是故兴发悲愿，以我威德力加持，令闻信名号功德之菩萨众，得不退转时，即得三种忍，不隔时节，圆满具足。这也是阿弥陀佛摄受他方菩萨之悲愿。</w:t>
      </w:r>
    </w:p>
    <w:p w:rsidR="002238C9" w:rsidRDefault="002238C9" w:rsidP="00E65F34">
      <w:pPr>
        <w:ind w:firstLine="31680"/>
      </w:pPr>
      <w:r>
        <w:rPr>
          <w:rFonts w:hint="eastAsia"/>
        </w:rPr>
        <w:t>“忍”是慧心安住的意思。初得无生法忍是圆教初住的地位，初步住在如来家，究竟的无生法忍是八地菩萨以上的地位。因为七地以还的菩萨还未离开心意识，一切行止尚须作意谋划。八地以上菩萨，离开一切心意识，无功用道，得大自在，具无量功德。所以阿弥陀佛用名号的功德来加持他方国土的菩萨，令其疾速契证三种法忍，其慈悲护念一切众生，无以复加。</w:t>
      </w:r>
    </w:p>
    <w:p w:rsidR="002238C9" w:rsidRDefault="002238C9" w:rsidP="00E65F34">
      <w:pPr>
        <w:ind w:firstLine="31680"/>
      </w:pPr>
      <w:r>
        <w:rPr>
          <w:rFonts w:hint="eastAsia"/>
        </w:rPr>
        <w:t>第一音响忍，忍可音声如响之空性，闻一切法，即空（</w:t>
      </w:r>
      <w:r w:rsidRPr="00E25262">
        <w:rPr>
          <w:rStyle w:val="Char"/>
          <w:rFonts w:hint="eastAsia"/>
          <w:sz w:val="28"/>
        </w:rPr>
        <w:t>真谛</w:t>
      </w:r>
      <w:r>
        <w:rPr>
          <w:rFonts w:hint="eastAsia"/>
        </w:rPr>
        <w:t>）不空（</w:t>
      </w:r>
      <w:r w:rsidRPr="00E25262">
        <w:rPr>
          <w:rStyle w:val="Char"/>
          <w:rFonts w:hint="eastAsia"/>
          <w:sz w:val="28"/>
        </w:rPr>
        <w:t>俗谛</w:t>
      </w:r>
      <w:r>
        <w:rPr>
          <w:rFonts w:hint="eastAsia"/>
        </w:rPr>
        <w:t>），于此不可思议体用，不惊不怖不畏，信解受持，修习安住，而如音声之回响，有而不有，无取无舍，顺入声尘缘生无性之实相，此为音响忍。我们这个世间的众生耳根最利，释尊座下闻法证果者称声闻，即是闻音声言教而证道的意思。第二柔顺忍，随顺寂静自性，观一切法，即空即假即中，清净直心，随顺于真俗二谛真理，顺于无生法忍，又能恒顺众生，修平等观，深入具足，此为柔顺忍。第三无生法忍，不见有法生，不见有法灭，若不生则不灭，若不灭则无尽，乃至离垢、无差别、寂静、无作、无愿、无住、无去无来，慧心安住法性中，即为无生法忍。《华严经》详示十忍，除三忍外，又有如幻忍、如焰忍、如梦忍、如响忍、如影忍、如化忍、如空忍。是故，此愿加持他方世界菩萨所得的法益亦含摄此十忍功德。</w:t>
      </w:r>
    </w:p>
    <w:p w:rsidR="002238C9" w:rsidRDefault="002238C9" w:rsidP="00E65F34">
      <w:pPr>
        <w:ind w:firstLine="31680"/>
      </w:pPr>
      <w:r>
        <w:rPr>
          <w:rFonts w:hint="eastAsia"/>
        </w:rPr>
        <w:t>又音响忍，闻诸法实相，信受在怀，犹在散心位，若得禅定，即时得柔顺忍，未断法爱，是故或生执著心。若常修习此柔顺忍，断法爱慧力增长故，得无生法忍。又三种法忍及不退转之功德，悉摄于弥陀名号中，当吾人信愿称名时，名号与法义相即，法尔自然得此功用。证知阿弥陀佛大慈普佑一切，令九法界众生离苦得乐、圆证菩提。其无量功德，海墨难书。</w:t>
      </w:r>
    </w:p>
    <w:p w:rsidR="002238C9" w:rsidRPr="00E25262" w:rsidRDefault="002238C9" w:rsidP="00E65F34">
      <w:pPr>
        <w:ind w:firstLine="31680"/>
        <w:rPr>
          <w:b/>
        </w:rPr>
      </w:pPr>
      <w:r w:rsidRPr="00E25262">
        <w:rPr>
          <w:rFonts w:hint="eastAsia"/>
          <w:b/>
        </w:rPr>
        <w:t>结语</w:t>
      </w:r>
    </w:p>
    <w:p w:rsidR="002238C9" w:rsidRDefault="002238C9" w:rsidP="00E65F34">
      <w:pPr>
        <w:ind w:firstLine="31680"/>
      </w:pPr>
      <w:r>
        <w:rPr>
          <w:rFonts w:hint="eastAsia"/>
        </w:rPr>
        <w:t>阿弥陀佛由正觉、慈悲、平等心中流现出的四十八大愿，乃法界无量因缘兴起之一大事，大畅诸佛度生出世之本怀，内蕴法界真善美慧之文明。大慈悲父阿弥陀佛因地称性发愿，果地成就愿力光磁，弥满虚空法界，与十方众生息息相关，惠予众生离生死苦、得涅槃乐之真实大利。阿弥陀佛四十八愿义理冲深，境界宏阔，具无量启示，兹条陈数点如下：</w:t>
      </w:r>
    </w:p>
    <w:p w:rsidR="002238C9" w:rsidRDefault="002238C9" w:rsidP="00E65F34">
      <w:pPr>
        <w:ind w:firstLine="31680"/>
      </w:pPr>
      <w:r>
        <w:rPr>
          <w:rFonts w:hint="eastAsia"/>
        </w:rPr>
        <w:t>其一，四十八愿彰显阿弥陀佛之大慈悲心。悲以拔苦（如国中无三恶道愿、信乐永离女身愿等），慈以与乐（如十念必生我国愿、各得真金色身愿、正定必至涅槃愿、万物悉皆殊特愿等）。大愿以大慈悲心为体，自然衍生智慧与方便。慈悲、智慧方便构成大菩提心，是故，四十八愿是无上菩提心的结晶。</w:t>
      </w:r>
    </w:p>
    <w:p w:rsidR="002238C9" w:rsidRDefault="002238C9" w:rsidP="00E65F34">
      <w:pPr>
        <w:ind w:firstLine="31680"/>
      </w:pPr>
      <w:r>
        <w:rPr>
          <w:rFonts w:hint="eastAsia"/>
        </w:rPr>
        <w:t>其二，四十八愿由契证实相而来，具无量功德与法义，体现法界至极真善美慧之文明精髓，形成普法界文化模式，并以种种方式，诸如名号、光明，随形九法界示现说法等，辐射到他方无量刹土，尤其与娑婆世界因缘深切。是故，我等众生内心深具净土文化原型，此乃提升精神品格、淑世牖民之智慧源泉。</w:t>
      </w:r>
    </w:p>
    <w:p w:rsidR="002238C9" w:rsidRDefault="002238C9" w:rsidP="00E65F34">
      <w:pPr>
        <w:ind w:firstLine="31680"/>
      </w:pPr>
      <w:r>
        <w:rPr>
          <w:rFonts w:hint="eastAsia"/>
        </w:rPr>
        <w:t>其三，四十八愿乃净业行人起信发愿的参照坐标。体解阿弥陀佛的愿心，领悟极乐世界的神妙，建立修行净土法门的纲宗与方法，乃至了达世尊一代时教的奥藏，悉宜从理解四十八愿下手。随顺弥陀第十一愿，发往生成佛之愿；随顺第十八愿，发信愿持名往生之愿；随顺第十九愿，发发菩提心、广修福德、系念名号、祈佛接引之愿；随顺第二十二愿，发还相回向、现前修习普贤之愿，等等，随顺佛愿而发愿，方是正途。其四，四十八愿昭示出发菩提心、修菩萨行的理念与方法。契入实相空性、不忍众生苦的悲愿，以及捍劳忍苦、精进修持六度万行的弘毅，乃是我等众生入大乘菩萨行的必由之路。而信愿执持六字洪名，即是大乘菩萨行总持陀罗尼，能令吾人疾速圆成阿耨多罗三藐三菩提。吾辈众生今生何幸，得闻弥陀大悲愿海，深知阿弥陀佛为我发愿，为我庄严净土，为我建立名号，十劫以来，如母忆子。吾辈浪子，听闻到故乡慈母的呼唤，自当一念回光，忆念慈母。母子天性相关，如磁吸针，任运往生安养刹土，莲华化生，亲炙阿弥陀佛，与诸上善人把手同行，人生一大事于斯圆成。何幸如之！愿诸仁者，各自勉旃！</w:t>
      </w:r>
    </w:p>
    <w:p w:rsidR="002238C9" w:rsidRDefault="002238C9" w:rsidP="00E65F34">
      <w:pPr>
        <w:ind w:firstLine="31680"/>
      </w:pPr>
      <w:r>
        <w:rPr>
          <w:rFonts w:hint="eastAsia"/>
        </w:rPr>
        <w:t>南无阿弥陀佛！</w:t>
      </w:r>
    </w:p>
    <w:p w:rsidR="002238C9" w:rsidRDefault="002238C9" w:rsidP="00E65F34">
      <w:pPr>
        <w:ind w:firstLine="31680"/>
      </w:pPr>
      <w:r>
        <w:rPr>
          <w:rFonts w:hint="eastAsia"/>
        </w:rPr>
        <w:t>（待续）</w:t>
      </w:r>
    </w:p>
    <w:p w:rsidR="002238C9" w:rsidRDefault="002238C9" w:rsidP="00C01874">
      <w:pPr>
        <w:pStyle w:val="Heading1"/>
      </w:pPr>
      <w:r>
        <w:rPr>
          <w:rFonts w:hint="eastAsia"/>
        </w:rPr>
        <w:t>《佛说无量寿经》讲记之二十</w:t>
      </w:r>
    </w:p>
    <w:p w:rsidR="002238C9" w:rsidRDefault="002238C9" w:rsidP="00E65F34">
      <w:pPr>
        <w:ind w:firstLine="31680"/>
      </w:pPr>
      <w:r>
        <w:rPr>
          <w:rFonts w:hint="eastAsia"/>
        </w:rPr>
        <w:t>诸位大德比丘，诸位居士同修：</w:t>
      </w:r>
    </w:p>
    <w:p w:rsidR="002238C9" w:rsidRPr="002F6140" w:rsidRDefault="002238C9" w:rsidP="00E65F34">
      <w:pPr>
        <w:ind w:firstLine="31680"/>
        <w:rPr>
          <w:rStyle w:val="Emphasis"/>
        </w:rPr>
      </w:pPr>
      <w:r>
        <w:rPr>
          <w:rFonts w:hint="eastAsia"/>
        </w:rPr>
        <w:t>请看经文：</w:t>
      </w:r>
      <w:r w:rsidRPr="002F6140">
        <w:rPr>
          <w:rStyle w:val="Emphasis"/>
          <w:rFonts w:hint="eastAsia"/>
        </w:rPr>
        <w:t>佛告阿难，尔时法藏比丘说此愿已，以偈颂曰：我建超世愿，必至无上道，斯愿不满足，誓不成等觉。我于无量劫，不为大施主，普济诸贫苦，誓不成等觉。我至成佛道，名声超十方，究竟有不闻，誓不成等觉。</w:t>
      </w:r>
    </w:p>
    <w:p w:rsidR="002238C9" w:rsidRDefault="002238C9" w:rsidP="00E65F34">
      <w:pPr>
        <w:ind w:firstLine="31680"/>
      </w:pPr>
      <w:r>
        <w:rPr>
          <w:rFonts w:hint="eastAsia"/>
        </w:rPr>
        <w:t>释尊转述阿弥陀佛本愿后，再告阿难，就在法藏比丘对世自在王佛及与会大众称性宣说四十八愿后，同时仰承佛的威神加被，建立大誓，敦策自己，务必满愿。这十一偈分为建立誓言与请求瑞应两大部分。第一部分由前面三个偈颂组成。第一个偈颂：“我建超世愿，必至无上道，斯愿不满足，誓不成等觉。”法藏菩萨的自称肇建超过一切世间的宏愿，即前面所说的四十八大愿，这个四十八大愿是浓缩着十方二百一十亿诸佛刹土的精华，以至简至易称名念佛的方法，达致疾速成佛之目标，因果性相事理超胜无伦。不仅超过世间一切，亦超胜一切诸佛的大愿，故云超世愿。以此大愿为动力，必定能令自他同臻无上涅槃城。如是四十八大愿若不能圆满成就，我发誓就不成佛。证知法藏比丘四十八大愿的核心是以一佛乘度脱十方一切众生。所有众生得以往生成佛，法藏菩萨也即所作已办，佛果自成了。自他不二，悲智无尽。</w:t>
      </w:r>
    </w:p>
    <w:p w:rsidR="002238C9" w:rsidRDefault="002238C9" w:rsidP="00E65F34">
      <w:pPr>
        <w:ind w:firstLine="31680"/>
      </w:pPr>
      <w:r>
        <w:rPr>
          <w:rFonts w:hint="eastAsia"/>
        </w:rPr>
        <w:t>第二个誓言，“我于无量劫，不为大施主，普济诸贫苦，誓不成等觉。”法藏菩萨立誓要在无量无边的劫数里面，为一切众生做大施主，以财、法、无畏三种布施惠予众生，救济那些贫苦厄难的众生。对贫苦众生作善知识想，作父母想，以恭敬心作布施，并将布施的功德作一种回向。布施众生饮食的时候，回向令他未来得到出世间的智慧之食；布施饮水的时候，回向令他得到法味之水；布施车乘的时候，回向令他得到一切智乘之车；布施衣的时候，回向令众生未来得到惭愧衣；布施香的时候，回向令众生得到戒定之香……。法藏菩萨发誓自未来无量劫数中，不仅作财、法二种布施，乃至王位、妻子、头目皮骨一切皆施，成就布施波罗蜜。若不能普遍平等地济度一切贫穷人的话，我就不成佛。由于法藏菩萨发出如是动地惊天的誓愿，一切困苦厄难的众生便得救了。</w:t>
      </w:r>
    </w:p>
    <w:p w:rsidR="002238C9" w:rsidRDefault="002238C9" w:rsidP="00E65F34">
      <w:pPr>
        <w:ind w:firstLine="31680"/>
      </w:pPr>
      <w:r>
        <w:rPr>
          <w:rFonts w:hint="eastAsia"/>
        </w:rPr>
        <w:t>第三偈誓言：“我至成佛道，名声超十方，究竟有不闻，誓不成等觉。”法藏菩萨发誓：若我成佛的时候，我的名号音声能普遍播扬到十方无量世界，若有众生不能闻到我名号的话，就不成佛。这是对第十七个愿</w:t>
      </w:r>
      <w:r>
        <w:t>——</w:t>
      </w:r>
      <w:r>
        <w:rPr>
          <w:rFonts w:hint="eastAsia"/>
        </w:rPr>
        <w:t>诸佛称名赞叹愿的陈述。令他成就后的名号得十方诸佛的传扬，能远闻法界，启发众生的信心善根，令其念佛求生净土，横超三界轮回，获致速疾成佛之大利。这三个誓言乃四十八愿精神理念的高度结晶，彰显出法藏菩萨无尽的悲智。</w:t>
      </w:r>
    </w:p>
    <w:p w:rsidR="002238C9" w:rsidRDefault="002238C9" w:rsidP="00E65F34">
      <w:pPr>
        <w:ind w:firstLine="31680"/>
      </w:pPr>
      <w:r>
        <w:rPr>
          <w:rFonts w:hint="eastAsia"/>
        </w:rPr>
        <w:t>请看下面偈颂：</w:t>
      </w:r>
      <w:r w:rsidRPr="00544396">
        <w:rPr>
          <w:rStyle w:val="Emphasis"/>
          <w:rFonts w:hint="eastAsia"/>
        </w:rPr>
        <w:t>离欲深正念，净慧修梵行，志求无上尊，为诸天人师。神力演大光，普照无际土，消除三垢冥，明济众厄难。开彼智慧眼，灭此昏盲暗，闭塞诸恶道，通达善趣门。</w:t>
      </w:r>
    </w:p>
    <w:p w:rsidR="002238C9" w:rsidRDefault="002238C9" w:rsidP="00E65F34">
      <w:pPr>
        <w:ind w:firstLine="31680"/>
      </w:pPr>
      <w:r>
        <w:rPr>
          <w:rFonts w:hint="eastAsia"/>
        </w:rPr>
        <w:t>承上三个重誓之后，法藏菩萨进而禀白如何实施重誓之行持。第一偈誓修戒定慧三无漏学之因，以求圆成自利利他之果。第一偈颂意谓严持戒律以远离贪欲。因贪欲乃吾人轮回三界六道的根本，制断淫欲心，我爱我执自然脱落，我爱脱落了，自性的光明自然显现，这样就会离开三界六道的轮回，契入到涅槃的境界。离开淫欲才能契入深定正直的境界，与法性相应，此即正念。正念在小乘法中体现在观身不净、观受是苦、观心无常、观法无我。若离开四念处的慧观，修诸禅定，悉是外道禅定。大乘佛法中正念即是真空妙有中道的正见，悲智双运，由空慧故，不住有为；由悲愿故，不住无为。为保任如是正念，法藏菩萨无量劫以来恒常示现出家，以清净佛法庄严自己，感受出家之第一快乐。所以大小乘经典也都赞叹出家的功德。离欲就是持戒，正念就是有禅定，有禅定就会生起般若智慧。这个般若智慧又称作净慧、般若波罗蜜。身口意三业随智慧行就是梵行。“志求无上尊，为诸天人师。”法藏菩萨于每一期的生命当中都把求证无上菩提觉道作为终极关怀，行愿双资，福慧深广，堪为一切人天作大导师，为诸天人师。</w:t>
      </w:r>
    </w:p>
    <w:p w:rsidR="002238C9" w:rsidRDefault="002238C9" w:rsidP="00E65F34">
      <w:pPr>
        <w:ind w:firstLine="31680"/>
      </w:pPr>
      <w:r>
        <w:rPr>
          <w:rFonts w:hint="eastAsia"/>
        </w:rPr>
        <w:t>第二偈颂表明法藏菩萨以身业饶益广大的众生，“神力演大光，普照无际土。”以含摄佛果地十力之威神愿力衍生出无量光明，以此无量光运载其威神愿力普照不可说不可说微尘数佛刹，没有一个佛刹不被这种大光所照耀。从本源上来说，“大光”即是心光，佛心者乃大慈悲心，故而大光乃运载大慈悲的力量。悲以拔苦，慈以与乐，其光明力量普照无数无际的刹土。大光的德用能够“消除三垢冥，明济众厄难。”三垢就是导致一切众生六道轮回的贪、瞋、痴三毒烦恼，因贪、瞋、痴这三种垢染令众生内心暗冥无明。所以光明就得具备化解众生三毒烦恼的功用。阿弥陀佛的法性光明透过名号传达给众生，在果觉阿弥陀佛的十二光如来中，有清净光消除贪欲，有欢喜光消除瞋恨，有智慧光化解愚痴。令众生无明的内心重现智慧光明，这个光明能够解除众生所有的苦难。遭受三恶道剧苦的众生，蒙光照触（</w:t>
      </w:r>
      <w:r w:rsidRPr="00544396">
        <w:rPr>
          <w:rStyle w:val="Char"/>
          <w:rFonts w:hint="eastAsia"/>
          <w:sz w:val="28"/>
        </w:rPr>
        <w:t>触含感应互动之意</w:t>
      </w:r>
      <w:r>
        <w:rPr>
          <w:rFonts w:hint="eastAsia"/>
        </w:rPr>
        <w:t>），其苦刑即会中断，乃至于随顺弥陀神光解脱三途的苦难，直接往生西方净土。光明济度众生厄难的神力确实不可思议，古往今来记载的事例不胜枚举。在座的诸位念佛同修，或多或少都会有这些体验，如果你做恶梦，被一个冤敌追杀，或被种种怪兽恶鬼追打，十分惧怕的时候，你只要能提起这句佛号，恶梦险境马上就化解了。梦中的情境是这样，那我们日常的境界亦复如是，乃至梦中分明显现的轮回恶境也是这样。阿弥陀佛名号的法性光，冲破虚妄三界中虚妄的苦厄，乃真实不虚之效用。</w:t>
      </w:r>
    </w:p>
    <w:p w:rsidR="002238C9" w:rsidRDefault="002238C9" w:rsidP="00E65F34">
      <w:pPr>
        <w:ind w:firstLine="31680"/>
      </w:pPr>
      <w:r>
        <w:rPr>
          <w:rFonts w:hint="eastAsia"/>
        </w:rPr>
        <w:t>第三偈法藏菩萨进而申述广利众生的神德。“开彼智慧眼，灭此昏盲暗。”开启一切众生的智慧之眼，当智慧之眼开显，众生无明暗冥也就没有了。昏盲暗就是我等众生由妙明本觉，因一念无明妄动所衍生出来的。一念无明生三细，三种细相即无明业相、能见相与境界相，继而境界为缘长六粗，即智相、相续相、执持相、计名字相、起业相、业系苦相。由此根本无明生起的业相，起惑造业受报，渐渐违远真如之觉，随逐境界之尘劳，如穷子舍父逃逸。令吾人内心一团黑暗，就好像在黄昏时拿着一面镜子照面相，模糊不清。吾人本具的大圆古镜蒙上了重重的垢污，便失去了其照天照地的功能，而阿弥陀佛的光明开启众生昏动盲暗的心，令其转八识成四智。智慧光明显发之处，无明黑暗自然也就没有了。当众生智慧光明显发后，就能闭塞通往恶趣的道路，何以故呢？只要众生智慧现前，就会相信弥陀名号的功德，相信往生极乐世界速疾成佛之真实大利。由此信愿持名，蒙佛愿力，带业往生，便横截三界六道了。诸恶道是站在净土法门立场来观照，指六道（</w:t>
      </w:r>
      <w:r w:rsidRPr="00544396">
        <w:rPr>
          <w:rStyle w:val="Char"/>
          <w:rFonts w:hint="eastAsia"/>
          <w:sz w:val="28"/>
        </w:rPr>
        <w:t>或言五道</w:t>
      </w:r>
      <w:r>
        <w:rPr>
          <w:rFonts w:hint="eastAsia"/>
        </w:rPr>
        <w:t>），六道都是恶道。六道中的天人，人天福报享尽以后大多坠入三恶道。三界六道悉为魔乡，凡夫所贪恋的地方，却是诸佛菩萨所呵斥的地方。诚如善导大师赞云：“归去来，魔乡不可停，旷劫来流转，六道尽皆经，到处无余乐，唯闻愁叹声。毕此生平后，入彼涅槃城。”所以闭塞诸恶道通指六道。“通达善趣门”，这个善趣门就是西方极乐世界，大乘菩萨的至善法界。十方无量世界一切众生得蒙阿弥弥陀光明照触，身心柔软，信愿的智慧开发，念佛往生净土，就能速疾解脱轮回之苦，获证大乘涅槃之乐，此乃法界中无与伦比的至善之要门。</w:t>
      </w:r>
    </w:p>
    <w:p w:rsidR="002238C9" w:rsidRDefault="002238C9" w:rsidP="00E65F34">
      <w:pPr>
        <w:ind w:firstLine="31680"/>
      </w:pPr>
      <w:r>
        <w:rPr>
          <w:rFonts w:hint="eastAsia"/>
        </w:rPr>
        <w:t>请看下面偈颂：</w:t>
      </w:r>
      <w:r w:rsidRPr="00544396">
        <w:rPr>
          <w:rStyle w:val="Emphasis"/>
          <w:rFonts w:hint="eastAsia"/>
        </w:rPr>
        <w:t>功祚成满足，威曜朗十方，日月戢重晖，天光隐不现。为众开法藏，广施功德宝，常于大众中，说法狮子吼。</w:t>
      </w:r>
    </w:p>
    <w:p w:rsidR="002238C9" w:rsidRDefault="002238C9" w:rsidP="00E65F34">
      <w:pPr>
        <w:ind w:firstLine="31680"/>
      </w:pPr>
      <w:r>
        <w:rPr>
          <w:rFonts w:hint="eastAsia"/>
        </w:rPr>
        <w:t>这两个偈子是表达教化众生的功德。“功祚成满足”，法藏菩萨表达自己在未来的劫数中积功累德，感得福德智慧庄严之位。这个“祚”具有福、德、禄、位四个意思，由愿导行便积累了甚多的福报、广大的功德、称心如意的俸禄，以及教化众生所必具的地位。《周易》云“天地之大德曰生，圣人之大宝曰位。”圣人的大宝是位，圣人以教化众生为本怀，故须有名位，名不正则言不顺。有福德必定会有相应的地位，因行果报如影随形，成就如是因行果德无余无欠，即是功祚成满足。“威曜朗十方”，祈愿成佛时的威神光曜能普照十方无量无边的世界，在如是炽盛的光明照耀下，一切日月的光明都会收敛起来，隐藏不现，犹如聚墨。不仅日月的光晖收敛，乃至天人的光，以及天上宫殿的光明（</w:t>
      </w:r>
      <w:r w:rsidRPr="00544396">
        <w:rPr>
          <w:rStyle w:val="Char"/>
          <w:rFonts w:hint="eastAsia"/>
          <w:sz w:val="28"/>
        </w:rPr>
        <w:t>欲界六天与色界十八天</w:t>
      </w:r>
      <w:r>
        <w:rPr>
          <w:rFonts w:hint="eastAsia"/>
        </w:rPr>
        <w:t>），在佛的光明的普照下悉皆显现不出来。</w:t>
      </w:r>
    </w:p>
    <w:p w:rsidR="002238C9" w:rsidRDefault="002238C9" w:rsidP="00E65F34">
      <w:pPr>
        <w:ind w:firstLine="31680"/>
      </w:pPr>
      <w:r>
        <w:rPr>
          <w:rFonts w:hint="eastAsia"/>
        </w:rPr>
        <w:t>第二偈颂陈述讲经说法的功德。“为众开法藏，广施功德宝。”在其修因证果全过程中，要不疲不厌地为众生开启佛的法藏，欲令众生开示悟入佛之知见，此乃一切诸佛如来示现八相成道的唯一目的。一切众生虽有佛法藏，但如果没有佛的慈悲开示引导，衣里明珠，宅中宝藏，众生全然不知，所以要给众生开显出来。那么开显指示一切众生本具的佛性，还得要用种种善巧方便来布施这种功德法财，要使众生能够把本有的妙宝藏取出来。净土法门执持名号乃是胜异方便，六字洪名是阿弥陀佛的功德宝藏的结晶，念佛人以果地上的名号宝藏，开采因中自性宝藏，自他不二，透过名号显发自性的宝藏。当我们把名号的功德宝藏开显完毕，念佛行人也就圆成无量光寿，成为阿弥陀佛了。法藏菩萨建立名号即是为众生提供增上缘，佛种从缘生。所以提供的这个增上缘是这六字洪名，极乐世界就是令众生佛种破土而出长成菩提树王之强缘，这就是广施功德宝的含义。“常于大众中，说法狮子吼。”利乐安隐众生的第一要务就是讲经说法，而且是恒常不断，不疲不厌二六时中都在观察众生，随着众生根机成熟，不失时机地予以演说。“说法狮子吼”，这比喻讲经说法气概如狮子咆哮。如狮子吼含有三个意思：一者如说而行，如行而说。二者无畏说，智慧深广，辩才无碍，不畏惧任何的外道，并令一切外道邪魔生起畏惧之心。三者决定说，所契证的实相妙理是真实不虚，称性而说，无有含糊猜测，能令众生产生决定的信心。说法像狮子吼，还有激励的作用，能令听法的大众生起勇猛求证菩提的心，就好像狮子王在吼的时候，小狮子们也倍增威风一样，而百兽闻声惧怕，赶紧潜逃。这个偈子也启示我们作为念佛的净业行人，一定要把讲经说法作为重大的使命。如善导大师一方面勇猛精进地修行，同时或著述，或用文学艺术的形式（</w:t>
      </w:r>
      <w:r w:rsidRPr="00544396">
        <w:rPr>
          <w:rStyle w:val="Char"/>
          <w:rFonts w:hint="eastAsia"/>
          <w:sz w:val="28"/>
        </w:rPr>
        <w:t>西方净土变及监制龙门大佛</w:t>
      </w:r>
      <w:r>
        <w:rPr>
          <w:rFonts w:hint="eastAsia"/>
        </w:rPr>
        <w:t>），或抄写净土经典等多种方式传播净土教言利导众生。他于《观经四帖疏》开示云：“欲得舍此娑婆生死之身，八苦、五苦、三恶道苦等，闻即信行者，不惜身命，急为说之。若得一人舍苦出生死者，是名真报佛恩。”尤其在末法时期，一切众生都在无明黑暗中，透不出一点智慧亮光的时候，更要以法的光明，觉悟众生。劝进行者，自信教人信，同登极乐国。</w:t>
      </w:r>
    </w:p>
    <w:p w:rsidR="002238C9" w:rsidRDefault="002238C9" w:rsidP="00E65F34">
      <w:pPr>
        <w:ind w:firstLine="31680"/>
      </w:pPr>
      <w:r>
        <w:rPr>
          <w:rFonts w:hint="eastAsia"/>
        </w:rPr>
        <w:t>请看下面偈颂：</w:t>
      </w:r>
      <w:r w:rsidRPr="00B57900">
        <w:rPr>
          <w:rStyle w:val="Emphasis"/>
          <w:rFonts w:hint="eastAsia"/>
        </w:rPr>
        <w:t>供养一切佛，具足众德本，愿慧悉成满，得为三界雄。如佛无碍智，通达靡不照，愿我功德力，等此最胜尊。</w:t>
      </w:r>
    </w:p>
    <w:p w:rsidR="002238C9" w:rsidRDefault="002238C9" w:rsidP="00E65F34">
      <w:pPr>
        <w:ind w:firstLine="31680"/>
      </w:pPr>
      <w:r>
        <w:rPr>
          <w:rFonts w:hint="eastAsia"/>
        </w:rPr>
        <w:t>第一偈法藏菩萨立誓要供养一切佛，是菩萨因地万行当中，成就果上之德的一个重要的因行。供养一切诸佛，修习无上福德，是为了求证佛的智慧，是故广修供养一科便成为一切功德的根本。发愿是菩萨行的动力机制，愿为万行之先导，由愿导行，愿行相资才能达到成佛的宝所。建立菩提愿乃智慧的表达，故称为愿慧，愿行与智慧悉皆圆满，就能成为三界之大雄。在欲界、色界、无色界之三界中，能断难断之烦惑，成为一切众生之无上士，大雄猛者。</w:t>
      </w:r>
    </w:p>
    <w:p w:rsidR="002238C9" w:rsidRDefault="002238C9" w:rsidP="00E65F34">
      <w:pPr>
        <w:ind w:firstLine="31680"/>
      </w:pPr>
      <w:r>
        <w:rPr>
          <w:rFonts w:hint="eastAsia"/>
        </w:rPr>
        <w:t>第二偈是一个总结性的祈愿。法藏菩萨发愿自己未来成就无上正等正觉，要像现在的世自在王如来一样，具有着通达一切诸法实相的深广智慧。佛的无碍智慧，像光明通达法界的一切事理、因果、性相，没有不了解的，无所不知，无所不能。这是一个菩萨在因地当中，对果地的佛的一种慕求，所以最后“愿我功德力，等此最胜尊。”祈愿我前面立誓，即将行持的福德智慧的力量，能与最胜之世尊</w:t>
      </w:r>
      <w:r>
        <w:t>——</w:t>
      </w:r>
      <w:r>
        <w:rPr>
          <w:rFonts w:hint="eastAsia"/>
        </w:rPr>
        <w:t>世自在王如来的福德智慧齐等。法藏菩萨的如是祈愿即是上求佛道、下化众生之大菩提愿。</w:t>
      </w:r>
    </w:p>
    <w:p w:rsidR="002238C9" w:rsidRDefault="002238C9" w:rsidP="00E65F34">
      <w:pPr>
        <w:ind w:firstLine="31680"/>
      </w:pPr>
      <w:r>
        <w:rPr>
          <w:rFonts w:hint="eastAsia"/>
        </w:rPr>
        <w:t>请看下面偈颂：</w:t>
      </w:r>
    </w:p>
    <w:p w:rsidR="002238C9" w:rsidRPr="00B57900" w:rsidRDefault="002238C9" w:rsidP="00E65F34">
      <w:pPr>
        <w:ind w:firstLine="31680"/>
        <w:rPr>
          <w:rStyle w:val="Emphasis"/>
        </w:rPr>
      </w:pPr>
      <w:r w:rsidRPr="00B57900">
        <w:rPr>
          <w:rStyle w:val="Emphasis"/>
          <w:rFonts w:hint="eastAsia"/>
        </w:rPr>
        <w:t>斯愿若克果，大千应感动，虚空诸天神，当雨珍妙华。佛语阿难，法藏比丘说此颂已，应时普地六种震动，天雨妙华，以散其上。自然音乐，空中赞言：决定必成无上正觉。</w:t>
      </w:r>
    </w:p>
    <w:p w:rsidR="002238C9" w:rsidRDefault="002238C9" w:rsidP="00E65F34">
      <w:pPr>
        <w:ind w:firstLine="31680"/>
      </w:pPr>
      <w:r>
        <w:rPr>
          <w:rFonts w:hint="eastAsia"/>
        </w:rPr>
        <w:t>这段就是请求征信瑞相。法藏菩萨陈述完内心的誓愿后，便又请求，若我四十八大愿能够圆满成就的话，三千大千世界应该会有感通的瑞相出来，虚空中的诸多天神（</w:t>
      </w:r>
      <w:r w:rsidRPr="00B57900">
        <w:rPr>
          <w:rStyle w:val="Char"/>
          <w:rFonts w:hint="eastAsia"/>
          <w:sz w:val="28"/>
        </w:rPr>
        <w:t>指梵天、忉利天人，一切欲界和色界的一切天众</w:t>
      </w:r>
      <w:r>
        <w:rPr>
          <w:rFonts w:hint="eastAsia"/>
        </w:rPr>
        <w:t>），应该撒下珍奇殊妙之华。这个偈子陈述完毕，镜头就切换到释迦牟尼佛的法会。释迦本师便告诉阿难，就在法藏比丘说完这个偈颂的时候，即时大地六种震动（</w:t>
      </w:r>
      <w:r w:rsidRPr="00B57900">
        <w:rPr>
          <w:rStyle w:val="Char"/>
          <w:rFonts w:hint="eastAsia"/>
          <w:sz w:val="28"/>
        </w:rPr>
        <w:t>六种震动即动、起、涌、震、吼、击</w:t>
      </w:r>
      <w:r>
        <w:rPr>
          <w:rFonts w:hint="eastAsia"/>
        </w:rPr>
        <w:t>），天上有着种种奇妙的华散在了世自在王佛和法藏菩萨的身上，以及与会的所有大众身上，并且亦有种种的旃檀香、细末香洒下，自然飘来奇妙的音乐，虚空中震响起雄浑的赞言：“决定必成无上正觉”。这虚空印证授记法藏菩萨决定成就无上正等正觉，亦印证其四十八大愿一定能圆满，由于法藏比丘发愿成佛是以四十八大愿圆满为先决前提的。这虚空作证，亦即法身佛印证授记，足证法藏菩萨称性所发的这四十八大愿，乃是法界之大事因缘，才能感得十方诸佛的印证以及诸天神的散华供养。</w:t>
      </w:r>
    </w:p>
    <w:p w:rsidR="002238C9" w:rsidRDefault="002238C9" w:rsidP="00E65F34">
      <w:pPr>
        <w:ind w:firstLine="31680"/>
      </w:pPr>
      <w:r>
        <w:rPr>
          <w:rFonts w:hint="eastAsia"/>
        </w:rPr>
        <w:t>这种感应的瑞相，体现出法界中超然存在与心性互动的奥秘。中国的《周易》以感应为体性，这种感应的真理堪与天下准。在周易的很多卦爻里边都能彰显隐显感应的奇妙。如《周易》中孚卦“九二爻辞”曰：鹤鸣在阴，其子和之；我有好爵，吾与尔靡之。”当鹤在山林荫处鸣叫的时候，其小鹤就会自然地随声和之，我有好酒，愿与你同杯共饮欢欣。表达同气相感、彼此唱和的道理。孔子由此诠释：“君子居其室，出其言善，则千里之外应之，况其迩者乎？居其室，出其言不善，则千里之外违之，况其迩者乎？言出乎身，加乎民，行发乎迩，见乎远。言行，君子之枢机。枢机之发，荣辱之主也。言行，君子之所以动天地也，可不慎乎！”意谓君子在房间里面都要谨慎自己的言语，在屋子里面说一句善言，千里之外都会应之，会建立善缘，千里之外都能感应，更何况旁边的人，对于你所发出的善言美语当然也很欢喜了！如果在屋子里面出了一句不善之言，那千里之外都会与你相违逆，更何况在旁边的人呢！所以这个语言发出的信息是会影响他人的。所以言语和行为，对君子来说，像门户的枢轴和射箭的扳机一样，这个枢机一旦发动，善言就感召荣乐，不善之言就招感污辱。故善恶之缘是由自己的言行来决定的。所以言和行是君子之所以动天地的一种能量，还能够不谨慎吗？孔子阐发、感应之微言大义，乃真实不虚的。《周易》进一步阐明易之体无思也，无为也，寂然不动（类似无思、无为、寂然不动之法身）。其体性是内具法相与妙用的。所以“感而遂通天下故也。”由此建立占卦预测的原理，用占卦的形式去一感，马上卦相就表现出相关信息</w:t>
      </w:r>
      <w:r>
        <w:t>——</w:t>
      </w:r>
      <w:r>
        <w:rPr>
          <w:rFonts w:hint="eastAsia"/>
        </w:rPr>
        <w:t>吉凶悔吝，映现无遗。“非天下之至神，其孰能与此。”此乃天下至为神妙的东西，所以不疾而速，不行而至。《易》之体相用之神妙，亦可在这段经文获得印证。法藏菩萨深知法界感应的奥秘，故而至诚祈请瑞相征信，证知法藏菩萨发出了如是超世大愿，法界之无上大事因缘，现出瑞相是法尔自然的。圣人以神道设教，欲令十方众生对大不可思议之净土法门产生信心，亦必然有此瑞相。通过这个征信瑞相，表明法藏菩萨四十八大愿称性而发，饶益众生，因成果满，真实不虚。这是法身佛的证诚，是十方诸佛、菩萨、天龙八部的证诚，吾辈行人当如是仰信。</w:t>
      </w:r>
    </w:p>
    <w:p w:rsidR="002238C9" w:rsidRDefault="002238C9" w:rsidP="00E65F34">
      <w:pPr>
        <w:ind w:firstLine="31680"/>
      </w:pPr>
      <w:r>
        <w:rPr>
          <w:rFonts w:hint="eastAsia"/>
        </w:rPr>
        <w:t>请看下面经文：</w:t>
      </w:r>
    </w:p>
    <w:p w:rsidR="002238C9" w:rsidRPr="00B57900" w:rsidRDefault="002238C9" w:rsidP="00E65F34">
      <w:pPr>
        <w:ind w:firstLine="31680"/>
        <w:rPr>
          <w:rStyle w:val="Emphasis"/>
        </w:rPr>
      </w:pPr>
      <w:r w:rsidRPr="00B57900">
        <w:rPr>
          <w:rStyle w:val="Emphasis"/>
          <w:rFonts w:hint="eastAsia"/>
        </w:rPr>
        <w:t>于是法藏比丘，具足修满如是大愿，诚谛不虚。超出世间，深乐寂灭。</w:t>
      </w:r>
    </w:p>
    <w:p w:rsidR="002238C9" w:rsidRDefault="002238C9" w:rsidP="00E65F34">
      <w:pPr>
        <w:ind w:firstLine="31680"/>
      </w:pPr>
      <w:r>
        <w:rPr>
          <w:rFonts w:hint="eastAsia"/>
        </w:rPr>
        <w:t>这是最后总结赞叹的誓愿，就在感应法藏菩萨说偈之时，法藏菩萨五大劫的思惟，考察十方诸佛刹土，择取其精华，摒弃其陋劣，来修习其建构极乐世界的蓝本，如是大愿蓝图悉已成就。称性发出的大愿真实不虚，与大慈悲心相应，与一切种智相应，乃法身大士真诚愿心所流现，无有虚妄。这四十八大愿是超出一切世间，乃至超出一切诸佛之宏愿，世出世间没有能够与其相比肩的。法藏菩萨完成了四十八大愿的建构后，就得实施完成。就好像一个建筑大师完成了建筑设计图，下一步就要施工了。圆满这桩大事可不是一般草率能办成的，须向内心去求呀！自性具足世出世间一切善法功德，是故法藏菩萨深心好乐寂灭。寂灭就是诸佛所证的涅槃，乃至一切众生介尔一念本具的如来藏性。寂灭必须是灭除了贪瞋痴种种烦惑，以及一切执着分别、种种戏论，方能证入。法藏菩萨好乐寂灭境界，首先得分证寂灭，也要令他所教化救度的众生契入寂灭的境界。可见四十八大愿中，每一愿都是一切众生本具的心性，欲令这本具之心性来庄严其自性的净土，如是因行果证、生心佛心便如水赴大海，如响应音声。正因为这样的同构对应的原则，法藏菩萨才敢祈愿请证明：“大千应感动，虚空诸天神，当雨珍妙华。”这样马上虚空当中就发出赞叹的语言：“决定必成无上正觉！”如是不可思议之因，生起不可思议之果。从净土法门弥陀大愿的肇立、因地万行圆满大愿，以及大愿在果地接引众生往生净土的全过程，都贯穿着感应道交难思议的特点。这是净土法门原始要终的一个特点。若不能从感应道交难思议的本位上去了解领纳这个净土法门，就很难产生真实的信心。伏冀诸仁者于斯嘱意。</w:t>
      </w:r>
    </w:p>
    <w:p w:rsidR="002238C9" w:rsidRDefault="002238C9" w:rsidP="00E65F34">
      <w:pPr>
        <w:ind w:firstLine="31680"/>
      </w:pPr>
      <w:r>
        <w:rPr>
          <w:rFonts w:hint="eastAsia"/>
        </w:rPr>
        <w:t>南无阿弥陀佛！</w:t>
      </w:r>
    </w:p>
    <w:p w:rsidR="002238C9" w:rsidRDefault="002238C9" w:rsidP="00E65F34">
      <w:pPr>
        <w:ind w:firstLine="31680"/>
      </w:pPr>
      <w:r>
        <w:rPr>
          <w:rFonts w:hint="eastAsia"/>
        </w:rPr>
        <w:t>（待续）</w:t>
      </w:r>
    </w:p>
    <w:p w:rsidR="002238C9" w:rsidRDefault="002238C9" w:rsidP="00C01874">
      <w:pPr>
        <w:pStyle w:val="Heading1"/>
      </w:pPr>
      <w:r>
        <w:rPr>
          <w:rFonts w:hint="eastAsia"/>
        </w:rPr>
        <w:t>《佛说无量寿经》讲记之二十一</w:t>
      </w:r>
    </w:p>
    <w:p w:rsidR="002238C9" w:rsidRDefault="002238C9" w:rsidP="00E65F34">
      <w:pPr>
        <w:ind w:firstLine="31680"/>
      </w:pPr>
      <w:r>
        <w:rPr>
          <w:rFonts w:hint="eastAsia"/>
        </w:rPr>
        <w:t>（接上期）</w:t>
      </w:r>
    </w:p>
    <w:p w:rsidR="002238C9" w:rsidRDefault="002238C9" w:rsidP="00E65F34">
      <w:pPr>
        <w:ind w:firstLine="31680"/>
      </w:pPr>
      <w:r>
        <w:rPr>
          <w:rFonts w:hint="eastAsia"/>
        </w:rPr>
        <w:t>诸位大德比丘，诸位居士同修：</w:t>
      </w:r>
    </w:p>
    <w:p w:rsidR="002238C9" w:rsidRPr="00E95B9B" w:rsidRDefault="002238C9" w:rsidP="00E65F34">
      <w:pPr>
        <w:ind w:firstLine="31680"/>
        <w:rPr>
          <w:rStyle w:val="Emphasis"/>
        </w:rPr>
      </w:pPr>
      <w:r>
        <w:rPr>
          <w:rFonts w:hint="eastAsia"/>
        </w:rPr>
        <w:t>请看经文：</w:t>
      </w:r>
      <w:r w:rsidRPr="00E95B9B">
        <w:rPr>
          <w:rStyle w:val="Emphasis"/>
          <w:rFonts w:hint="eastAsia"/>
        </w:rPr>
        <w:t>阿难！法藏比丘于其佛所，诸天、魔、梵、龙神八部大众之中，发斯弘誓，建此愿已，一向专志庄严妙土。所修佛国开廓广大，超胜独妙，建立常然，无衰无变。于不可思议兆载永劫，积植菩萨无量德行。</w:t>
      </w:r>
    </w:p>
    <w:p w:rsidR="002238C9" w:rsidRDefault="002238C9" w:rsidP="00E65F34">
      <w:pPr>
        <w:ind w:firstLine="31680"/>
      </w:pPr>
      <w:r>
        <w:rPr>
          <w:rFonts w:hint="eastAsia"/>
        </w:rPr>
        <w:t>这是积集德行，总括概述法藏菩萨由愿导行、庄严净土之过程。释迦本师转述完阿弥陀佛所发的大愿及瑞相感应后，又对当机者阿难叙说：法藏比丘在世自在王佛的法会上，“诸天、魔、梵、龙神八部大众之中”，这是参与法会的大众，有欲界天众、色界梵王、龙神等八部众。八部即天众、龙众、夜叉（飞行在空中的鬼神）、乾闼婆（帝释天的俗乐神）、阿修罗（又叫非天，有天福，但没有天位，常与帝释斗争）、迦楼罗（金翅鸟，摄龙为食）、紧那罗（帝释天的法乐神）、摩睺罗伽（大蟒神）。这八部里面，因天众和龙众最为神妙殊胜，所以就叫天龙八部。除此之外，参加法会的还有无量不可数的声闻、缘觉、菩萨等四众弟子。</w:t>
      </w:r>
    </w:p>
    <w:p w:rsidR="002238C9" w:rsidRDefault="002238C9" w:rsidP="00E65F34">
      <w:pPr>
        <w:ind w:firstLine="31680"/>
      </w:pPr>
      <w:r>
        <w:rPr>
          <w:rFonts w:hint="eastAsia"/>
        </w:rPr>
        <w:t>法藏菩萨在世自在王佛法会上向诸多与会者称性发出四十八大愿以后，便开始为圆满大愿而修行，无量劫以来专心致志地以菩萨六度万行来庄严他将建立的妙丽刹土。他所庄严的极乐刹土，面积之广袤，如虚空无有边际。由于法藏菩萨以十方无量不可思议诸佛世界无量众生为所化之境，所以他所庄严的刹土亦无量不可思议地广袤，无穷大的刹土方能相应容纳、安顿无央数众生。“超胜独妙”，是指极乐净土不仅面积广阔，而且其中每一景物、每一构件都是妙丽庄严、超胜十方一切佛刹的，将法性中最深层的、最微妙的德性，都彰显在净土的一一景物中。西方净土是由阿弥陀佛的愿心流现出来的，它称性建立起来，其体性凝常不变，永无衰败，不像我们这个刹土有成住坏空的变易。西方净土无衰无变的特点即是涅槃的体性，超越了成住坏空的现象界的规律。</w:t>
      </w:r>
    </w:p>
    <w:p w:rsidR="002238C9" w:rsidRDefault="002238C9" w:rsidP="00E65F34">
      <w:pPr>
        <w:ind w:firstLine="31680"/>
      </w:pPr>
      <w:r>
        <w:rPr>
          <w:rFonts w:hint="eastAsia"/>
        </w:rPr>
        <w:t>法藏菩萨庄重地完成四十八大愿的过程，动经无量劫，在微尘劫又微尘劫无量久远的时间中，来积植菩萨六度万行的无量德行。可见西方极乐世界建立非一蹴而就，而是旷劫久远以来，以法藏菩萨精进勇猛、捍劳忍苦的大行来成就的，故而才能感得身心依正，悉皆第一无比。</w:t>
      </w:r>
    </w:p>
    <w:p w:rsidR="002238C9" w:rsidRPr="00E95B9B" w:rsidRDefault="002238C9" w:rsidP="00E65F34">
      <w:pPr>
        <w:ind w:firstLine="31680"/>
        <w:rPr>
          <w:rStyle w:val="Emphasis"/>
        </w:rPr>
      </w:pPr>
      <w:r>
        <w:rPr>
          <w:rFonts w:hint="eastAsia"/>
        </w:rPr>
        <w:t>请看经文：</w:t>
      </w:r>
      <w:r w:rsidRPr="00E95B9B">
        <w:rPr>
          <w:rStyle w:val="Emphasis"/>
          <w:rFonts w:hint="eastAsia"/>
        </w:rPr>
        <w:t>不生欲觉、瞋觉、害觉，不起欲想、瞋想、害想，不著色、声、香、味、触、法。忍力成就，不计众苦。少欲知足，无染恚痴。三昧常寂，智慧无碍。无有虚伪、谄曲之心，和颜爱语，先意承问。勇猛精进，志愿无倦。专求清白之法，以惠利群生。恭敬三宝，奉事师长。以大庄严具足众行，令诸众生功德成就。</w:t>
      </w:r>
    </w:p>
    <w:p w:rsidR="002238C9" w:rsidRDefault="002238C9" w:rsidP="00E65F34">
      <w:pPr>
        <w:ind w:firstLine="31680"/>
      </w:pPr>
      <w:r>
        <w:rPr>
          <w:rFonts w:hint="eastAsia"/>
        </w:rPr>
        <w:t>这一段叙述法藏菩萨庄严净土的方法。大乘佛法昭示菩萨庄严净土，都是为饶益众生，都是为令众生离生死苦，得涅槃乐，这即是大菩提心。离开了这个大菩提心，就没有菩萨摄取庄严净土的动力。《维摩诘经》第一品大长者子宝积“问于如来净土之行”，释迦本师开示：“直心是菩萨净土，菩萨成佛时，不谄众生来生其国；深心是菩萨净土，菩萨成佛时，具足功德众生来生其国；菩提心是菩萨净土，菩萨成佛时，大乘众生来生其国。”包括六度、四无量心、四摄法乃至十善业都是菩萨净土。菩萨欲得净土，应当先净其心，随其心净则佛土净。法藏菩萨构建净土，仍然不离“心净则佛土净”的基本原理。法藏菩萨庄严净土，首先从自净其意下手，要远离一切污染的烦恼。吾人见闻觉知的意念中，有三种知觉性是普遍存在而厚重的：第一是欲淫觉，欲界众生举心动念常不离男女；第二是瞋恚觉，对违缘之人事生起瞋恨心；第三种是恼害觉，对冤家对头起恼害心。“欲觉”是五欲尘境没有现前，预先所起的一种邪念；“欲想”是五欲尘境现前时，贪念占有的心就生了出来，是比“觉”更为粗糙的一种精神作用。如果三觉不生，三想也不会起来。所以修行重在控制念头，令念头清净。念头中最重的就是淫欲的念头、瞋恚的念头、恼害他人的念头，用般若空慧观照，以及修不净观、慈悲观等方便行，便能不生欲觉、瞋觉、害觉，不起欲想、瞋想、害想。眼、耳、鼻、舌、身、意之六根不染著色、声、香、味、触、法之六尘，因而六识不起，这时灵光独耀，迥脱根尘，便可获得自在解脱，才叫“无依道人”（</w:t>
      </w:r>
      <w:r w:rsidRPr="00E95B9B">
        <w:rPr>
          <w:rStyle w:val="Char"/>
          <w:rFonts w:hint="eastAsia"/>
          <w:sz w:val="28"/>
        </w:rPr>
        <w:t>无依：犹言无著，谓虽处于万境而一无所依，即不被任何外在条件所左右；无依道人指远离烦恼系缚之境界，又不被任何事物所束缚之佛道修行者</w:t>
      </w:r>
      <w:r>
        <w:rPr>
          <w:rFonts w:hint="eastAsia"/>
        </w:rPr>
        <w:t>）。</w:t>
      </w:r>
    </w:p>
    <w:p w:rsidR="002238C9" w:rsidRDefault="002238C9" w:rsidP="00E65F34">
      <w:pPr>
        <w:ind w:firstLine="31680"/>
      </w:pPr>
      <w:r>
        <w:rPr>
          <w:rFonts w:hint="eastAsia"/>
        </w:rPr>
        <w:t>“忍力成就，不计众苦”，在大乘菩萨行中，修忍是重要科目。忍之为德，为持戒苦行功德所不及，能忍者即是大力大仁。能行忍辱，就能够产生慈悲心，有慈悲心就是成佛的种子。菩萨忍行无量，概说有两种主要忍行：一者生忍，对一切众生的毁谤恶骂、种种逼恼能行忍辱波罗蜜，作还债想；二者法忍，对种种饥饿、疾病、寒热等逼恼能安忍。法藏菩萨对人事与环境的种种违缘诸苦，其心安忍，发大誓愿，阿鼻地狱剧苦我当忍之，何况小苦。菩萨思惟，饥渴寒热是外魔军，结使烦恼是内魔贼，当破此二军以成佛道，若不尔者，佛道不成。昔释迦本师成道时对魔王阐述魔内军云：“欲是汝初军，忧愁为第二，饥渴第三军，渴爱为第四，睡眠第五军，怖畏为第六，疑悔第七军，瞋恚为第八，利养虚称九，自高憍慢十，如是等军众，厌没出家人。我以禅智力，破汝此诸军。得成佛道已，度脱一切人。”（</w:t>
      </w:r>
      <w:r w:rsidRPr="00E95B9B">
        <w:rPr>
          <w:rStyle w:val="Char"/>
          <w:rFonts w:hint="eastAsia"/>
          <w:sz w:val="28"/>
        </w:rPr>
        <w:t>《大智度论》卷十五</w:t>
      </w:r>
      <w:r>
        <w:rPr>
          <w:rFonts w:hint="eastAsia"/>
        </w:rPr>
        <w:t>）菩萨于此诸军虽未能破，着忍辱铠，捉智慧剑，执禅定盾，遮诸烦恼箭，是名内忍。法藏菩萨如是修内忍、外忍、法忍、随佛教忍、无方所忍、修处处忍、非所为忍、不逼恼忍、悲心忍、誓愿忍等，得无量福德与智慧，福慧相资，趋近成佛宝所。</w:t>
      </w:r>
    </w:p>
    <w:p w:rsidR="002238C9" w:rsidRDefault="002238C9" w:rsidP="00E65F34">
      <w:pPr>
        <w:ind w:firstLine="31680"/>
      </w:pPr>
      <w:r>
        <w:rPr>
          <w:rFonts w:hint="eastAsia"/>
        </w:rPr>
        <w:t>法藏菩萨将上求下化作为自己生命的崇高目标，专志净土，淡泊名利，不贪求世间物欲享乐，其心闲旷安乐。诚如《遗教经》所云：“少欲之人，则无谄曲以求人意，亦复不为诸根所牵。行少欲者，心则坦然，无所忧畏，触事有余，常无不足。有少欲者，则有涅槃，是名少欲。汝等比丘，若欲脱诸苦恼，当观知足。知足之法，即是富乐安隐之处。知足之人，虽卧地上，犹为安乐；不知足者，虽处天堂，亦不称意。不知足者，虽富而贫；知足之人，虽贫而富。”《一向出生菩萨经》记载：阿弥陀佛昔为太子，闻此微妙法门（法本陀罗尼），奉持精进，七千岁中，胁不至席，不念爱欲财宝，不问他事，常独处止，意不倾动，复教化八千亿万那由他人得不退转。此亦属阿弥陀佛因地少欲知足、精进办道之一例。</w:t>
      </w:r>
    </w:p>
    <w:p w:rsidR="002238C9" w:rsidRDefault="002238C9" w:rsidP="00E65F34">
      <w:pPr>
        <w:ind w:firstLine="31680"/>
      </w:pPr>
      <w:r>
        <w:rPr>
          <w:rFonts w:hint="eastAsia"/>
        </w:rPr>
        <w:t>我们现代人的烦恼痛苦就在于多欲，大多攀缘物质上的享乐。然而却欲壑难填，恒常为求不得苦所折磨。所以要改善吾人的生活质量、幸福指数，就应回归到少欲知足的心态上来，深信因果，随缘度日。尤其是在全球生存资源日益匮乏的今天，倡导少欲知足、节俭惜福的生活方式，乃人类之福祉。法藏菩萨以如是智悲严持戒律，自然降伏贪瞋痴三毒烦恼。止观并运，禅定三昧功深，就能显发无碍的智慧。无碍智慧之内涵，具有无我的善，善解因缘业报，善解生死相续不绝，善解出世间之要道，善解大乘真空妙有之中道了义。如是智慧，乃渡越生死湍流之坚船，亦是无明黑暗之慧炬。法藏菩萨以般若船到解脱岸，亦以悲愿入于生死苦海烦恼稠林游戏神通，作如梦佛事。</w:t>
      </w:r>
    </w:p>
    <w:p w:rsidR="002238C9" w:rsidRDefault="002238C9" w:rsidP="00E65F34">
      <w:pPr>
        <w:ind w:firstLine="31680"/>
      </w:pPr>
      <w:r>
        <w:rPr>
          <w:rFonts w:hint="eastAsia"/>
        </w:rPr>
        <w:t>法藏菩萨在无量久远行菩萨道过程中，悉能具足甚深的禅定智慧、寂照的德能，其心质直，无有虚伪、邪曲之心，大平等的襟怀中，不存机诈巧伪之态。以慈敬心对待一切众生，和颜悦色待人接物，令人如沐春风，以爱语摄受众生。如纯孝之子体察父母之心一样，去体察众生之心，对众生种种需求预先关照过问。恒顺众生，承事供养众生，令众生心生欢喜。心、佛、众生，平等无差别，众生欢喜即诸佛欢喜。为诸众生作不请之友，只要能令众生得福乐安隐，悉皆主动去做。如是修行科目，精进不已，所发志愿，执持在怀，不疲不厌，专求大乘佛法。纵然遭受着阿鼻地狱的剧苦，法藏菩萨圆满大愿的决心亦不会退转。诚如普贤所发之愿王：虚空界尽，众生界尽，众生业尽，众生烦恼尽，我此大愿无有穷尽，念念相续，无有间断，身语意业，无有疲厌。法藏菩萨由至诚心发出的大愿与行持亦复如是。</w:t>
      </w:r>
    </w:p>
    <w:p w:rsidR="002238C9" w:rsidRDefault="002238C9" w:rsidP="00E65F34">
      <w:pPr>
        <w:ind w:firstLine="31680"/>
      </w:pPr>
      <w:r>
        <w:rPr>
          <w:rFonts w:hint="eastAsia"/>
        </w:rPr>
        <w:t>法藏菩萨精进勇猛专求纯一无杂的大乘佛法，其目的是以大乘法来救度众生，赐予大白牛车，以如来灭度而灭度之。法藏菩萨在无量劫的修行当中，每一生都示现出对佛宝、法宝、僧宝的尊敬。何以故？三宝是众生无明长夜中的慧炬，出离生死险道的大导师。菩萨修行亦离不开三宝的护念与加持，是故要恭敬三宝，在一切时一切处的修行过程中，恒常不离念佛，不离念法，不离念僧。并要发愿在没有佛法僧三宝的地方，建立住持三宝。对和尚阿阇梨诸师长尊重奉事，依教修行，善知识者，乃修道成就之大因缘。法藏菩萨以四十八大愿引导不可思议兆载永劫的菩萨大行，由菩萨大行来圆满弘愿，即为具足菩萨六度众行。并将此愿行功德回向一切众生，欲令一切众生也能够得到这样的功德成就。为此，法藏菩萨将其无量劫修行的所有功德，都凝聚在六字洪名里面，透过六字洪名将佛的果地功德惠利众生，俾令众生信愿念佛，带业往生到西方净土，速满菩萨行业，快速成佛，是为令诸众生功德成就。</w:t>
      </w:r>
    </w:p>
    <w:p w:rsidR="002238C9" w:rsidRPr="00FE0922" w:rsidRDefault="002238C9" w:rsidP="00E65F34">
      <w:pPr>
        <w:ind w:firstLine="31680"/>
        <w:rPr>
          <w:rStyle w:val="Emphasis"/>
        </w:rPr>
      </w:pPr>
      <w:r>
        <w:rPr>
          <w:rFonts w:hint="eastAsia"/>
        </w:rPr>
        <w:t>请看经文：</w:t>
      </w:r>
      <w:r w:rsidRPr="00FE0922">
        <w:rPr>
          <w:rStyle w:val="Emphasis"/>
          <w:rFonts w:hint="eastAsia"/>
        </w:rPr>
        <w:t>住空、无相、无愿之法，无作无起，观法如化。远离粗言，自害害彼，彼此俱害。修习善语，自利利人，人我兼利。弃国捐王，绝去财色。自行六波罗蜜，教人令行。无央数劫，积功累德。随其生处，在意所欲，无量宝藏，自然发应，教化安立无数众生，住于无上正真之道。或为长者、居士、豪姓、尊贵，或为刹利国君、转轮圣帝，或为六欲天主，乃至梵王，常以四事，供养恭敬一切诸佛。如是功德，不可称说。</w:t>
      </w:r>
    </w:p>
    <w:p w:rsidR="002238C9" w:rsidRDefault="002238C9" w:rsidP="00E65F34">
      <w:pPr>
        <w:ind w:firstLine="31680"/>
      </w:pPr>
      <w:r>
        <w:rPr>
          <w:rFonts w:hint="eastAsia"/>
        </w:rPr>
        <w:t>法藏菩萨由超世大愿所导引的菩萨六度，前五度（</w:t>
      </w:r>
      <w:r w:rsidRPr="00FE0922">
        <w:rPr>
          <w:rStyle w:val="Char"/>
          <w:rFonts w:hint="eastAsia"/>
          <w:sz w:val="28"/>
        </w:rPr>
        <w:t>布施、持戒、忍辱、精进、禅定</w:t>
      </w:r>
      <w:r>
        <w:rPr>
          <w:rFonts w:hint="eastAsia"/>
        </w:rPr>
        <w:t>）属福德范畴，第六度般若属智慧范畴。般若乃出生三世诸佛之母，了达一切缘起法自性本空，人空、法空、空空亦空、毕竟空、无所有。于诸法空性中，无男相、女相、一相、异相等。缘起之诸法万相，求其自性，皆不可得，这就是无相。既了知无相，便无愿求，这就是无愿。此即三解脱门，由此三门进入涅槃城。菩萨“行此深般若波罗蜜多”，度一切苦厄，乃快速积功累德、断烦恼成佛道之真实行履处。法藏菩萨安住般若智慧，了知一切诸法本来寂灭，本来寂灭就本无造作，无作便无起，无起便无生，无生便无灭。于此寂灭，心得安乐。菩萨观一切世间如幻如化，不见众生生，不见众生灭，不见国土生，不见国土灭，不见诸法生，不见诸法灭，不见佛出现，不见佛涅槃。虽知一切法远离文字，不可言说，而常说法，辩才无尽；虽不取著教化众生事，而不舍大悲，为度众生，转于法轮。</w:t>
      </w:r>
    </w:p>
    <w:p w:rsidR="002238C9" w:rsidRDefault="002238C9" w:rsidP="00E65F34">
      <w:pPr>
        <w:ind w:firstLine="31680"/>
      </w:pPr>
      <w:r>
        <w:rPr>
          <w:rFonts w:hint="eastAsia"/>
        </w:rPr>
        <w:t>于诸法空性中，建立因果的正见，勤修一切善法。法藏菩萨的身口意三业随智慧行，在口业方面，远离粗恶的言语（</w:t>
      </w:r>
      <w:r w:rsidRPr="00FE0922">
        <w:rPr>
          <w:rStyle w:val="Char"/>
          <w:rFonts w:hint="eastAsia"/>
          <w:sz w:val="28"/>
        </w:rPr>
        <w:t>妄言、绮语、恶口、两舌等</w:t>
      </w:r>
      <w:r>
        <w:rPr>
          <w:rFonts w:hint="eastAsia"/>
        </w:rPr>
        <w:t>）。这些粗言，能损品格，增长恶业，减福消慧，同时亦伤害他人，令他人的形象受损，蓄积怨恨，祸从口出，彼此都受到伤害。为此，法藏菩萨以净戒庄严口业，积极地修习善语，说诚实语，说质直语，说柔软语，说和合语。法藏菩萨修行这种善的口业，便能感得梵音清净、名声远扬的果报。自己得到了利益，他人也得到善语的温暖，引发善根，人我兼利，福德恒流。</w:t>
      </w:r>
    </w:p>
    <w:p w:rsidR="002238C9" w:rsidRDefault="002238C9" w:rsidP="00E65F34">
      <w:pPr>
        <w:ind w:firstLine="31680"/>
      </w:pPr>
      <w:r>
        <w:rPr>
          <w:rFonts w:hint="eastAsia"/>
        </w:rPr>
        <w:t>法藏菩萨在无量劫一向庄严妙土的净土行中，生生世世感得国王的身份，而每常捐弃，对财宝色欲等五欲享乐看破放下，远离轮回的烦恼，志求大愿的圆满。自己专注于布施、持戒、忍辱、精进、禅定、般若的六度行持。此六波罗蜜乃是对治凡夫烦恼的六剂良方：布施度悭贪，持戒度毁犯，忍辱度瞋恚，精进度懈怠，禅定度散乱，般若度愚痴。此六度每一度亦具足其他五度，互渗互入，相得益彰。六度的圆满即为成就佛果，是故法藏菩萨无量劫来对六度修持未曾违远。法藏菩萨自行六波罗蜜得到殊胜增上的法益，亦以同体的大悲心教令他人亦行六波罗蜜，离生死苦，得涅槃乐，在无央数劫甚大久远之时间内，不厌不倦地积累如是自他二利的功德。</w:t>
      </w:r>
    </w:p>
    <w:p w:rsidR="002238C9" w:rsidRDefault="002238C9" w:rsidP="00E65F34">
      <w:pPr>
        <w:ind w:firstLine="31680"/>
      </w:pPr>
      <w:r>
        <w:rPr>
          <w:rFonts w:hint="eastAsia"/>
        </w:rPr>
        <w:t>由于法藏菩萨无央数劫六度的因行，自然感到种种的福报。随着他每一期生命的投生之处，应他的愿心自然感到种种宝藏。现出这些福德宝藏不是为了满足自己五欲的享乐，而是广为布施给众生，以满足众生资生用具的需求。以此摄受教化众生，劝勉他们发上求下化之菩提心，引领他们出离生死轮回的险路。</w:t>
      </w:r>
    </w:p>
    <w:p w:rsidR="002238C9" w:rsidRDefault="002238C9" w:rsidP="00E65F34">
      <w:pPr>
        <w:ind w:firstLine="31680"/>
      </w:pPr>
      <w:r>
        <w:rPr>
          <w:rFonts w:hint="eastAsia"/>
        </w:rPr>
        <w:t>法藏菩萨因地净土行中，无量劫以来，或示现为大富长者，或示现为寡欲蕴德的居士，或示现为具有权势的名门望族，或示现为精神贵族婆罗门，或示现为刹帝利国君，或示现为以十善业道施化的转轮圣王，或示现为六欲天（</w:t>
      </w:r>
      <w:r w:rsidRPr="00FE0922">
        <w:rPr>
          <w:rStyle w:val="Char"/>
          <w:rFonts w:hint="eastAsia"/>
          <w:sz w:val="28"/>
        </w:rPr>
        <w:t>即四天王天、忉利天、须焰摩天、兜率陀天、化乐天、他化自在天</w:t>
      </w:r>
      <w:r>
        <w:rPr>
          <w:rFonts w:hint="eastAsia"/>
        </w:rPr>
        <w:t>）的天主，或示现为色界的大梵天王，乃至示现为比丘、王子、法师等。如《法华经》中记载大通智胜如来十六王子，出家净修梵行，求无上菩提。大通智胜佛灭度后，十六沙弥菩萨常乐说是《妙法华经》，后悉成佛，其第九王子即阿弥陀佛是。《悲华经》记载：无量劫前，有转轮王，名无诤念，供养宝藏如来，因大臣宝海梵志（</w:t>
      </w:r>
      <w:r w:rsidRPr="00FE0922">
        <w:rPr>
          <w:rStyle w:val="Char"/>
          <w:rFonts w:hint="eastAsia"/>
          <w:sz w:val="28"/>
        </w:rPr>
        <w:t>释迦牟尼佛前身</w:t>
      </w:r>
      <w:r>
        <w:rPr>
          <w:rFonts w:hint="eastAsia"/>
        </w:rPr>
        <w:t>）劝勉，发菩提愿，愿成佛时，国中种种清净庄严。宝藏如来与授记，过恒河沙劫西方世界作佛，国名安乐。彼国王者，即阿弥陀佛是。在每一次的示现身份中，或以饮食、衣服、卧具、汤药尊敬供养一切诸佛，或说法利人，或发四弘誓愿，或忏悔自新，或广行六度，所谓根深叶茂，源远流长。</w:t>
      </w:r>
    </w:p>
    <w:p w:rsidR="002238C9" w:rsidRDefault="002238C9" w:rsidP="00E65F34">
      <w:pPr>
        <w:ind w:firstLine="31680"/>
      </w:pPr>
      <w:r>
        <w:rPr>
          <w:rFonts w:hint="eastAsia"/>
        </w:rPr>
        <w:t>法藏菩萨在这无量劫过程当中，生生世世，随形六道，上求下化，广结法缘。如是不可思议的功德，海墨难书，昼夜一劫，赞莫能尽。法藏菩萨久远劫前的菩萨大行功德，亦全体凝聚在六字名号中。当吾人称念万德洪名时，如是功德便显现在吾人心中，令吾人明了法藏菩萨的功德乃为救度我等众生而勤修，乃为恩赐我等众生而积累。如是洪恩厚赐，吾人何能仰报百千万亿分之一？唯有恳勤念佛，矢志净土，方慰法藏菩萨悲心于万一。</w:t>
      </w:r>
    </w:p>
    <w:p w:rsidR="002238C9" w:rsidRDefault="002238C9" w:rsidP="00E65F34">
      <w:pPr>
        <w:ind w:firstLine="31680"/>
      </w:pPr>
      <w:r>
        <w:rPr>
          <w:rFonts w:hint="eastAsia"/>
        </w:rPr>
        <w:t>南无阿弥陀佛！</w:t>
      </w:r>
    </w:p>
    <w:p w:rsidR="002238C9" w:rsidRDefault="002238C9" w:rsidP="00E65F34">
      <w:pPr>
        <w:ind w:firstLine="31680"/>
      </w:pPr>
      <w:r>
        <w:rPr>
          <w:rFonts w:hint="eastAsia"/>
        </w:rPr>
        <w:t>（待续）</w:t>
      </w:r>
    </w:p>
    <w:p w:rsidR="002238C9" w:rsidRDefault="002238C9" w:rsidP="00C01874">
      <w:pPr>
        <w:pStyle w:val="Heading1"/>
      </w:pPr>
      <w:r>
        <w:rPr>
          <w:rFonts w:hint="eastAsia"/>
        </w:rPr>
        <w:t>《佛说无量寿经》讲记之二十二</w:t>
      </w:r>
    </w:p>
    <w:p w:rsidR="002238C9" w:rsidRDefault="002238C9" w:rsidP="00E65F34">
      <w:pPr>
        <w:ind w:firstLine="31680"/>
      </w:pPr>
      <w:r>
        <w:rPr>
          <w:rFonts w:hint="eastAsia"/>
        </w:rPr>
        <w:t>（接上期）</w:t>
      </w:r>
    </w:p>
    <w:p w:rsidR="002238C9" w:rsidRDefault="002238C9" w:rsidP="00E65F34">
      <w:pPr>
        <w:ind w:firstLine="31680"/>
      </w:pPr>
      <w:r>
        <w:rPr>
          <w:rFonts w:hint="eastAsia"/>
        </w:rPr>
        <w:t>诸位大德比丘，诸位居士同修：</w:t>
      </w:r>
    </w:p>
    <w:p w:rsidR="002238C9" w:rsidRPr="004E565C" w:rsidRDefault="002238C9" w:rsidP="00E65F34">
      <w:pPr>
        <w:ind w:firstLine="31680"/>
        <w:rPr>
          <w:rStyle w:val="Emphasis"/>
        </w:rPr>
      </w:pPr>
      <w:r>
        <w:rPr>
          <w:rFonts w:hint="eastAsia"/>
        </w:rPr>
        <w:t>请看经文：</w:t>
      </w:r>
      <w:r w:rsidRPr="004E565C">
        <w:rPr>
          <w:rStyle w:val="Emphasis"/>
          <w:rFonts w:hint="eastAsia"/>
        </w:rPr>
        <w:t>口气香洁，如优钵罗华。身诸毛孔，出栴檀香，其香普熏无量世界。容色端正，相好殊妙。其手常出无尽之宝，衣服饮食，珍妙华香，缯盖幢幡，庄严之具。如是等事，超诸天人。于一切法，而得自在。</w:t>
      </w:r>
    </w:p>
    <w:p w:rsidR="002238C9" w:rsidRDefault="002238C9" w:rsidP="00E65F34">
      <w:pPr>
        <w:ind w:firstLine="31680"/>
      </w:pPr>
      <w:r>
        <w:rPr>
          <w:rFonts w:hint="eastAsia"/>
        </w:rPr>
        <w:t>这段经文继续介绍法藏菩萨因地自利利他的菩萨行，由于法藏菩萨严持戒律，远离粗言，修习善语，感得口中香洁，发出如青莲华的气味，全身的一一毛孔都散发着栴檀的香味。用栴檀香来比喻法藏菩萨所证的戒、定、慧、解脱、解脱知见五分法身之香。如是含摄戒定功能之栴檀香味普熏无量无边微尘数的佛刹，令他方世界有情众生，闻香生发念佛念法念僧之心。法藏菩萨无量劫忍力精进、和颜爱语的德能，自然感得三十二相、八十随形好之端正容貌，紫磨真金之妙色，悦可众心，摄受众生。</w:t>
      </w:r>
    </w:p>
    <w:p w:rsidR="002238C9" w:rsidRDefault="002238C9" w:rsidP="00E65F34">
      <w:pPr>
        <w:ind w:firstLine="31680"/>
      </w:pPr>
      <w:r>
        <w:rPr>
          <w:rFonts w:hint="eastAsia"/>
        </w:rPr>
        <w:t>由于法藏菩萨无央数劫修持布施、忍辱波罗蜜，自然地感得奇妙之宝手，惠予众生的种种供养，如衣服、饮食、医药，都能从手里面出来，还从手掌中自然流出供佛的幢幡、缯盖、香华、音乐以及衣服、饮食、卧具、医药等，其宝手流现万物，为诸众生作大施主。</w:t>
      </w:r>
    </w:p>
    <w:p w:rsidR="002238C9" w:rsidRDefault="002238C9" w:rsidP="00E65F34">
      <w:pPr>
        <w:ind w:firstLine="31680"/>
      </w:pPr>
      <w:r>
        <w:rPr>
          <w:rFonts w:hint="eastAsia"/>
        </w:rPr>
        <w:t>《华严经》中具足优婆夷的小器中涌出无量饮食，从十方前来的无量众生悉得饱足。法藏菩萨亦以无尽福德藏恩赐一切众生，令诸众生生奇特之想，感恩之余生发阿耨多罗三藐三菩提心。如上种种上供诸佛、下化众生的六度万行之功德，种种救度众生的不可思议的妙用，不是一般谨守十善道业的天人所能企及的，这是出世的善根、大慈悲心方可结晶的妙用。法藏菩萨是在无央数劫自利利他的过程中，于一切法得大自在，心能转物，得普现色身自在，随众生心演种种法自在，得寿命自在，资生用具应念而至自在，对法界事理、因果性相得解自在。种种自在，所谓纳须弥于芥子，揽大海为醍醐，变长劫为短劫，缩广刹为微尘等，法藏菩萨有如是无量自在，故云于一切法得自在。</w:t>
      </w:r>
    </w:p>
    <w:p w:rsidR="002238C9" w:rsidRPr="009F3DF8" w:rsidRDefault="002238C9" w:rsidP="00E65F34">
      <w:pPr>
        <w:ind w:firstLine="31680"/>
        <w:rPr>
          <w:rStyle w:val="Emphasis"/>
        </w:rPr>
      </w:pPr>
      <w:r>
        <w:rPr>
          <w:rFonts w:hint="eastAsia"/>
        </w:rPr>
        <w:t>请看经文：</w:t>
      </w:r>
      <w:r w:rsidRPr="009F3DF8">
        <w:rPr>
          <w:rStyle w:val="Emphasis"/>
          <w:rFonts w:hint="eastAsia"/>
        </w:rPr>
        <w:t>阿难白佛，法藏菩萨，为已成佛而取灭度，为未成佛，为今现在。佛告阿难，法藏菩萨，今已成佛，现在西方，去此十万亿刹。其佛世界，名曰安乐。阿难又问，其佛成道已来，为经几时。佛言，成佛已来，凡历十劫。</w:t>
      </w:r>
    </w:p>
    <w:p w:rsidR="002238C9" w:rsidRDefault="002238C9" w:rsidP="00E65F34">
      <w:pPr>
        <w:ind w:firstLine="31680"/>
      </w:pPr>
      <w:r>
        <w:rPr>
          <w:rFonts w:hint="eastAsia"/>
        </w:rPr>
        <w:t>这是法藏成佛第八章，阿难听闻释尊追述法藏菩萨的因地妙行果德后，就向佛申问：法藏菩萨是已成而取灭度的过去佛还是尚未成佛，或是当今的现在佛？启问在这里是非常重要的，阿难尊者为破两种疑惑故启问。一者，前面听闻释尊介绍法藏菩萨的发愿以及无量劫的积功累德，那么他到底成就佛果不？二者，若已成佛，为是过去佛抑或现在佛，若是现在佛，我等众生往生彼土，尚可依怙。然若灭度了，属过去佛，吾人矻矻往生彼土，岂不落空？可见这是一桩必须问明白的大事。</w:t>
      </w:r>
    </w:p>
    <w:p w:rsidR="002238C9" w:rsidRDefault="002238C9" w:rsidP="00E65F34">
      <w:pPr>
        <w:ind w:firstLine="31680"/>
      </w:pPr>
      <w:r>
        <w:rPr>
          <w:rFonts w:hint="eastAsia"/>
        </w:rPr>
        <w:t>释尊以慈悲而肯定的语气告诉阿难，法藏菩萨不是过去已经灭度的佛，亦不是未成就的佛，而是现在已经成就的佛，当下正在西方净土讲经说法。极乐世界离此娑婆世界有十万亿佛刹（</w:t>
      </w:r>
      <w:r w:rsidRPr="009F3DF8">
        <w:rPr>
          <w:rStyle w:val="Char"/>
          <w:rFonts w:hint="eastAsia"/>
          <w:sz w:val="28"/>
        </w:rPr>
        <w:t>一佛刹即一个三千大千世界</w:t>
      </w:r>
      <w:r>
        <w:rPr>
          <w:rFonts w:hint="eastAsia"/>
        </w:rPr>
        <w:t>）。阿弥陀佛愿力所成就的世界名为安乐（</w:t>
      </w:r>
      <w:r w:rsidRPr="009F3DF8">
        <w:rPr>
          <w:rStyle w:val="Char"/>
          <w:rFonts w:hint="eastAsia"/>
          <w:sz w:val="28"/>
        </w:rPr>
        <w:t>离生死逼恼故</w:t>
      </w:r>
      <w:r>
        <w:rPr>
          <w:rFonts w:hint="eastAsia"/>
        </w:rPr>
        <w:t>），在其他经典中，又有指称西方净土为安养（</w:t>
      </w:r>
      <w:r w:rsidRPr="009F3DF8">
        <w:rPr>
          <w:rStyle w:val="Char"/>
          <w:rFonts w:hint="eastAsia"/>
          <w:sz w:val="28"/>
        </w:rPr>
        <w:t>供养天然不假人力故</w:t>
      </w:r>
      <w:r>
        <w:rPr>
          <w:rFonts w:hint="eastAsia"/>
        </w:rPr>
        <w:t>），亦指称为清泰（</w:t>
      </w:r>
      <w:r w:rsidRPr="009F3DF8">
        <w:rPr>
          <w:rStyle w:val="Char"/>
          <w:rFonts w:hint="eastAsia"/>
          <w:sz w:val="28"/>
        </w:rPr>
        <w:t>大小三灾不及故</w:t>
      </w:r>
      <w:r>
        <w:rPr>
          <w:rFonts w:hint="eastAsia"/>
        </w:rPr>
        <w:t>），又指称为妙意（</w:t>
      </w:r>
      <w:r w:rsidRPr="009F3DF8">
        <w:rPr>
          <w:rStyle w:val="Char"/>
          <w:rFonts w:hint="eastAsia"/>
          <w:sz w:val="28"/>
        </w:rPr>
        <w:t>六尘妙境无不随心故</w:t>
      </w:r>
      <w:r>
        <w:rPr>
          <w:rFonts w:hint="eastAsia"/>
        </w:rPr>
        <w:t>）。此十万亿佛刹的空间距离，就我等凡夫心量而言，极为遥远，然就华藏世界海十不可说不可说微尘数刹土而言，尚属比邻而居的刹土，亦不算远。吾人信愿称名，临终正念之心就是净土莲华化生之心，心遍十方，心包虚空法界，又何有远近可言，须知临终阿弥陀佛放光接引，即是超时空之妙法。</w:t>
      </w:r>
    </w:p>
    <w:p w:rsidR="002238C9" w:rsidRDefault="002238C9" w:rsidP="00E65F34">
      <w:pPr>
        <w:ind w:firstLine="31680"/>
      </w:pPr>
      <w:r>
        <w:rPr>
          <w:rFonts w:hint="eastAsia"/>
        </w:rPr>
        <w:t>已知法藏菩萨已然成佛，住持安乐净土，尊者阿难又进一步启问：“这尊法藏菩萨所成的佛成就佛果以来有多长时间？”释尊回答：“阿弥陀佛成佛以来，凡已经历十劫。”这个时间是以娑婆世界观念而言的，而且是属阿弥陀佛一期赴机之说。究极而言，阿弥陀佛亦属无量久远劫以前早已实成的古佛。《法华经·无量寿品十六》中，与会大众怀疑释尊成佛未久，云何旷劫无量地涌菩萨是谁教化？佛言：我实成佛已来，无量无边劫。在无量尘点劫，往昔大通智胜佛有十六王子出家作菩萨沙弥。阿弥陀佛为第九王子，释迦牟尼佛为第十六王子。以此类推，则阿弥陀佛成佛以来亦应久远无量。释尊所以说凡经十劫，是赴娑婆众生根机一期应化而言。然十劫亦内含表法的意蕴，十表圆满，表无尽，从无尽圆满的悲心中数数应化说法，处处赴机摄受，是故阿弥陀佛成佛以来，今现在说法，不仅仅是释迦牟尼佛住世的时候是今现在说法，释尊涅槃后的今日，阿弥陀佛亦今现在说法。阿弥陀佛乃无量寿佛，无论我们何时往生，都不会有扑空的风险。《无量寿经》宋译本记载：“彼佛如来，来无所来，去无所去，无生无灭，非过现未来，但以酬愿度生，现在西方去阎浮提百千俱胝那由他佛刹，有世界名为极乐，佛名无量寿，成佛以来，于今十劫。”证知阿弥陀佛由本垂迹，摄受度化众生之悲智不可思议。</w:t>
      </w:r>
    </w:p>
    <w:p w:rsidR="002238C9" w:rsidRDefault="002238C9" w:rsidP="00E65F34">
      <w:pPr>
        <w:ind w:firstLine="31680"/>
      </w:pPr>
      <w:r>
        <w:rPr>
          <w:rFonts w:hint="eastAsia"/>
        </w:rPr>
        <w:t>请看经文：</w:t>
      </w:r>
    </w:p>
    <w:p w:rsidR="002238C9" w:rsidRPr="009F3DF8" w:rsidRDefault="002238C9" w:rsidP="00E65F34">
      <w:pPr>
        <w:ind w:firstLine="31680"/>
        <w:rPr>
          <w:rStyle w:val="Emphasis"/>
        </w:rPr>
      </w:pPr>
      <w:r w:rsidRPr="009F3DF8">
        <w:rPr>
          <w:rStyle w:val="Emphasis"/>
          <w:rFonts w:hint="eastAsia"/>
        </w:rPr>
        <w:t>其佛国土，自然七宝，金，银，琉璃，珊瑚，琥珀，砗磲，玛瑙，合成为地。恢廓旷荡，不可限极。悉相杂厕，转相间入。光赫煜烁，微妙奇丽，清净庄严。超逾十方一切世界众宝中精，其宝犹如第六天宝。</w:t>
      </w:r>
    </w:p>
    <w:p w:rsidR="002238C9" w:rsidRDefault="002238C9" w:rsidP="00E65F34">
      <w:pPr>
        <w:ind w:firstLine="31680"/>
      </w:pPr>
      <w:r>
        <w:rPr>
          <w:rFonts w:hint="eastAsia"/>
        </w:rPr>
        <w:t>这是国土七宝庄严第九章。西方极乐国土是由阿弥陀佛清净愿心所流现，国土构成的材质是七宝乃至无量珍宝，这些珍宝皆是法尔自然显发出来，清净、晶莹、柔软，乃十方所有刹土众宝中精。极乐世界地面悉由黄金、白银、琉璃（</w:t>
      </w:r>
      <w:r w:rsidRPr="009F3DF8">
        <w:rPr>
          <w:rStyle w:val="Char"/>
          <w:rFonts w:hint="eastAsia"/>
          <w:sz w:val="28"/>
        </w:rPr>
        <w:t>青色宝</w:t>
      </w:r>
      <w:r>
        <w:rPr>
          <w:rFonts w:hint="eastAsia"/>
        </w:rPr>
        <w:t>）、珊瑚（</w:t>
      </w:r>
      <w:r w:rsidRPr="009F3DF8">
        <w:rPr>
          <w:rStyle w:val="Char"/>
          <w:rFonts w:hint="eastAsia"/>
          <w:sz w:val="28"/>
        </w:rPr>
        <w:t>海底碧色珊瑚树</w:t>
      </w:r>
      <w:r>
        <w:rPr>
          <w:rFonts w:hint="eastAsia"/>
        </w:rPr>
        <w:t>）、砗磲（</w:t>
      </w:r>
      <w:r w:rsidRPr="009F3DF8">
        <w:rPr>
          <w:rStyle w:val="Char"/>
          <w:rFonts w:hint="eastAsia"/>
          <w:sz w:val="28"/>
        </w:rPr>
        <w:t>大贝青白色宝</w:t>
      </w:r>
      <w:r>
        <w:rPr>
          <w:rFonts w:hint="eastAsia"/>
        </w:rPr>
        <w:t>）、玛瑙（</w:t>
      </w:r>
      <w:r w:rsidRPr="009F3DF8">
        <w:rPr>
          <w:rStyle w:val="Char"/>
          <w:rFonts w:hint="eastAsia"/>
          <w:sz w:val="28"/>
        </w:rPr>
        <w:t>赤白色如马之脑</w:t>
      </w:r>
      <w:r>
        <w:rPr>
          <w:rFonts w:hint="eastAsia"/>
        </w:rPr>
        <w:t>）、琥珀（</w:t>
      </w:r>
      <w:r w:rsidRPr="009F3DF8">
        <w:rPr>
          <w:rStyle w:val="Char"/>
          <w:rFonts w:hint="eastAsia"/>
          <w:sz w:val="28"/>
        </w:rPr>
        <w:t>其色红莹</w:t>
      </w:r>
      <w:r>
        <w:rPr>
          <w:rFonts w:hint="eastAsia"/>
        </w:rPr>
        <w:t>）作种种排列组合而成。如以琉璃为地，黄金作道（</w:t>
      </w:r>
      <w:r w:rsidRPr="009F3DF8">
        <w:rPr>
          <w:rStyle w:val="Char"/>
          <w:rFonts w:hint="eastAsia"/>
          <w:sz w:val="28"/>
        </w:rPr>
        <w:t>状似金绳</w:t>
      </w:r>
      <w:r>
        <w:rPr>
          <w:rFonts w:hint="eastAsia"/>
        </w:rPr>
        <w:t>）；或以杂宝为地，琉璃作道；或以紫金白银作地，百宝作道；或以不可说宝作地，或以不可说宝作道；或以千万宝为地，二三宝作道；如是转相间杂，转共合成，转相照曜，转相显发，光光色色，各各不同，而无杂乱。</w:t>
      </w:r>
    </w:p>
    <w:p w:rsidR="002238C9" w:rsidRDefault="002238C9" w:rsidP="00E65F34">
      <w:pPr>
        <w:ind w:firstLine="31680"/>
      </w:pPr>
      <w:r>
        <w:rPr>
          <w:rFonts w:hint="eastAsia"/>
        </w:rPr>
        <w:t>由阿弥陀佛广大平等之心感得极乐国土广大无边际。由于地面珍宝清净之极，故能含摄映现他方世界的景物，一多相即，广狭相容。且彼此刹土本相不坏，转相间入。极乐国土的地面珍宝，一一珍宝悉皆放出无量的光色，盛大赫奕，超过百千亿日月光明，这些珍宝所映射的光明穷微极妙，奇特华丽，清净透亮，庄严着极乐刹土每一地面。这些构成西方极乐国土的珍宝是十方无量世界一切珍宝当中最精妙的。他方世界无量最胜的珍宝都萃集在极乐世界。西方净土的珍宝，法尔自然地显现，犹如第六他化自在天自然现前的珍宝一样，无须造作。</w:t>
      </w:r>
    </w:p>
    <w:p w:rsidR="002238C9" w:rsidRDefault="002238C9" w:rsidP="00E65F34">
      <w:pPr>
        <w:ind w:firstLine="31680"/>
      </w:pPr>
      <w:r>
        <w:rPr>
          <w:rFonts w:hint="eastAsia"/>
        </w:rPr>
        <w:t>请看经文：</w:t>
      </w:r>
    </w:p>
    <w:p w:rsidR="002238C9" w:rsidRPr="009F3DF8" w:rsidRDefault="002238C9" w:rsidP="00E65F34">
      <w:pPr>
        <w:ind w:firstLine="31680"/>
        <w:rPr>
          <w:rStyle w:val="Emphasis"/>
        </w:rPr>
      </w:pPr>
      <w:r w:rsidRPr="009F3DF8">
        <w:rPr>
          <w:rStyle w:val="Emphasis"/>
          <w:rFonts w:hint="eastAsia"/>
        </w:rPr>
        <w:t>又其国土，无须弥山，及金刚围，一切诸山。亦无大海小海，溪渠井谷。佛神力故，欲见则见。亦无地狱饿鬼畜生诸难之趣。亦无四时春秋冬夏，不寒不热，常和调适。</w:t>
      </w:r>
    </w:p>
    <w:p w:rsidR="002238C9" w:rsidRDefault="002238C9" w:rsidP="00E65F34">
      <w:pPr>
        <w:ind w:firstLine="31680"/>
      </w:pPr>
      <w:r>
        <w:rPr>
          <w:rFonts w:hint="eastAsia"/>
        </w:rPr>
        <w:t>这一段是介绍西方极乐世界的地理和气候的情况。表达西方净土与秽土的迥然不同。西方净土是由阿弥陀佛的平等心显现出来的，其地面广阔平整，无有高山和江海湖泊。由依正不二的原理来观照，只因娑婆众生心有高下，便有峻岭峡谷；因吾人心怀嫉妒憎恨，地面便布满荆棘沙砾。阿弥陀佛的心清净平等广大，所以地面是恢廓旷荡，而且地平如掌，八功德水安详徐流，无有大海惊涛拍岸之惧。</w:t>
      </w:r>
    </w:p>
    <w:p w:rsidR="002238C9" w:rsidRDefault="002238C9" w:rsidP="00E65F34">
      <w:pPr>
        <w:ind w:firstLine="31680"/>
      </w:pPr>
      <w:r>
        <w:rPr>
          <w:rFonts w:hint="eastAsia"/>
        </w:rPr>
        <w:t>西方净土无有高山大海溪谷，然而我等从秽土往生的众生，有观瞻高岸深谷的习气，如果没有这些外境，或怀惆怅失落感，于是阿弥陀佛威神愿力加被，令那些想见高山大海的往生者，也能如愿以偿。可见阿弥陀佛护念众生无微不至，亦表达极乐世界尊重个体尊严与意志，无有强求之专制。从万法唯识的层面来看，往生者已证唯心识定，识性流现十方净秽国土，此识心圆明，名为佛神力，法尔欲见则见。</w:t>
      </w:r>
    </w:p>
    <w:p w:rsidR="002238C9" w:rsidRDefault="002238C9" w:rsidP="00E65F34">
      <w:pPr>
        <w:ind w:firstLine="31680"/>
      </w:pPr>
      <w:r>
        <w:rPr>
          <w:rFonts w:hint="eastAsia"/>
        </w:rPr>
        <w:t>西方净土由阿弥陀佛的法性愿心所流现，没有地狱、饿鬼、畜生三恶道，这是四十八愿第一愿的表达。亦不存在八种闻法修道的障碍，这八难是：地狱、饿鬼、畜生，三恶道众生遭受诸种剧苦，很难修行，这是三恶道的难；另有人道的四种：北俱卢洲、聋盲喑哑、世智辩聪、生在佛前佛后；还有色界的长寿天。表明阿弥陀佛以大悲心系缘苦难众生，不再让往生者在西方净土再遭受八难的煎熬，而趋向安乐修道的良性轨道。</w:t>
      </w:r>
    </w:p>
    <w:p w:rsidR="002238C9" w:rsidRDefault="002238C9" w:rsidP="00E65F34">
      <w:pPr>
        <w:ind w:firstLine="31680"/>
      </w:pPr>
      <w:r>
        <w:rPr>
          <w:rFonts w:hint="eastAsia"/>
        </w:rPr>
        <w:t>西方极乐世界气候甚佳，没有春夏秋冬四季的更替。春生夏长秋收冬藏的季节更迭，实则是众生心力共业所感，尤其是随着生态环境的破坏，排碳量的剧增，引发全球性的温室效应：冰川融化，海平面上升。这些已直接威胁到人类生存的基础。极乐世界没有夏天的炎热与冬天的寒冷，那里气候恒常地温和、调畅与舒适。这是阿弥陀佛及诸往生者安住三昧常寂、智慧无碍善业所感召的生态气候环境。所以“心净则佛土净，心秽则刹土秽”乃是生态环境最高的哲学理念。</w:t>
      </w:r>
    </w:p>
    <w:p w:rsidR="002238C9" w:rsidRPr="009F3DF8" w:rsidRDefault="002238C9" w:rsidP="00E65F34">
      <w:pPr>
        <w:ind w:firstLine="31680"/>
        <w:rPr>
          <w:rStyle w:val="Emphasis"/>
        </w:rPr>
      </w:pPr>
      <w:r>
        <w:rPr>
          <w:rFonts w:hint="eastAsia"/>
        </w:rPr>
        <w:t>请看经文：</w:t>
      </w:r>
      <w:r w:rsidRPr="009F3DF8">
        <w:rPr>
          <w:rStyle w:val="Emphasis"/>
          <w:rFonts w:hint="eastAsia"/>
        </w:rPr>
        <w:t>尔时阿难白佛言，世尊，若彼国土，无须弥山，其四天王及忉利天，依何而住。佛语阿难，第三炎天，乃至色究竟天，皆依何住。阿难白佛，行业果报，不可思议。佛语阿难，行业果报，不可思议。诸佛世界，亦不可思议。其诸众生功德善力，住行业之地，故能尔耳。阿难白佛，我不疑此法，但为将来众生，欲除其疑惑，故问斯义。</w:t>
      </w:r>
    </w:p>
    <w:p w:rsidR="002238C9" w:rsidRDefault="002238C9" w:rsidP="00E65F34">
      <w:pPr>
        <w:ind w:firstLine="31680"/>
      </w:pPr>
      <w:r>
        <w:rPr>
          <w:rFonts w:hint="eastAsia"/>
        </w:rPr>
        <w:t>前面释尊介绍西方极乐世界的国土是七宝构成的，也没有须弥山，大海，小海，溪渠，井谷，也没有春夏秋冬四季的更迭。阿难听到这些述说之后，就生起了一个疑问，这是以阿难尊者为代表的地球众生，拘于常识，自然会产生的疑问。我们这个世间的地理环境与三界的构成，都是有须弥山。四天王天与忉利天都是依须弥山而居住，而彼极乐净土如果没有须弥山，那彼土的四天王天及忉利天依托什么而安住呢</w:t>
      </w:r>
      <w:r>
        <w:t>?</w:t>
      </w:r>
    </w:p>
    <w:p w:rsidR="002238C9" w:rsidRDefault="002238C9" w:rsidP="00E65F34">
      <w:pPr>
        <w:ind w:firstLine="31680"/>
      </w:pPr>
      <w:r>
        <w:rPr>
          <w:rFonts w:hint="eastAsia"/>
        </w:rPr>
        <w:t>针对这个问题，释尊没有作正面回答，而是反诘阿难，此土的第三夜摩天（</w:t>
      </w:r>
      <w:r w:rsidRPr="009F3DF8">
        <w:rPr>
          <w:rStyle w:val="Char"/>
          <w:rFonts w:hint="eastAsia"/>
          <w:sz w:val="28"/>
        </w:rPr>
        <w:t>其上有兜率天、化乐天、他化自在天</w:t>
      </w:r>
      <w:r>
        <w:rPr>
          <w:rFonts w:hint="eastAsia"/>
        </w:rPr>
        <w:t>），乃至色究竟天（</w:t>
      </w:r>
      <w:r w:rsidRPr="009F3DF8">
        <w:rPr>
          <w:rStyle w:val="Char"/>
          <w:rFonts w:hint="eastAsia"/>
          <w:sz w:val="28"/>
        </w:rPr>
        <w:t>色界十八天中最高一天，又叫阿迦尼吒天</w:t>
      </w:r>
      <w:r>
        <w:rPr>
          <w:rFonts w:hint="eastAsia"/>
        </w:rPr>
        <w:t>），这些天皆是依何而居住的呢？因为夜摩天以上就不属地居，而是依虚空而居住，释尊用这个来反诘，逼令阿难摆脱常识线性思维。阿难由这个反诘立时作出智慧的反应，向佛禀白：因行业力果报不可思议，此土夜摩天乃至色究竟天的天人，依其十善业及禅定的业因，悉能感到于虚空安住的果报，这就是业力不可思议。释尊就告诉阿难，不但这娑婆众生的行业果报不可思议，还有诸佛的世界，尤其是由阿弥陀佛大悲愿心流现的清净刹土，更不可思议。其诸往生者的功德善力（</w:t>
      </w:r>
      <w:r w:rsidRPr="009F3DF8">
        <w:rPr>
          <w:rStyle w:val="Char"/>
          <w:rFonts w:hint="eastAsia"/>
          <w:sz w:val="28"/>
        </w:rPr>
        <w:t>信愿持名、十大愿王及净业三福的善德之力</w:t>
      </w:r>
      <w:r>
        <w:rPr>
          <w:rFonts w:hint="eastAsia"/>
        </w:rPr>
        <w:t>），往生到彼极乐刹土，安住在阿弥陀佛无央数劫积功累德所成就之净土上，众缘和合，交渗互感，法尔自然地显现无有须弥山的情形，乃是不可思议无作妙用所致，是法非思议分别所能知。</w:t>
      </w:r>
    </w:p>
    <w:p w:rsidR="002238C9" w:rsidRDefault="002238C9" w:rsidP="00E65F34">
      <w:pPr>
        <w:ind w:firstLine="31680"/>
      </w:pPr>
      <w:r>
        <w:rPr>
          <w:rFonts w:hint="eastAsia"/>
        </w:rPr>
        <w:t>阿难明晓佛意，恭敬向佛禀白：我不怀疑极乐净土无作妙用之法，只是怕将来的众生，障深慧浅，不明了西方净土安立的原理，横生种种疑惑，所以便预先提出这些疑问祈佛解答，以佛智慧威德遣除未来众生的疑网，是故所问如是甚深之义。阿难尊者乃大权示现的菩萨，为令未来众生起信故，建立三重问答，第一问是阿弥陀佛是过去佛，还是未成就佛，抑或是现在佛？第二是问阿弥陀佛成佛的时间久远？第三是问西方净土依什么而住？这三个问题都是未来的凡夫众生容易出现的疑点，在这一段预先加以问答清楚，俾令末法众生断疑生信，依教奉行，念佛往生极乐，获至疾速成佛度众生之大利。</w:t>
      </w:r>
    </w:p>
    <w:p w:rsidR="002238C9" w:rsidRDefault="002238C9" w:rsidP="00E65F34">
      <w:pPr>
        <w:ind w:firstLine="31680"/>
      </w:pPr>
      <w:r>
        <w:rPr>
          <w:rFonts w:hint="eastAsia"/>
        </w:rPr>
        <w:t>国土宝严章乃是对极乐世界之略说，其富丽庄严穷微极妙，后文还有详述。然就这段经文来对比娑婆秽土之情景，亦足以令吾人触目惊心，油生厌欣心。彼土恢廓广荡不可限极，此土面积狭窄日渐缩小（</w:t>
      </w:r>
      <w:r w:rsidRPr="009F3DF8">
        <w:rPr>
          <w:rStyle w:val="Char"/>
          <w:rFonts w:hint="eastAsia"/>
          <w:sz w:val="28"/>
        </w:rPr>
        <w:t>随着冰川融化</w:t>
      </w:r>
      <w:r>
        <w:rPr>
          <w:rFonts w:hint="eastAsia"/>
        </w:rPr>
        <w:t>）；彼土七宝为地柔软舒适，此土荆棘沙砾崎岖险难；彼土无三途八难，此土三恶道充满；彼土不寒不热常和调适，此土水灾旱灾气象乖戾。我等众生，长劫轮回，迷失本心，甘心忍受此土之剧痛曾无一念出离之心。今闻此极乐净妙胜境，顽迷之心憬悟，方始厌嫌娑婆之秽恶。此土大火聚，彼刹清凉地，避此趋彼之心，沛然而生。释迦弥陀两土世尊，开显两土苦乐情景，俾令众生厌离此土，欣慕彼刹，成就深信切愿，往生成佛之净业方可成就。一经往生，即可徜徉七宝庄严的极乐净土，逍遥自在，安享涅槃常乐我净之胜乐，何庆如之！南无阿弥陀佛</w:t>
      </w:r>
    </w:p>
    <w:p w:rsidR="002238C9" w:rsidRDefault="002238C9" w:rsidP="00E65F34">
      <w:pPr>
        <w:ind w:firstLine="31680"/>
      </w:pPr>
      <w:r>
        <w:rPr>
          <w:rFonts w:hint="eastAsia"/>
        </w:rPr>
        <w:t>（待续）</w:t>
      </w:r>
    </w:p>
    <w:p w:rsidR="002238C9" w:rsidRDefault="002238C9" w:rsidP="00C01874">
      <w:pPr>
        <w:pStyle w:val="Heading1"/>
      </w:pPr>
      <w:r>
        <w:rPr>
          <w:rFonts w:hint="eastAsia"/>
        </w:rPr>
        <w:t>《佛说无量寿经》讲记之二十三</w:t>
      </w:r>
    </w:p>
    <w:p w:rsidR="002238C9" w:rsidRDefault="002238C9" w:rsidP="00E65F34">
      <w:pPr>
        <w:ind w:firstLine="31680"/>
      </w:pPr>
      <w:r>
        <w:rPr>
          <w:rFonts w:hint="eastAsia"/>
        </w:rPr>
        <w:t>（接上期）</w:t>
      </w:r>
    </w:p>
    <w:p w:rsidR="002238C9" w:rsidRDefault="002238C9" w:rsidP="00E65F34">
      <w:pPr>
        <w:ind w:firstLine="31680"/>
      </w:pPr>
      <w:r>
        <w:rPr>
          <w:rFonts w:hint="eastAsia"/>
        </w:rPr>
        <w:t>诸位大德比丘，诸位居士同修：</w:t>
      </w:r>
    </w:p>
    <w:p w:rsidR="002238C9" w:rsidRPr="000A0DA8" w:rsidRDefault="002238C9" w:rsidP="00E65F34">
      <w:pPr>
        <w:ind w:firstLine="31680"/>
        <w:rPr>
          <w:rStyle w:val="Emphasis"/>
        </w:rPr>
      </w:pPr>
      <w:r>
        <w:rPr>
          <w:rFonts w:hint="eastAsia"/>
        </w:rPr>
        <w:t>请看经文：</w:t>
      </w:r>
      <w:r w:rsidRPr="000A0DA8">
        <w:rPr>
          <w:rStyle w:val="Emphasis"/>
          <w:rFonts w:hint="eastAsia"/>
        </w:rPr>
        <w:t>佛告阿难，无量寿佛，威神光明，最尊第一，诸佛光明所不能及。或照百佛世界，或千佛世界，取要言之，乃照东方恒沙佛刹，南西北方，四维上下，亦复如是。或有佛光照于七尺，或一由旬，二三四五由旬，如是转倍，乃至照一佛刹。是故无量寿佛，号无量光佛，无边光佛，无碍光佛，无对光佛，炎王光佛，清净光佛，欢喜光佛，智慧光佛，不断光佛，难思光佛，无称光佛，超日月光佛。</w:t>
      </w:r>
    </w:p>
    <w:p w:rsidR="002238C9" w:rsidRDefault="002238C9" w:rsidP="00E65F34">
      <w:pPr>
        <w:ind w:firstLine="31680"/>
      </w:pPr>
      <w:r>
        <w:rPr>
          <w:rFonts w:hint="eastAsia"/>
        </w:rPr>
        <w:t>这一段是光明独胜第十，属于阿弥陀佛摄法身愿的诠释。光明功德乃阿弥陀佛的核心功德之一，光明是阿弥陀佛传送四十八愿神力的载体，是救度十方众生重要的操作手段。阿弥陀佛的光明功德成就，一则是本愿所致，二则是万德所成。诚如《华严经》所述毗卢遮</w:t>
      </w:r>
    </w:p>
    <w:p w:rsidR="002238C9" w:rsidRDefault="002238C9" w:rsidP="00E65F34">
      <w:pPr>
        <w:ind w:firstLine="31680"/>
      </w:pPr>
      <w:r>
        <w:rPr>
          <w:rFonts w:hint="eastAsia"/>
        </w:rPr>
        <w:t>那佛的四十四门光明，乃是彼佛因地或皈依三宝，或发四弘誓愿，或修六度等等所成就。如经云：“又放光明名见佛，此光觉悟将殁者，令随忆念见如来，命终得生其净国。见有临终劝念佛，又示尊像令瞻敬，俾于佛所深归仰，是故得成此光明。”一一光明最后总结云：是故得成此光明。</w:t>
      </w:r>
    </w:p>
    <w:p w:rsidR="002238C9" w:rsidRDefault="002238C9" w:rsidP="00E65F34">
      <w:pPr>
        <w:ind w:firstLine="31680"/>
      </w:pPr>
      <w:r>
        <w:rPr>
          <w:rFonts w:hint="eastAsia"/>
        </w:rPr>
        <w:t>阿弥陀佛无量光明功德来自五劫的思惟发愿与无央数劫积功累德的菩萨大行。与十方无量诸佛的光明相比，阿弥陀佛的威神光明最尊第一，或表述为最尊严、最极好、最雄杰、最极明、最第一，诸佛光明无可企及。阿弥陀佛的光明随应着度化众生的需要，或者照一百个三千大千世界，或者照一千个三千大千世界、一万个三千大千世界，倍倍增进，乃至遍照东方恒河沙佛刹。南方、西方、北方，以及四维（</w:t>
      </w:r>
      <w:r w:rsidRPr="000A0DA8">
        <w:rPr>
          <w:rStyle w:val="Char"/>
          <w:rFonts w:hint="eastAsia"/>
          <w:sz w:val="28"/>
        </w:rPr>
        <w:t>四维就是四角，东南、西南、东北、西北</w:t>
      </w:r>
      <w:r>
        <w:rPr>
          <w:rFonts w:hint="eastAsia"/>
        </w:rPr>
        <w:t>）、上方与下方，这如是十方无量无边佛刹，佛光遍照亦复如是。阿弥陀佛的神光弥纶法界，收放自如，只要有苦难的众生，就有弥陀拯救的光明，其神光妙用就好像迦罗求罗虫。迦罗求罗虫的身体很细，但是有风吹过来，它身体就会随着风的速力而变大，风越大，身体就越大，乃至于大到能够吞食一切东西。风止息的时候，其虫的身躯也就细小。阿弥陀佛的光明亦复如是，众生的苦难越深重，阿弥陀佛的光就越炽盛。剧苦众生无量无边，阿弥陀佛的光明也无量无边，即所谓阿弥陀佛的光明或照百佛刹，或照千佛刹，乃至于或照无量无边的佛刹。这是阿弥陀佛因地悲愿所致。</w:t>
      </w:r>
    </w:p>
    <w:p w:rsidR="002238C9" w:rsidRDefault="002238C9" w:rsidP="00E65F34">
      <w:pPr>
        <w:ind w:firstLine="31680"/>
      </w:pPr>
      <w:r>
        <w:rPr>
          <w:rFonts w:hint="eastAsia"/>
        </w:rPr>
        <w:t>十方诸佛亦有常光与放光，其光明所照远近，依其因地求道所发的本愿及其修行功德的大小，到成佛时，或有佛的光明照于七尺，或照一由旬（</w:t>
      </w:r>
      <w:r w:rsidRPr="000A0DA8">
        <w:rPr>
          <w:rStyle w:val="Char"/>
          <w:rFonts w:hint="eastAsia"/>
          <w:sz w:val="28"/>
        </w:rPr>
        <w:t>一由旬四十里</w:t>
      </w:r>
      <w:r>
        <w:rPr>
          <w:rFonts w:hint="eastAsia"/>
        </w:rPr>
        <w:t>），或照二由旬，或照三、四、五由旬，如是倍倍增进，乃至或照一三千大千世界。诸佛所证的法身光、报身光都是平等的，其应化身的光明所照区域的远近优劣跟他因地所发的愿相关联。这种无差别当中的差别，亦是法尔如是。这是由于阿弥陀佛在因地所发的光明遍照十方愿（</w:t>
      </w:r>
      <w:r w:rsidRPr="000A0DA8">
        <w:rPr>
          <w:rStyle w:val="Char"/>
          <w:rFonts w:hint="eastAsia"/>
          <w:sz w:val="28"/>
        </w:rPr>
        <w:t>第十二愿</w:t>
      </w:r>
      <w:r>
        <w:rPr>
          <w:rFonts w:hint="eastAsia"/>
        </w:rPr>
        <w:t>），果地上自然出现了光中极尊的殊胜。阿弥陀佛的光明具有无量的功德，无量种类的光明，在这里，释迦牟尼佛撷取其中的十二种光明功德予以介绍。前文承接法藏因地之愿行的圆满，自然而成的阿弥陀佛便显现十二光如来之名号。十二光的体性是法身，其相状即是十二种名号之指称的内蕴，妙用是各各名号功德所展示的妙德。可见十二光的体相用悉皆不可思议，兹分述如下：</w:t>
      </w:r>
    </w:p>
    <w:p w:rsidR="002238C9" w:rsidRDefault="002238C9" w:rsidP="00E65F34">
      <w:pPr>
        <w:ind w:firstLine="31680"/>
      </w:pPr>
      <w:r>
        <w:rPr>
          <w:rFonts w:hint="eastAsia"/>
        </w:rPr>
        <w:t>第一是号无量光佛。阿弥陀佛彻证心性无量之体（</w:t>
      </w:r>
      <w:r w:rsidRPr="000A0DA8">
        <w:rPr>
          <w:rStyle w:val="Char"/>
          <w:rFonts w:hint="eastAsia"/>
          <w:sz w:val="28"/>
        </w:rPr>
        <w:t>无量寿</w:t>
      </w:r>
      <w:r>
        <w:rPr>
          <w:rFonts w:hint="eastAsia"/>
        </w:rPr>
        <w:t>），故其显现的光明亦无量。无量光又可称为真实明，即由实相所显发的光明。实相究竟如虚空，广大无边际，故其光明无量就可拓开有限量的众生的心胸，令我等狭劣短浅的众生开启自性的无量光，此光明即是智慧之相，是故十方众生蒙弥陀光明照触，便可开显本具的自然智、广大智、无师智，趋近无量光寿宝所。第二是号无边光佛。此是阿弥陀佛从平等觉性所显现的解脱知见，用以对治众生边见的颠倒，令众生了达真空妙有之正见，空有一如，理事圆融，深信因果，从空入有，庄严国土，饶益众生。我等凡夫未能了达中道的正见，总是在或断见或常见的邪见港湾中不能摆脱，不是执有，便是执空，知见的乖谬导致身心的恶业，苦不堪言。尤其是断空邪见，或谓人死灯灭、无有后世善恶罪福报应之事，或谓诸行皆空，无善无恶，遂即拨无因果，排斥罪福，潜行诸恶，肆无忌惮。阿弥陀佛因地见证到如是边见颠倒的众生坠入无间地狱，遂悲愿生发此无边光的中道智慧。我等众生接纳阿弥陀佛无边光的照触，便可离开有无的乖背，达到圆融中道的智慧。</w:t>
      </w:r>
    </w:p>
    <w:p w:rsidR="002238C9" w:rsidRDefault="002238C9" w:rsidP="00E65F34">
      <w:pPr>
        <w:ind w:firstLine="31680"/>
      </w:pPr>
      <w:r>
        <w:rPr>
          <w:rFonts w:hint="eastAsia"/>
        </w:rPr>
        <w:t>第三是号无碍光佛。无碍是具大自在力，能穿越一切障碍的意思，不仅世间的铁围山、须弥山不能障碍阿弥陀佛光明的普照，乃至于恶逆众生深重无明烦恼也不能障碍其光明的拯救。《观经》所示具造五逆十恶将下阿鼻地狱的众生，只要至心称念南无阿弥陀佛，具足十念，于念念中除八十亿劫生死之罪，蒙佛接引往生极乐净土。在吾人日常的修持中，无碍光直透我们无明黑漆的内心，如一面明镜，照见吾人的妄想杂念与今生宿世的恶业种子，令吾人在惭愧与感恩的念佛中业消智朗，身心轻安。</w:t>
      </w:r>
    </w:p>
    <w:p w:rsidR="002238C9" w:rsidRDefault="002238C9" w:rsidP="00E65F34">
      <w:pPr>
        <w:ind w:firstLine="31680"/>
      </w:pPr>
      <w:r>
        <w:rPr>
          <w:rFonts w:hint="eastAsia"/>
        </w:rPr>
        <w:t>第四是号无对光佛。对是对待的意思，阿弥陀佛的无对光超越能所（主客体）的对待，令蒙光照触的众生舍妄归真，无自无他，无善无恶，无缚无脱，凡圣平等，即禅宗所云向上本分、父母未生前本来面目，迥脱根尘，灵光独耀。自然中自然相，自然之有根本，自然光色参回，转变最胜。其无对光加持十方众生悟证不二心体，功德甚巨。若人但念阿弥陀，是名最上深妙禅。</w:t>
      </w:r>
    </w:p>
    <w:p w:rsidR="002238C9" w:rsidRDefault="002238C9" w:rsidP="00E65F34">
      <w:pPr>
        <w:ind w:firstLine="31680"/>
      </w:pPr>
      <w:r>
        <w:rPr>
          <w:rFonts w:hint="eastAsia"/>
        </w:rPr>
        <w:t>第五是号炎王光佛。炎王是指在一切光中最为炽盛的，故以“王”为喻。阿弥陀佛以炎王光的巨大势能平等普度九法界众生，尤其是堕入阿鼻地狱的剧苦众生。阿弥陀佛至彼地狱最上之顶，垂金色臂，放大光明，慈音告敕。其音随光直至地狱最底层，地狱所有铁城铁门铁网铜柱，乃至刀山剑树、镬汤炉炭，一切苦具，承炎王光照触，悉皆摧碎灰灭，如影随风，了无踪迹。地狱众生蒙光照触，宿世净土善根得以唤醒，见到阿弥陀佛相好光明，欢喜踊跃，油生信愿之胜心，即随光明直接上升，往生极乐净土。故知炎王光乃极重悲愿所成，吾人当感戴佛恩。</w:t>
      </w:r>
    </w:p>
    <w:p w:rsidR="002238C9" w:rsidRDefault="002238C9" w:rsidP="00E65F34">
      <w:pPr>
        <w:ind w:firstLine="31680"/>
      </w:pPr>
      <w:r>
        <w:rPr>
          <w:rFonts w:hint="eastAsia"/>
        </w:rPr>
        <w:t>第六号为清净光佛。清净是离开一切烦恼垢污的意思，阿弥陀佛的清净光对治凡夫众生的淫欲心。十方世界诸修行人，淫心不除，终不能出离轮回。然淫欲乃凡夫最重的烦恼，阿弥陀佛施设六字洪名，将清净光的功德赐予众生。众生至诚称念佛名，即可转淫欲火为智慧光，伏断淫根，远离热恼，成就三昧。</w:t>
      </w:r>
    </w:p>
    <w:p w:rsidR="002238C9" w:rsidRDefault="002238C9" w:rsidP="00E65F34">
      <w:pPr>
        <w:ind w:firstLine="31680"/>
      </w:pPr>
      <w:r>
        <w:rPr>
          <w:rFonts w:hint="eastAsia"/>
        </w:rPr>
        <w:t>第七号为欢喜光佛。欢喜光是由阿弥陀佛同体的大慈心所生起的令众生安乐的光明，亦是从无瞋善根所发起。阿弥陀佛以此慈光遍照十方世界，惠以众生以大安心、大安慰、大安乐。众生信愿称名，法喜充满，同体的慈悲心亦得以激活，对一切众生作同体观，远离无安众生心，以安清净心，令众生往生无忧恼的净土，承办大乘菩提涅槃。</w:t>
      </w:r>
    </w:p>
    <w:p w:rsidR="002238C9" w:rsidRDefault="002238C9" w:rsidP="00E65F34">
      <w:pPr>
        <w:ind w:firstLine="31680"/>
      </w:pPr>
      <w:r>
        <w:rPr>
          <w:rFonts w:hint="eastAsia"/>
        </w:rPr>
        <w:t>第八号为智慧光佛。知进守退为智，知空无我为慧。阿弥陀佛以般若智慧光加被十方众生，令其了达诸法如梦如幻如化，四大无常，五蕴无我，看破世间之幻相，放下人我是非，不住一切法而修诸善行，慧光灼破无明暗冥，显发能见真谛的慧眼。当知，吾人执持名号，即能显发般若智慧。</w:t>
      </w:r>
    </w:p>
    <w:p w:rsidR="002238C9" w:rsidRDefault="002238C9" w:rsidP="00E65F34">
      <w:pPr>
        <w:ind w:firstLine="31680"/>
      </w:pPr>
      <w:r>
        <w:rPr>
          <w:rFonts w:hint="eastAsia"/>
        </w:rPr>
        <w:t>第九号为不断光佛。不断光从阿弥陀佛自性涅槃之常德所显现，此光明竖穷过去、现在、未来三际一切时，常恒普照，能令众生开发大强勇猛精进的力量，对治一曝十寒之懈怠放逸，成办世间出世间的功德，增上往生品位。证知阿弥陀佛十劫以来，二六时中不间断地关顾着我等众生，不失时机地予以加持接引。慈母忆子，倚门盼望，垂臂救拔，未曾暂歇。</w:t>
      </w:r>
    </w:p>
    <w:p w:rsidR="002238C9" w:rsidRDefault="002238C9" w:rsidP="00E65F34">
      <w:pPr>
        <w:ind w:firstLine="31680"/>
      </w:pPr>
      <w:r>
        <w:rPr>
          <w:rFonts w:hint="eastAsia"/>
        </w:rPr>
        <w:t>第十号为难思光佛。阿弥陀佛的光明是从大慈悲心、大平等心流现出来的拯救九法界众生的神妙力量，由出世的善根所凝成。其光明之缘起与妙用，唯佛与佛方能究竟，声闻菩萨的智慧尚不能测量佛光妙用之少分，凡夫更是无从知晓。吾人只有从仰信入手，深信阿弥陀佛大不可思议的光明能够惠以我等凡夫大不可思议之大利，仰凭佛的救度，便可一了百了。一念净信，至心回向即得往生，何幸如之！</w:t>
      </w:r>
    </w:p>
    <w:p w:rsidR="002238C9" w:rsidRDefault="002238C9" w:rsidP="00E65F34">
      <w:pPr>
        <w:ind w:firstLine="31680"/>
      </w:pPr>
      <w:r>
        <w:rPr>
          <w:rFonts w:hint="eastAsia"/>
        </w:rPr>
        <w:t>第十一号为无称光佛。无称是无能用语言称赞的意思，所谓言语道断，心行处灭。因为阿弥陀佛的神光离心缘之相，离名字之相，离言说之相。十方九法界众生因弥陀神光名号，得以一超直入如来地。上至如文殊、普贤这样的等觉菩萨，下至如我等这样的悠悠凡夫，乃至造作五逆十恶的地狱众生，信愿称名，悉能蒙光照触加被，往生净土，疾速成佛。如是大平等的救度神德，无法用语言去赞叹、去表达、去描述，所以叫无称光佛。</w:t>
      </w:r>
    </w:p>
    <w:p w:rsidR="002238C9" w:rsidRDefault="002238C9" w:rsidP="00E65F34">
      <w:pPr>
        <w:ind w:firstLine="31680"/>
      </w:pPr>
      <w:r>
        <w:rPr>
          <w:rFonts w:hint="eastAsia"/>
        </w:rPr>
        <w:t>第十二号为超日月光佛。吾人所处的世间主要的照明光源是日月之光，这是上天给人类的恩惠。日月之光沐浴众生，滋养世间的树木花卉。然阿弥陀佛的光明无论是炽盛度还是功能作用，都超过日月的光百千万亿倍。日月的光明常被障碍，山峦、覆盆乃至阿修罗大手掩盖，都会遮断日月光明的照射。而阿弥陀佛的光明彻山透壁，通幽达冥，无有能隔碍其光明的。又阿弥陀佛的光明不仅能照明外部世界，而且还能够令众生伏烦恼、破无明、开智慧，这是世间日月的业力光所不能企及的。</w:t>
      </w:r>
    </w:p>
    <w:p w:rsidR="002238C9" w:rsidRDefault="002238C9" w:rsidP="00E65F34">
      <w:pPr>
        <w:ind w:firstLine="31680"/>
      </w:pPr>
      <w:r>
        <w:rPr>
          <w:rFonts w:hint="eastAsia"/>
        </w:rPr>
        <w:t>《楞严经》中，大势至菩萨追溯往昔恒河沙劫前所遇的超日月光佛教授念佛三昧法门，彼时相继一劫所示现的十二如来，或是阿弥陀佛的应化身。</w:t>
      </w:r>
    </w:p>
    <w:p w:rsidR="002238C9" w:rsidRDefault="002238C9" w:rsidP="00E65F34">
      <w:pPr>
        <w:ind w:firstLine="31680"/>
      </w:pPr>
      <w:r>
        <w:rPr>
          <w:rFonts w:hint="eastAsia"/>
        </w:rPr>
        <w:t>上述十二光如来名号功德，义蕴深广，各各光明德用互融互摄，相得益彰，遍照十方世界念佛众生摄取不舍。我等众生深信忆念阿弥陀佛十二光神德，便能获致离生死苦得涅槃乐之大利。人生胜事，于斯庆成。阿弥陀佛最尊第一，名不虚传。</w:t>
      </w:r>
    </w:p>
    <w:p w:rsidR="002238C9" w:rsidRPr="000A0DA8" w:rsidRDefault="002238C9" w:rsidP="00E65F34">
      <w:pPr>
        <w:ind w:firstLine="31680"/>
        <w:rPr>
          <w:rStyle w:val="Emphasis"/>
        </w:rPr>
      </w:pPr>
      <w:r>
        <w:rPr>
          <w:rFonts w:hint="eastAsia"/>
        </w:rPr>
        <w:t>请看经文：</w:t>
      </w:r>
      <w:r w:rsidRPr="000A0DA8">
        <w:rPr>
          <w:rStyle w:val="Emphasis"/>
          <w:rFonts w:hint="eastAsia"/>
        </w:rPr>
        <w:t>其有众生遇斯光者，三垢消灭，身意柔软，欢喜踊跃，善心生焉。若在三途极苦之处，见此光明，皆得休息，无复苦恼。寿终之后，皆蒙解脱。无量寿佛，光明显赫，照曜十方。诸佛国土，莫不闻焉。不但我今称其光明，一切诸佛声闻缘觉诸菩萨众，咸共叹誉，亦复如是。</w:t>
      </w:r>
    </w:p>
    <w:p w:rsidR="002238C9" w:rsidRDefault="002238C9" w:rsidP="00E65F34">
      <w:pPr>
        <w:ind w:firstLine="31680"/>
      </w:pPr>
      <w:r>
        <w:rPr>
          <w:rFonts w:hint="eastAsia"/>
        </w:rPr>
        <w:t>这一段表达阿弥陀佛光明的殊胜德用，对我们信解阿弥陀佛有着直接的作用。阿弥陀佛的光明遍照十方无量无边微尘数刹土，十方</w:t>
      </w:r>
    </w:p>
    <w:p w:rsidR="002238C9" w:rsidRDefault="002238C9" w:rsidP="00E65F34">
      <w:pPr>
        <w:ind w:firstLine="31680"/>
      </w:pPr>
      <w:r>
        <w:rPr>
          <w:rFonts w:hint="eastAsia"/>
        </w:rPr>
        <w:t>世界种种众生（</w:t>
      </w:r>
      <w:r w:rsidRPr="00E70223">
        <w:rPr>
          <w:rStyle w:val="Char"/>
          <w:rFonts w:hint="eastAsia"/>
          <w:sz w:val="28"/>
        </w:rPr>
        <w:t>尤其是贪</w:t>
      </w:r>
      <w:r w:rsidRPr="00E70223">
        <w:rPr>
          <w:rStyle w:val="Char"/>
          <w:rFonts w:ascii="宋体" w:eastAsia="宋体" w:hAnsi="宋体" w:cs="宋体" w:hint="eastAsia"/>
          <w:sz w:val="28"/>
        </w:rPr>
        <w:t>瞋</w:t>
      </w:r>
      <w:r w:rsidRPr="00E70223">
        <w:rPr>
          <w:rStyle w:val="Char"/>
          <w:rFonts w:ascii="楷体_GB2312" w:hAnsi="楷体_GB2312" w:cs="楷体_GB2312" w:hint="eastAsia"/>
          <w:sz w:val="28"/>
        </w:rPr>
        <w:t>痴具足之凡夫</w:t>
      </w:r>
      <w:r>
        <w:rPr>
          <w:rFonts w:hint="eastAsia"/>
        </w:rPr>
        <w:t>），闻信阿弥陀佛名号功德，至心称念，便与阿弥陀佛悲愿感应道交，阿弥陀佛与十方有缘众生便构成了“遇”的关联（</w:t>
      </w:r>
      <w:r w:rsidRPr="00E70223">
        <w:rPr>
          <w:rStyle w:val="Char"/>
          <w:rFonts w:hint="eastAsia"/>
          <w:sz w:val="28"/>
        </w:rPr>
        <w:t>“遇”有相逢、投合、碰到等义</w:t>
      </w:r>
      <w:r>
        <w:rPr>
          <w:rFonts w:hint="eastAsia"/>
        </w:rPr>
        <w:t>）。十方众生长劫飘零，今始得遇解脱妙法，悲喜交加，至诚归命，阿弥陀佛的光明即摄取不舍。通过信愿念佛，即与阿弥陀佛名号光明互动对接。若于阿弥陀佛名号光明功德不生信乐，无动于衷，便会与弥陀悲愿救度交臂而过，一蹉永蹉，诚为可叹。如是凡夫圆发三心（</w:t>
      </w:r>
      <w:r w:rsidRPr="00E70223">
        <w:rPr>
          <w:rStyle w:val="Char"/>
          <w:rFonts w:hint="eastAsia"/>
          <w:sz w:val="28"/>
        </w:rPr>
        <w:t>至诚心、深心、回向发愿心</w:t>
      </w:r>
      <w:r>
        <w:rPr>
          <w:rFonts w:hint="eastAsia"/>
        </w:rPr>
        <w:t>），持佛名号，蒙弥陀光明照触，即可消灭贪瞋痴三毒烦恼。</w:t>
      </w:r>
    </w:p>
    <w:p w:rsidR="002238C9" w:rsidRDefault="002238C9" w:rsidP="00E65F34">
      <w:pPr>
        <w:ind w:firstLine="31680"/>
      </w:pPr>
      <w:r>
        <w:rPr>
          <w:rFonts w:hint="eastAsia"/>
        </w:rPr>
        <w:t>若吾人忆佛念佛，以佛的福德智慧庄严自心，如染香人，身有香气，身心自然柔软，随顺法性。如此系心念佛，任运常遮一切恶念；设若习气厚重，由忆佛念佛故，恶行不能成就；纵使随深重恶习而作恶业时，由念佛故，心常下软。如身染有香气，自然离开臭味。又复觉察内心微起恶念，即便忆佛念佛，以佛力故，恶念自然平息。如人遭遇厄难，急求彼强大援力，必得脱免急难。如是相续念佛在心，烦恼轻薄，身心欢喜轻安。身心柔软，自性的智慧即得现前。有智慧就能信受、接纳净土法门，心生大欢喜，本具的善心种子也就被引出，无贪心、无瞋心，惭愧心、感恩心、欣庆心、慈悲心等沛然而出。有种种善心，就会导引善的行为，如净业三福、普贤行愿等。有善的行为就有善的果报。可见，阿弥陀佛的慈悲光明对我等众生的注照是何等的重要。正如鱼不念鱼子，鱼子即烂坏；佛不念众生，众生的善心便会退没。我等阎浮提众生，举心动念悉是自私自利、五欲六尘，由是才感得陋劣的身心，浊恶的秽土，备受众苦的煎熬，亦是如是因，如是果。</w:t>
      </w:r>
    </w:p>
    <w:p w:rsidR="002238C9" w:rsidRDefault="002238C9" w:rsidP="00E65F34">
      <w:pPr>
        <w:ind w:firstLine="31680"/>
      </w:pPr>
      <w:r>
        <w:rPr>
          <w:rFonts w:hint="eastAsia"/>
        </w:rPr>
        <w:t>又有一类众生，曾于净土法门结过缘，由信解力浅，恶业力重，临命终时又未遇善知识提奖念佛，恶业先牵，直入三恶道，受无量苦。虽受众多剧苦，然净业善因不灭，蒙阿弥陀佛名号光明注照，地狱一切牛头马面、鬼吏狱卒，如菩萨相，慈视爱念。其受苦人及同狱苦囚蒙佛照触，忽得本有净业善心，悉皆仰承弥陀悲愿光明，径登极乐世界。兹举一例为证：《三宝感应要略》记载，天竺国有一婆罗门，愚痴无智，爱妇情深。其妻善巧方便，每夕带领他去击金鼓唱南无阿弥陀佛。唱佛毕，始同宿。如是行至三年，得病而死。五日后复苏，哭泣着告诉其妻：“吾死将入镬汤地狱，鬼卒以铁杖打罪人，杖击镬发出声音，吾惊魂昏愦，忽然记起汝击金鼓念佛的声音，便唱南无阿弥陀佛，顿时镬汤变得如同凉水，莲华弥满其中。镬中所煮的罪人皆坐莲华上，得生净土。阎罗王见状生欢喜心，放吾还阳复活。”述说完，即说偈云：“若人造多罪，应堕地狱中，才闻弥陀名，猛火为清凉。”（</w:t>
      </w:r>
      <w:r w:rsidRPr="00E70223">
        <w:rPr>
          <w:rStyle w:val="Char"/>
          <w:rFonts w:hint="eastAsia"/>
          <w:sz w:val="28"/>
        </w:rPr>
        <w:t>参见《净土圣贤录》下册</w:t>
      </w:r>
      <w:r>
        <w:rPr>
          <w:rFonts w:hint="eastAsia"/>
        </w:rPr>
        <w:t>）</w:t>
      </w:r>
    </w:p>
    <w:p w:rsidR="002238C9" w:rsidRDefault="002238C9" w:rsidP="00E65F34">
      <w:pPr>
        <w:ind w:firstLine="31680"/>
      </w:pPr>
      <w:r>
        <w:rPr>
          <w:rFonts w:hint="eastAsia"/>
        </w:rPr>
        <w:t>三恶道众生接纳到阿弥陀佛光明威德，命终之后都能得到解脱。其解脱的利益随恶道众生的信愿善根的浅深呈正比例相关，比较浅的利益，即是他寿终之后转生为人道，或者生到天道。深的利益是蒙光照触，启发净土深信切愿，直接往生西方极乐世界。此乃大乘圆顿不可思议的佛力救度所致。诚如《华严经》所示，释迦牟尼将降诞南阎浮提示现八相成道时，于兜率内院全身放光，从脚板放的光照射到了地狱，地狱中有宿缘的众生蒙光照摄，得以从地狱里面出来，到达兜率天。这时候释迦牟尼佛已经降诞到南阎浮提。这些从地狱出来的兜率天子，听到天鼓说法，顿然证到十地果位，为报佛恩故，这些天子从兜率天下来散华供养释尊。释迦牟尼佛的光明威德能令地狱众生得证十地菩萨，阿弥陀佛的光明威德亦复如是。度尽阿鼻苦众生，如是深重誓愿，真实不虚。</w:t>
      </w:r>
    </w:p>
    <w:p w:rsidR="002238C9" w:rsidRDefault="002238C9" w:rsidP="00E65F34">
      <w:pPr>
        <w:ind w:firstLine="31680"/>
      </w:pPr>
      <w:r>
        <w:rPr>
          <w:rFonts w:hint="eastAsia"/>
        </w:rPr>
        <w:t>阿弥陀佛的光明盛大显赫，遍照十方无量世界。由于十方诸佛都在各自住持的刹土称扬赞叹阿弥陀佛极乐世界的功德，是故一切诸佛刹土的众生也都能闻到阿弥陀佛名号光明功德，没有一个遗漏，证知阿弥陀佛平等普度九法界众生的弘愿决定成就。由于阿弥陀佛名号与光明的同源性，闻信名号即是接纳光明，称念名号就等于称扬赞叹阿弥陀佛的光明智慧之相，名号里面亦凝聚着阿弥陀佛十二光的德用义蕴。是故称念名号即是如实相那样地修行，就能与阿弥陀佛的大悲愿力相应。释尊又告阿难，不仅我（</w:t>
      </w:r>
      <w:r w:rsidRPr="00E70223">
        <w:rPr>
          <w:rStyle w:val="Char"/>
          <w:rFonts w:hint="eastAsia"/>
          <w:sz w:val="28"/>
        </w:rPr>
        <w:t>释迦牟尼佛自称</w:t>
      </w:r>
      <w:r>
        <w:rPr>
          <w:rFonts w:hint="eastAsia"/>
        </w:rPr>
        <w:t>）如今称扬赞叹阿弥陀佛的功德，十方世界一切诸佛，乃至一切声闻缘觉菩萨众，这三乘的圣人称扬叹誉阿弥陀佛的威神功德亦复如是。十方诸佛五眼圆明，现量见证到阿弥陀佛深广而究竟的度脱众生的力量，是故法尔自然地予以赞扬赞叹。十方世界无量的声闻缘觉诸菩萨众，由于蒙佛的敕令，闻信执持阿弥陀佛名号，得证念佛三昧，获得种种无生法忍乃至百千陀罗尼门，是故也由衷叹誉阿弥陀佛不可思议的威神光明。</w:t>
      </w:r>
    </w:p>
    <w:p w:rsidR="002238C9" w:rsidRDefault="002238C9" w:rsidP="00E65F34">
      <w:pPr>
        <w:ind w:firstLine="31680"/>
      </w:pPr>
      <w:r>
        <w:rPr>
          <w:rFonts w:hint="eastAsia"/>
        </w:rPr>
        <w:t>十方凡夫众生，由听闻本师释尊的教诲，信愿念佛，得到种种法益，亦同样会赞叹传扬净土法门。如东林寺自</w:t>
      </w:r>
      <w:r>
        <w:t>2005</w:t>
      </w:r>
      <w:r>
        <w:rPr>
          <w:rFonts w:hint="eastAsia"/>
        </w:rPr>
        <w:t>年作十天百万佛号闭关活动以来，许多参与者都有切身的感悟，或多年的宿疾顽症得以痊愈，或自身的重业得以减轻，或浮浅的信愿得以坚固，或般若智慧得以开发，是故海内外四众弟子前来闭关者甚众。可见我等众生只要至心称念名号，便能感通佛力。譬如洪钟待扣，一扣即响，神妙莫测，真实不虚。</w:t>
      </w:r>
    </w:p>
    <w:p w:rsidR="002238C9" w:rsidRPr="00E70223" w:rsidRDefault="002238C9" w:rsidP="00E65F34">
      <w:pPr>
        <w:ind w:firstLine="31680"/>
        <w:rPr>
          <w:rStyle w:val="Emphasis"/>
        </w:rPr>
      </w:pPr>
      <w:r>
        <w:rPr>
          <w:rFonts w:hint="eastAsia"/>
        </w:rPr>
        <w:t>请看经文：</w:t>
      </w:r>
      <w:r w:rsidRPr="00E70223">
        <w:rPr>
          <w:rStyle w:val="Emphasis"/>
          <w:rFonts w:hint="eastAsia"/>
        </w:rPr>
        <w:t>若有众生，闻其光明威神功德，日夜称说，至心不断，随意所愿，得生其国。为诸菩萨声闻之众所共叹誉，称其功德。至其然后得佛道时，普为十方诸佛菩萨叹其光明，亦如今也。佛言，我说无量寿佛光明威神，巍巍殊妙，昼夜一劫，尚未能尽。</w:t>
      </w:r>
    </w:p>
    <w:p w:rsidR="002238C9" w:rsidRDefault="002238C9" w:rsidP="00E65F34">
      <w:pPr>
        <w:ind w:firstLine="31680"/>
      </w:pPr>
      <w:r>
        <w:rPr>
          <w:rFonts w:hint="eastAsia"/>
        </w:rPr>
        <w:t>这一段进一步重明十方众生闻信称说阿弥陀佛光明的功德。十方无量无边种类的众生，闻信阿弥陀佛的如上所述十二光光德饶益众生的殊妙德用，并将这种信心落实在行持上，日夜称念南无阿弥陀佛的名号，至心信乐不间断地念佛。日夜称念的时间，《无量寿经》所示，或十日十夜，乃至一日一夜，斋戒清净地持念，便能得阿弥陀佛慈悲加佑，随愿得以往生极乐世界。东林寺每月一次的昼夜念佛是一日一夜念佛，就是依据寿经开示而施设的念佛往生的底线保证。几年来，广大四众弟子踊跃参加此项昼夜经行活动，在二十四小时内，受持八关斋戒，日中一食，常行不坐。立大信，断诸想，声声恳切呼救，步步回归故园。虽然念佛过程伴随着昏沉疲乏，然坚持念完，便法喜充满，身心轻安。是故至心一昼夜的念佛就能拿到往生西方极乐世界的左券。“随意所愿，得生其国”，这是阿弥陀佛的庄重承诺，吾人当如是信受。一得往生彼土即是阿鞞跋致菩萨，得入大乘正定聚，直趋大乘涅槃佛果。所以随意所愿得生其国，即是随意所愿究竟成佛。用力少收效大，至简至易，至圆至顿，法门之妙，无以复加。</w:t>
      </w:r>
    </w:p>
    <w:p w:rsidR="002238C9" w:rsidRDefault="002238C9" w:rsidP="00E65F34">
      <w:pPr>
        <w:ind w:firstLine="31680"/>
      </w:pPr>
      <w:r>
        <w:rPr>
          <w:rFonts w:hint="eastAsia"/>
        </w:rPr>
        <w:t>如是日夜称说阿弥陀佛名号光明功德的众生，一俟往生彼土，便得到极乐世界菩萨声闻大众欢迎，所谓诸上善人俱会一处。极乐净土的圣众悉共赞叹称誉此往生者善根福德因缘不可思议，能信受仰凭阿弥陀佛名号光明救度，径登极乐，稀有难得，真乃人中芬陀利华。诚如善导大师所叹誉：“若念佛者，即是人中好人，人中妙好人，人中希有人，人中上上人，人中最胜人也。”</w:t>
      </w:r>
    </w:p>
    <w:p w:rsidR="002238C9" w:rsidRDefault="002238C9" w:rsidP="00E65F34">
      <w:pPr>
        <w:ind w:firstLine="31680"/>
      </w:pPr>
      <w:r>
        <w:rPr>
          <w:rFonts w:hint="eastAsia"/>
        </w:rPr>
        <w:t>此信愿念佛往生净土者，不仅为极乐世界菩萨声闻大众所叹誉，亦将在最后成就佛道时，普为十方无量无边的诸佛菩萨赞叹其光明威德不可思议，如同东土释迦牟尼佛与十方诸佛伸出广长舌相称扬赞叹阿弥陀佛光明功德一样。何以故？此往生者在极乐本土，见证到阿弥陀佛净土的妙严，也发起了建立同样净土的大愿。阿弥陀佛欢喜地开示建立净土的妙法，加持此往生者在极乐本土速证无生法忍，或分身他方世界，现前修习普贤十大愿王，速疾圆满大乘菩萨证位，在念不退中，顿然超越通途佛法四十一位阶梯。此往生者因地称念弥陀名号光明往生，待其成佛时，在果地上也就与阿弥陀佛光明威德平等无二，其神光妙用也同样地为十方一切诸佛乃至声闻、缘觉、菩萨三乘的圣众所赞叹。其成佛之后也辗转救度他方世界的众生，亦令他方众生成佛成就同样的光明威德。此成佛的往生者的光明妙德亦同样普为十方诸佛菩萨所叹誉……如是辗转度脱，运运无穷。如是方称两土世尊救度十方众生之悲心弘愿。</w:t>
      </w:r>
    </w:p>
    <w:p w:rsidR="002238C9" w:rsidRDefault="002238C9" w:rsidP="00E65F34">
      <w:pPr>
        <w:ind w:firstLine="31680"/>
      </w:pPr>
      <w:r>
        <w:rPr>
          <w:rFonts w:hint="eastAsia"/>
        </w:rPr>
        <w:t>最后释迦牟尼佛语重心长地感叹：我在这里称扬赞说阿弥陀佛的光明威德神力，是这样的巍巍殊胜，妙用纵横，令人高山仰止，美不胜收。这是法性之妙光，是大平等心所显示的慈光，是大智慧心所流现的神光，以佛的无量智慧来称扬赞说也不能将阿弥陀佛的光明利益功德赞说得完全。纵使在长达一劫的时间内，昼夜宣说阿弥陀佛的光明功德也只是略说而已，若对阿弥陀佛光明威德利益众生的德用要广泛宣说的话，穷劫不尽。</w:t>
      </w:r>
    </w:p>
    <w:p w:rsidR="002238C9" w:rsidRDefault="002238C9" w:rsidP="00E65F34">
      <w:pPr>
        <w:ind w:firstLine="31680"/>
      </w:pPr>
      <w:r>
        <w:rPr>
          <w:rFonts w:hint="eastAsia"/>
        </w:rPr>
        <w:t>上述经文乃是对阿弥陀佛大愿中第十二愿的具体展开，证知阿弥陀佛救度十方众生的光明威德，乃是由无尽悲愿所显发的无尽光明藏，我等众生至诚归命阿弥陀佛光明愿海，便能获得现生来世的大利乐，离一切苦，得究竟乐。阿弥陀佛光明功德，大矣哉！南无阿弥陀佛！</w:t>
      </w:r>
    </w:p>
    <w:p w:rsidR="002238C9" w:rsidRDefault="002238C9" w:rsidP="00E65F34">
      <w:pPr>
        <w:ind w:firstLine="31680"/>
      </w:pPr>
      <w:r>
        <w:rPr>
          <w:rFonts w:hint="eastAsia"/>
        </w:rPr>
        <w:t>（待续）</w:t>
      </w:r>
    </w:p>
    <w:p w:rsidR="002238C9" w:rsidRDefault="002238C9" w:rsidP="00C01874">
      <w:pPr>
        <w:pStyle w:val="Heading1"/>
      </w:pPr>
      <w:r>
        <w:rPr>
          <w:rFonts w:hint="eastAsia"/>
        </w:rPr>
        <w:t>《佛说无量寿经》讲记之二十四</w:t>
      </w:r>
    </w:p>
    <w:p w:rsidR="002238C9" w:rsidRDefault="002238C9" w:rsidP="00E65F34">
      <w:pPr>
        <w:ind w:firstLine="31680"/>
      </w:pPr>
      <w:r>
        <w:rPr>
          <w:rFonts w:hint="eastAsia"/>
        </w:rPr>
        <w:t>（接上期）</w:t>
      </w:r>
    </w:p>
    <w:p w:rsidR="002238C9" w:rsidRDefault="002238C9" w:rsidP="00E65F34">
      <w:pPr>
        <w:ind w:firstLine="31680"/>
      </w:pPr>
      <w:r>
        <w:rPr>
          <w:rFonts w:hint="eastAsia"/>
        </w:rPr>
        <w:t>诸位大德比丘，诸位居士同修：</w:t>
      </w:r>
    </w:p>
    <w:p w:rsidR="002238C9" w:rsidRPr="003B6602" w:rsidRDefault="002238C9" w:rsidP="00E65F34">
      <w:pPr>
        <w:ind w:firstLine="31680"/>
        <w:rPr>
          <w:rStyle w:val="Emphasis"/>
        </w:rPr>
      </w:pPr>
      <w:r>
        <w:rPr>
          <w:rFonts w:hint="eastAsia"/>
        </w:rPr>
        <w:t>请看经文：</w:t>
      </w:r>
      <w:r w:rsidRPr="003B6602">
        <w:rPr>
          <w:rStyle w:val="Emphasis"/>
          <w:rFonts w:hint="eastAsia"/>
        </w:rPr>
        <w:t>佛语阿难，又无量寿佛，寿命长久，不可称计，汝宁知乎？假使十方世界无量众生，皆得人身，悉令成就声闻缘觉，都共集会，禅思一心，竭其智力，于百千万劫，悉共推算，计其寿命长远之数，不能穷尽，知其限极。声闻菩萨天人之众，寿命长短，亦复如是，非算数譬喻所能知也。</w:t>
      </w:r>
    </w:p>
    <w:p w:rsidR="002238C9" w:rsidRDefault="002238C9" w:rsidP="00E65F34">
      <w:pPr>
        <w:ind w:firstLine="31680"/>
      </w:pPr>
      <w:r>
        <w:rPr>
          <w:rFonts w:hint="eastAsia"/>
        </w:rPr>
        <w:t>这是寿命无量第十一，标显阿弥陀佛的寿命长远。前面叙述光明无量，是表诠阿弥陀佛智慧之相，此段所示的寿命无量，乃表诠阿弥陀佛内证的三昧禅定之德。阿弥陀佛果地上的无量光寿德性，乃是由阿弥陀佛因地止观双运、定慧相资、菩萨万行所成就的寂照不二的性德。佛有法报化三身，亦具相应的三种寿命。法身以如理为身，真如理体无始无终，故法身寿命无始无终，亘彻过现未来三际，无穷无尽。报身以智慧为身，始觉有始无终，故报身寿命有始无终，无穷无尽。应身以应机赴感为身，故以因缘为命。因即众生能感之因，缘即诸佛所应之缘，因缘时至，感应道交；因缘别离，感应斯泯。诸佛示现度化众生之化身，寿命有长有短。今当减劫，寿仅百年，释迦本师示现住世八十岁入灭。彼增劫时，亦止八万岁。唯彼阿弥陀佛寿命至为久远，不可以算数语言去称量计算。</w:t>
      </w:r>
    </w:p>
    <w:p w:rsidR="002238C9" w:rsidRDefault="002238C9" w:rsidP="00E65F34">
      <w:pPr>
        <w:ind w:firstLine="31680"/>
      </w:pPr>
      <w:r>
        <w:rPr>
          <w:rFonts w:hint="eastAsia"/>
        </w:rPr>
        <w:t>释尊在此以反诘的语气向阿难云：“汝宁知乎？”意谓信解阿弥陀佛寿命无量殊为不易。诚如《法华经》中，释尊开迹显本，开示：“一切世间天人及阿修罗，皆谓今释迦牟尼佛出释氏宫，去伽耶城不远，坐于道场，得阿耨多罗三藐三菩提。然善男子，我实成佛已来，无量无边百千万亿那由他劫。”又云：“其有众生，闻佛寿命长远如是，乃至能生一念信解，所得功德无有限量。若有善男子善女人，为阿耨多罗三藐三菩提故，于八十万亿那由他劫行五波罗蜜：檀波罗蜜、尸罗波罗蜜、羼提波罗蜜、毗离耶波罗蜜、禅波罗蜜，除般若波罗蜜。以是功德比前功德，百分、千分、百千万亿分不及其一，乃至算数譬喻所不能知。若善男子善女人有如是功德，于阿耨多罗三藐三菩提退者，无有是处。”于佛寿无量生一念信解，有如是殊胜功德，是故释尊对阿难的反诘“汝宁知乎”，乃寄寓着深邃的慈悲期许，俾令众生由信解阿弥陀佛寿命无量而获大饶益。</w:t>
      </w:r>
    </w:p>
    <w:p w:rsidR="002238C9" w:rsidRDefault="002238C9" w:rsidP="00E65F34">
      <w:pPr>
        <w:ind w:firstLine="31680"/>
      </w:pPr>
      <w:r>
        <w:rPr>
          <w:rFonts w:hint="eastAsia"/>
        </w:rPr>
        <w:t>假使尽法界虚空界十方微尘数的世界，无量无边的众生，所谓卵生、胎生、湿生、化生，种种生类，种种形状，乃至一切天龙八部、人非人等，无足、二足、四足、多足，有色无色，有想无想，非有想非无想，如是等类一切众生，悉皆得到人身，悉皆令其成就阿罗汉、辟支佛的圣果。将这无量二乘的圣者集会在一个地方，令这无量的声闻缘觉制心一处，禅定思惟，竭尽其神通智力，于百千万劫这样长远的时间，共同来推演计算阿弥陀佛的寿命之长远数量，亦不能穷尽了知阿弥陀佛寿命之限极。可见二乘圣人以断见思惑的一切智，不能了解阿弥陀佛证得实相寂灭的寿命数量，阿弥陀佛的寿命唯佛与佛方能了知，等觉以还的菩萨亦不能完全了知，二乘的智慧何能猜测？</w:t>
      </w:r>
    </w:p>
    <w:p w:rsidR="002238C9" w:rsidRDefault="002238C9" w:rsidP="00E65F34">
      <w:pPr>
        <w:ind w:firstLine="31680"/>
      </w:pPr>
      <w:r>
        <w:rPr>
          <w:rFonts w:hint="eastAsia"/>
        </w:rPr>
        <w:t>不仅阿弥陀佛的寿命无量长远，不可计数，而且往生到极乐世界的无数声闻、菩萨及天人的寿命，也跟阿弥陀佛的寿命一样。如是二乘圣者用百千万劫，禅思一心能共同计算其寿命有多长的，乃至用种种譬喻加以描述亦不能及。极乐世界一切依正庄严，悉是阿弥陀佛大平等心的显现，是故十方诸往生者与阿弥陀佛寿命同等。我等业力凡夫，在此世界寿命不过百年，欲得无量寿，唯生安养方可。</w:t>
      </w:r>
    </w:p>
    <w:p w:rsidR="002238C9" w:rsidRPr="003B6602" w:rsidRDefault="002238C9" w:rsidP="00E65F34">
      <w:pPr>
        <w:ind w:firstLine="31680"/>
        <w:rPr>
          <w:rStyle w:val="Emphasis"/>
        </w:rPr>
      </w:pPr>
      <w:r>
        <w:rPr>
          <w:rFonts w:hint="eastAsia"/>
        </w:rPr>
        <w:t>请看经文：</w:t>
      </w:r>
      <w:r w:rsidRPr="003B6602">
        <w:rPr>
          <w:rStyle w:val="Emphasis"/>
          <w:rFonts w:hint="eastAsia"/>
        </w:rPr>
        <w:t>又声闻菩萨，其数难量，不可称说。神智洞达，威力自在，能于掌中，持一切世界。佛语阿难，彼佛初会声闻众数不可称计，菩萨亦然。如大目犍连，百千万亿无量无数，于阿僧祇那由他劫，乃至灭度，悉共计较，不能究了多少之数。</w:t>
      </w:r>
    </w:p>
    <w:p w:rsidR="002238C9" w:rsidRDefault="002238C9" w:rsidP="00E65F34">
      <w:pPr>
        <w:ind w:firstLine="31680"/>
      </w:pPr>
      <w:r>
        <w:rPr>
          <w:rFonts w:hint="eastAsia"/>
        </w:rPr>
        <w:t>这是圣众无量第十二。有主必有伴，阿弥陀佛与诸往生者，不仅寿命无量，而且极乐净土的声闻菩萨数量也是无可称量，不可用语言来称扬宣说。证知阿弥陀佛因地无量劫以来与众生广结法缘，所以极乐世界方始成立，十方世界诸往生者就如众流赴海，圣众无数。由于极乐国土如虚空广大无际，是故十方众生往生者，若已生，若今生，若当生，虽无量无边，毕竟常如虚空，广大无际，终无有塞满时。这些圣众具足种种神通、智慧，洞察了达诸法实相，具威神愿力，得自在无碍，能于手掌中擎持一切世界，或断取三千大千世界，著右掌中，掷过恒河沙数世界之外，其中众生不觉不知己之所在，又复还置本处，都不使人有往来想，而此世界本相如故。如是声闻菩萨圣众住不可思议解脱境界，念劫圆融，广狭相容，神妙莫测。</w:t>
      </w:r>
    </w:p>
    <w:p w:rsidR="002238C9" w:rsidRDefault="002238C9" w:rsidP="00E65F34">
      <w:pPr>
        <w:ind w:firstLine="31680"/>
      </w:pPr>
      <w:r>
        <w:rPr>
          <w:rFonts w:hint="eastAsia"/>
        </w:rPr>
        <w:t>释尊告诉阿难，阿弥陀佛成道的最初的法会中，便有声闻众数不可称计（按常规，初会人数相对少），那以后的法会中参与的声闻更是无量无边。不仅是声闻数量无数（缘觉摄在声闻中），初会中的大乘菩萨数量也是无量无边，不可算数。进而设一比喻，彰显初会声闻菩萨数量之多。首先是如大目犍连这样神通的人有百千万亿无量无数，于不可数的亿劫时间内，乃至开始计数直到其灭度的全过程中，悉共计算阿弥陀佛初会的声闻、菩萨的数量有多少，亦是不能究竟了知。</w:t>
      </w:r>
    </w:p>
    <w:p w:rsidR="002238C9" w:rsidRDefault="002238C9" w:rsidP="00E65F34">
      <w:pPr>
        <w:ind w:firstLine="31680"/>
      </w:pPr>
      <w:r>
        <w:rPr>
          <w:rFonts w:hint="eastAsia"/>
        </w:rPr>
        <w:t>请看经文：</w:t>
      </w:r>
    </w:p>
    <w:p w:rsidR="002238C9" w:rsidRPr="000A0DA8" w:rsidRDefault="002238C9" w:rsidP="00E65F34">
      <w:pPr>
        <w:ind w:firstLine="31680"/>
        <w:rPr>
          <w:rStyle w:val="Emphasis"/>
        </w:rPr>
      </w:pPr>
      <w:r w:rsidRPr="000A0DA8">
        <w:rPr>
          <w:rStyle w:val="Emphasis"/>
          <w:rFonts w:hint="eastAsia"/>
        </w:rPr>
        <w:t>譬如大海，深广无量。假使有人析其一毛，以为百分，以一分毛，沾取一渧，于意云何，其所渧者，于彼大海，何所为多？阿难白佛，彼所渧水，比于大海多少之量，非巧历算数言辞譬类所能知也。佛语阿难，如目连等，于百千万亿那由他劫，计彼初会声闻菩萨，所知数者，犹如一渧，其所不知，如大海水。</w:t>
      </w:r>
    </w:p>
    <w:p w:rsidR="002238C9" w:rsidRDefault="002238C9" w:rsidP="00E65F34">
      <w:pPr>
        <w:ind w:firstLine="31680"/>
      </w:pPr>
      <w:r>
        <w:rPr>
          <w:rFonts w:hint="eastAsia"/>
        </w:rPr>
        <w:t>下面又用比喻来加以说明。譬如有一深广无量之大海，假使有一个人将一根毫毛细分为一百分，再以一分的毫毛沾取大海中的一滴水，佛问阿难：你意中作何认知？一分毛所沾的水与大海的水相比，哪个更多？阿难向佛禀白：那个人以一分毫毛所沾取的水与大海的水量相比，其间的差别，不是精于历法算术的人所能知道的，亦不能以言辞比喻所能知道的。佛告阿难：像如大目犍连这样具神通的人无量无数，于百千万亿那由他劫这样长的时间，一共来计算阿弥陀佛初会声闻、菩萨数量，所能知道的数量，犹如一分毫毛所沾取的一滴水，而所不能知晓的声闻菩萨数量如大海水。可见西方极乐世界的往生者太多太多。据本经记载：我们这个娑婆世界有六十七亿不退转菩萨往生极乐净土，诸小行菩萨及修习少功德者，不可称计，皆当往生。不仅娑婆世界诸菩萨等当往生，十方世界无量佛国，其往生者亦同样甚多无量。西方极乐世界真乃法界之都。法界所有众生全都往生，极乐世界都能容纳得了。阿弥陀佛成佛以来已历十劫，其无数次法会中，声闻、菩萨、天人的数量更是无量无边不可称计。我等众生闻教修行，亦当成为极乐清净大海众中一员。</w:t>
      </w:r>
    </w:p>
    <w:p w:rsidR="002238C9" w:rsidRPr="000A0DA8" w:rsidRDefault="002238C9" w:rsidP="00E65F34">
      <w:pPr>
        <w:ind w:firstLine="31680"/>
        <w:rPr>
          <w:rStyle w:val="Emphasis"/>
        </w:rPr>
      </w:pPr>
      <w:r>
        <w:rPr>
          <w:rFonts w:hint="eastAsia"/>
        </w:rPr>
        <w:t>请看经文：</w:t>
      </w:r>
      <w:r w:rsidRPr="000A0DA8">
        <w:rPr>
          <w:rStyle w:val="Emphasis"/>
          <w:rFonts w:hint="eastAsia"/>
        </w:rPr>
        <w:t>又其国土，七宝诸树，周满世界。金树，银树，琉璃树，玻璃树，珊瑚树，玛瑙树，砗磲之树，或有二宝三宝，乃至七宝，转共合成。或有金树，银叶华果。或有银树，金叶华果。或琉璃树，玻璃为叶，华果亦然。或水精树，琉璃为叶，华果亦然。或珊瑚树，玛瑙为叶，华果亦然。或玛瑙树，琉璃为叶，华果亦然。或砗磲树，众宝为叶，华果亦然。</w:t>
      </w:r>
    </w:p>
    <w:p w:rsidR="002238C9" w:rsidRDefault="002238C9" w:rsidP="00E65F34">
      <w:pPr>
        <w:ind w:firstLine="31680"/>
      </w:pPr>
      <w:r>
        <w:rPr>
          <w:rFonts w:hint="eastAsia"/>
        </w:rPr>
        <w:t>这是七宝行树第十三。下面开始介绍极乐世界依报庄严。这些依报庄严，悉是由阿弥陀佛的愿心所流现，由阿弥陀佛因地所修的无量功德而庄严。如是种种依报庄严，亦是一切众生本自具足的，是故净土的审美原型也是众生内心本具的。极乐世界七宝行树周遍整个国土，七宝是指七种能装饰的珍宝。“七”表出世间的功德。诸如七觉支、七圣财（</w:t>
      </w:r>
      <w:r w:rsidRPr="000A0DA8">
        <w:rPr>
          <w:rStyle w:val="Char"/>
          <w:rFonts w:hint="eastAsia"/>
          <w:sz w:val="28"/>
        </w:rPr>
        <w:t>信、戒、闻、舍、慧、惭、愧</w:t>
      </w:r>
      <w:r>
        <w:rPr>
          <w:rFonts w:hint="eastAsia"/>
        </w:rPr>
        <w:t>），亦表一树具足七物：根、茎、枝、条、叶、华、果。实则极乐净土无量行树，亦由一宝、二宝、七宝乃至无量珍宝所合成。</w:t>
      </w:r>
    </w:p>
    <w:p w:rsidR="002238C9" w:rsidRDefault="002238C9" w:rsidP="00E65F34">
      <w:pPr>
        <w:ind w:firstLine="31680"/>
      </w:pPr>
      <w:r>
        <w:rPr>
          <w:rFonts w:hint="eastAsia"/>
        </w:rPr>
        <w:t>前面总标极乐世界诸多行树由七宝合成，下面具体地描述七宝行树的情形。七宝行树的构成有两类：其一是纯由一宝构成，如黄金树，根茎枝条叶华果悉是黄金。白银树、琉璃树、玻璃树（</w:t>
      </w:r>
      <w:r w:rsidRPr="000A0DA8">
        <w:rPr>
          <w:rStyle w:val="Char"/>
          <w:rFonts w:hint="eastAsia"/>
          <w:sz w:val="28"/>
        </w:rPr>
        <w:t>即水精树</w:t>
      </w:r>
      <w:r>
        <w:rPr>
          <w:rFonts w:hint="eastAsia"/>
        </w:rPr>
        <w:t>）、珊瑚树、玛瑙树、砗磲树，亦复如是。一种珍宝构成的树，其放光显色亦是相应的一种。其二是由二宝、三宝乃至七宝排列组合而成。或者由二种珍宝合成的树，其树根是黄金，树干是白银，枝叶华果亦分金银，则名二宝。如是三宝、四宝，其宝间错，转展增多，乃至七宝。或有宝树，紫金为本，白银为茎，琉璃为枝，水精为条，珊瑚为叶，玛瑙为华，砗磲为实。如是七宝，乃至众宝作种种排列组合，构成无数宝树的形态光色。</w:t>
      </w:r>
    </w:p>
    <w:p w:rsidR="002238C9" w:rsidRDefault="002238C9" w:rsidP="00E65F34">
      <w:pPr>
        <w:ind w:firstLine="31680"/>
      </w:pPr>
      <w:r>
        <w:rPr>
          <w:rFonts w:hint="eastAsia"/>
        </w:rPr>
        <w:t>这些七宝的光色的搭配妙合天然，极具审美价值，光色冷暖色调协和。一一华叶，作众多珍宝的光色。琉璃色中出金色光，水精色中出红色光，玛瑙色中出砗磲光，砗磲色中出绿真珠光，妙合“一阴一阳谓之道”的法则。一一宝树上，还有七重宝网，宝网由种种微妙摩尼宝珠缀成。一一宝网间，有五百亿微妙的莲华宫殿，如同大梵天王的宫殿。宫殿里面自然有诸天童子，一一童子，有五百亿能胜摩尼宝珠作璎珞装饰。这些摩尼宝珠放的光明，照耀数百里，其光明之炽盛，犹如百亿日月的光明总和。一一树叶有数千种颜色，好像美妙天然的绘画。众多奇妙的华如同旋转的火轮，宛然旋转在树叶之间。从旋转的华光中自然涌生出果子。如是华果又放出炽盛的光明，这些光明变化成无量的幢幡、宝盖。在这些宝盖中能够映现娑婆世界一切佛事，十方无量无边的刹土景象，也能应念显现，犹如高清晰的彩电。如是宝树，都是从阿弥陀佛无漏心称性流现出来，无须由小到大的生长过程。</w:t>
      </w:r>
    </w:p>
    <w:p w:rsidR="002238C9" w:rsidRPr="000A0DA8" w:rsidRDefault="002238C9" w:rsidP="00E65F34">
      <w:pPr>
        <w:ind w:firstLine="31680"/>
        <w:rPr>
          <w:rStyle w:val="Emphasis"/>
        </w:rPr>
      </w:pPr>
      <w:r>
        <w:rPr>
          <w:rFonts w:hint="eastAsia"/>
        </w:rPr>
        <w:t>请看经文：</w:t>
      </w:r>
      <w:r w:rsidRPr="000A0DA8">
        <w:rPr>
          <w:rStyle w:val="Emphasis"/>
          <w:rFonts w:hint="eastAsia"/>
        </w:rPr>
        <w:t>行行相值，茎茎相望，枝枝相准，叶叶相向，华华相顺，实实相当。容色光曜，不可胜视。清风时发，出五音声，微妙宫商，自然相和。</w:t>
      </w:r>
    </w:p>
    <w:p w:rsidR="002238C9" w:rsidRDefault="002238C9" w:rsidP="00E65F34">
      <w:pPr>
        <w:ind w:firstLine="31680"/>
      </w:pPr>
      <w:r>
        <w:rPr>
          <w:rFonts w:hint="eastAsia"/>
        </w:rPr>
        <w:t>这是对七重行树总结性的赞叹。周遍极乐净土的宝树虽然很多，然一行一行整直布列而不杂乱。树干与树干之间彼此相顾相望，彼此珍宝的光色亦自然相即相入。树枝与树枝是七宝树均平的，无有长短高低的差互。叶子与叶子是对称相向的，无有背逆乖违之相。华与华之间是相互随顺的，无有桀骜不驯之态。果实与果实之间，长得恰到好处，同等大小，无有畸形越位之相。如是众多宝树，其根茎枝叶华果，悉皆呈现繁荣之气色，明光辉曜，美不胜收，世间的任何美景无能与其相比。这种极高的审美意趣，乃是阿弥陀佛大平等心、大智慧心的自然流露。这种审美法则，乃是一切依正庄严的审美法则，在建筑、绘画、雕塑、书法等艺术领域，均有指导意义。</w:t>
      </w:r>
    </w:p>
    <w:p w:rsidR="002238C9" w:rsidRDefault="002238C9" w:rsidP="00E65F34">
      <w:pPr>
        <w:ind w:firstLine="31680"/>
      </w:pPr>
      <w:r>
        <w:rPr>
          <w:rFonts w:hint="eastAsia"/>
        </w:rPr>
        <w:t>七宝诸树不仅具有华丽微妙的形色，而且还能发出美妙的音声。从摩尼宝珠光明中显现的清风，二六时中应时而发，随应诸往生者</w:t>
      </w:r>
    </w:p>
    <w:p w:rsidR="002238C9" w:rsidRDefault="002238C9" w:rsidP="00E65F34">
      <w:pPr>
        <w:ind w:firstLine="31680"/>
      </w:pPr>
      <w:r>
        <w:rPr>
          <w:rFonts w:hint="eastAsia"/>
        </w:rPr>
        <w:t>的念头，发出宫商角徵羽五音协和的音声。音声是由人心感物而动，是故音声是内心状态的外显。宫商角徵羽五音与五行、方位、颜色、身份、季节有着奇妙的配合。诸如宫者土声，最浊，为君，为黄色，月令为长夏，配于中央。商者金声，次浊，为臣，为白色，月令为秋，配于西方。角者木声，半清半浊，为民，为青色，月令为春，配于东方。徵者火声，微清，为人事，为红色，月令为夏，配于南方。羽者水声，最清，为万物，为黑色，月令为冬，配于北方。如是宫商角徵羽的配合妙合阴阳平衡协和之道。玉振金声，止观并运。慈悲则哀而不伤，喜舍则乐而不泆，自性万德和融。如是音声乃由阿弥陀佛愿力所庄严成就，不鼓自鸣。自性之乐，非唯不鼓，兼复无声；羽寂宫沉，响天震地。极乐净土宝树音声之妙善，诚为大不可思议。</w:t>
      </w:r>
    </w:p>
    <w:p w:rsidR="002238C9" w:rsidRPr="000A0DA8" w:rsidRDefault="002238C9" w:rsidP="00E65F34">
      <w:pPr>
        <w:ind w:firstLine="31680"/>
        <w:rPr>
          <w:rStyle w:val="Emphasis"/>
        </w:rPr>
      </w:pPr>
      <w:r>
        <w:rPr>
          <w:rFonts w:hint="eastAsia"/>
        </w:rPr>
        <w:t>请看经文：</w:t>
      </w:r>
      <w:r w:rsidRPr="000A0DA8">
        <w:rPr>
          <w:rStyle w:val="Emphasis"/>
          <w:rFonts w:hint="eastAsia"/>
        </w:rPr>
        <w:t>又无量寿佛，其道场树，高四百万里，其本周围五千由旬，枝叶四布二十万里，一切众宝自然合成。以月光摩尼持海轮宝，众宝之王，而庄严之。周匝条间，垂宝璎珞，百千万色，种种异变，无量光炎，照曜无极。珍妙宝网，罗覆其上。一切庄严，随应而现。</w:t>
      </w:r>
    </w:p>
    <w:p w:rsidR="002238C9" w:rsidRDefault="002238C9" w:rsidP="00E65F34">
      <w:pPr>
        <w:ind w:firstLine="31680"/>
      </w:pPr>
      <w:r>
        <w:rPr>
          <w:rFonts w:hint="eastAsia"/>
        </w:rPr>
        <w:t>这是宝树道场第十四，描述阿弥陀佛道场树的体量与功德。极乐世界阿弥陀佛成道的菩提树（</w:t>
      </w:r>
      <w:r w:rsidRPr="000A0DA8">
        <w:rPr>
          <w:rStyle w:val="Char"/>
          <w:rFonts w:hint="eastAsia"/>
          <w:sz w:val="28"/>
        </w:rPr>
        <w:t>诸佛成道之树名称各异，如毗婆尸佛所成道的树名波波罗树，尸弃佛所成道的树名分陀利树，释迦牟尼佛所成道的树名毕钵罗树</w:t>
      </w:r>
      <w:r>
        <w:rPr>
          <w:rFonts w:hint="eastAsia"/>
        </w:rPr>
        <w:t>），其树高有四百万里，树根有二十万里，向四边布散的树枝树叶也有二十万里。其道场树乃由无量珍宝自然合成，其中最胜妙的珍宝有月光摩尼宝与持海轮宝。何谓持海轮宝？《华严经》云，大海有四种宝珠，能生出大海中一切众宝。又能消竭大海无极之水。若无此宝珠，则四天下金刚围山，乃至非非想天，皆悉被水漂没，是故称为持海轮宝。以众宝之王的月光摩尼宝与持海轮宝来庄严阿弥陀佛的道场树，亦表证其道场树亦是一切道场树中最胜无比的。阿弥陀佛无量劫积功累德、六度万行所积累的无量福德，方能感得种种稀有珍异最胜的摩尼宝来庄严其道场树。其道场树四周的枝条繁茂，垂挂着种种的珍宝璎珞。这种种珍宝发出相应的光色，众多的光色互映互即，变现出无量不同的光色图案。珍宝璎珞放出无量炽盛的光明，遍照无量无边的刹土。亦有无量珍宝妙珠合成的宝网覆盖在菩提树上，十方一切世界净土庄严景象，应念映现在道场树中。此一法含摄一切法的全息妙德，乃由阿弥陀佛慈悲善根之法尔显现。</w:t>
      </w:r>
    </w:p>
    <w:p w:rsidR="002238C9" w:rsidRPr="000A0DA8" w:rsidRDefault="002238C9" w:rsidP="00E65F34">
      <w:pPr>
        <w:ind w:firstLine="31680"/>
        <w:rPr>
          <w:rStyle w:val="Emphasis"/>
        </w:rPr>
      </w:pPr>
      <w:r>
        <w:rPr>
          <w:rFonts w:hint="eastAsia"/>
        </w:rPr>
        <w:t>请看经文：</w:t>
      </w:r>
      <w:r w:rsidRPr="000A0DA8">
        <w:rPr>
          <w:rStyle w:val="Emphasis"/>
          <w:rFonts w:hint="eastAsia"/>
        </w:rPr>
        <w:t>微风徐动，吹诸宝树，演出无量妙法音声。其声流布，遍诸佛国。闻其音者，得深法忍，住不退转，至成佛道，耳根清彻，不遭苦患。目睹其色，鼻知其香，口尝其味，身触其光，心以法缘，皆得甚深法忍，住不退转，至成佛道，六根清彻，无诸恼患。阿难，彼诸国土天人，见此树者，得三法忍：一者音响忍，二者柔顺忍，三者无生法忍。此皆无量寿佛威神力故，本愿力故，满足愿故，明了愿故，坚固愿故，究竟愿故。</w:t>
      </w:r>
    </w:p>
    <w:p w:rsidR="002238C9" w:rsidRDefault="002238C9" w:rsidP="00E65F34">
      <w:pPr>
        <w:ind w:firstLine="31680"/>
      </w:pPr>
      <w:r>
        <w:rPr>
          <w:rFonts w:hint="eastAsia"/>
        </w:rPr>
        <w:t>这大一段是具体描述阿弥陀佛道场树的功德妙用。西方净土中微风徐徐吹拂着阿弥陀佛的道场树，此道场树含摄一切宝树，自然演</w:t>
      </w:r>
    </w:p>
    <w:p w:rsidR="002238C9" w:rsidRDefault="002238C9" w:rsidP="00E65F34">
      <w:pPr>
        <w:ind w:firstLine="31680"/>
      </w:pPr>
      <w:r>
        <w:rPr>
          <w:rFonts w:hint="eastAsia"/>
        </w:rPr>
        <w:t>出无量大乘诸法的音声，应诸往生者的根机好乐而现出相应的妙法音声，令其开示悟入佛之知见。如是妙法音声，不仅流布于极乐本土，亦皆遍布十方无量无边刹土，法音不绝，法味盈空，常住妙理，遍满虚空。只因我等众生罪障深重，三业昏暗，不见不闻，不觉不知，以是因缘，长溺生死苦海，饱经恶道楚毒，百千万劫，永无出期。今始觉悟，今始改悔。如能以深信愿持佛名号，得念佛三昧，当下不离此土，即可得闻阿弥陀佛正觉大音，何幸如之！无论是在极乐本土还是在他方刹国，能闻到道场树所演发的妙法音声，悉能得证无生法忍，住于不退转位（</w:t>
      </w:r>
      <w:r w:rsidRPr="000A0DA8">
        <w:rPr>
          <w:rStyle w:val="Char"/>
          <w:rFonts w:hint="eastAsia"/>
          <w:sz w:val="28"/>
        </w:rPr>
        <w:t>又云阿</w:t>
      </w:r>
      <w:r w:rsidRPr="000A0DA8">
        <w:rPr>
          <w:rStyle w:val="Char"/>
          <w:rFonts w:ascii="宋体" w:eastAsia="宋体" w:hAnsi="宋体" w:cs="宋体" w:hint="eastAsia"/>
          <w:sz w:val="28"/>
        </w:rPr>
        <w:t>鞞</w:t>
      </w:r>
      <w:r w:rsidRPr="000A0DA8">
        <w:rPr>
          <w:rStyle w:val="Char"/>
          <w:rFonts w:ascii="楷体_GB2312" w:hAnsi="楷体_GB2312" w:cs="楷体_GB2312" w:hint="eastAsia"/>
          <w:sz w:val="28"/>
        </w:rPr>
        <w:t>跋致，三种不退，位不退，行不退，念不退</w:t>
      </w:r>
      <w:r>
        <w:rPr>
          <w:rFonts w:hint="eastAsia"/>
        </w:rPr>
        <w:t>），直到成就佛道的全过程，耳根无垢，彻听众音，离开一切耳中身心忧恼。</w:t>
      </w:r>
    </w:p>
    <w:p w:rsidR="002238C9" w:rsidRDefault="002238C9" w:rsidP="00E65F34">
      <w:pPr>
        <w:ind w:firstLine="31680"/>
      </w:pPr>
      <w:r>
        <w:rPr>
          <w:rFonts w:hint="eastAsia"/>
        </w:rPr>
        <w:t>极乐净土诸往生者不唯耳闻法音，得清彻离患之益，乃至六根接触道场树之六尘，皆能得到殊妙的法益。即眼根见菩提树的光色，鼻根嗅闻宝树的香气，舌根品尝树果的美味，身根接触菩提树的光明，意根系念菩提树的功德，皆得甚深微妙之无生法忍，六根各发胜妙智慧，安住不退转地，直至成佛之全过程，六根清净无杂，证得六根种种功德。如眼根八百功德，耳根一千二百功德，鼻根八百功德，舌根一千二百功德，身根八百功德，意根一千二百功德，无不圆满，乃至获得六根互用之种种功德，无诸恼患，身心轻安愉悦。相比而言，在此娑婆秽土，吾人六根接触六尘，多是起惑造业受苦，身心污染。而极乐世界胜妙六尘，能转吾人污染的六根为清净的六根，令诸众生疾速了脱两种生死，究竟圆满佛果。释尊又告敕阿难，若极乐净土之天人，见到菩提树（</w:t>
      </w:r>
      <w:r w:rsidRPr="000A0DA8">
        <w:rPr>
          <w:rStyle w:val="Char"/>
          <w:rFonts w:hint="eastAsia"/>
          <w:sz w:val="28"/>
        </w:rPr>
        <w:t>阿弥陀佛愿力加持令见</w:t>
      </w:r>
      <w:r>
        <w:rPr>
          <w:rFonts w:hint="eastAsia"/>
        </w:rPr>
        <w:t>），即能证得三种忍，一者音响忍（</w:t>
      </w:r>
      <w:r w:rsidRPr="000A0DA8">
        <w:rPr>
          <w:rStyle w:val="Char"/>
          <w:rFonts w:hint="eastAsia"/>
          <w:sz w:val="28"/>
        </w:rPr>
        <w:t>寻声悟解，知声如响</w:t>
      </w:r>
      <w:r>
        <w:rPr>
          <w:rFonts w:hint="eastAsia"/>
        </w:rPr>
        <w:t>），二者柔顺忍（</w:t>
      </w:r>
      <w:r w:rsidRPr="000A0DA8">
        <w:rPr>
          <w:rStyle w:val="Char"/>
          <w:rFonts w:hint="eastAsia"/>
          <w:sz w:val="28"/>
        </w:rPr>
        <w:t>身心柔软，随顺平等法性</w:t>
      </w:r>
      <w:r>
        <w:rPr>
          <w:rFonts w:hint="eastAsia"/>
        </w:rPr>
        <w:t>），三者无生忍法忍（</w:t>
      </w:r>
      <w:r w:rsidRPr="000A0DA8">
        <w:rPr>
          <w:rStyle w:val="Char"/>
          <w:rFonts w:hint="eastAsia"/>
          <w:sz w:val="28"/>
        </w:rPr>
        <w:t>慧心安住不生不灭的法性</w:t>
      </w:r>
      <w:r>
        <w:rPr>
          <w:rFonts w:hint="eastAsia"/>
        </w:rPr>
        <w:t>）。如是三忍亦含摄如幻忍（</w:t>
      </w:r>
      <w:r w:rsidRPr="000A0DA8">
        <w:rPr>
          <w:rStyle w:val="Char"/>
          <w:rFonts w:hint="eastAsia"/>
          <w:sz w:val="28"/>
        </w:rPr>
        <w:t>观一切法如幻</w:t>
      </w:r>
      <w:r>
        <w:rPr>
          <w:rFonts w:hint="eastAsia"/>
        </w:rPr>
        <w:t>），如焰忍（</w:t>
      </w:r>
      <w:r w:rsidRPr="000A0DA8">
        <w:rPr>
          <w:rStyle w:val="Char"/>
          <w:rFonts w:hint="eastAsia"/>
          <w:sz w:val="28"/>
        </w:rPr>
        <w:t>观一切法如阳焰</w:t>
      </w:r>
      <w:r>
        <w:rPr>
          <w:rFonts w:hint="eastAsia"/>
        </w:rPr>
        <w:t>），如梦忍（</w:t>
      </w:r>
      <w:r w:rsidRPr="000A0DA8">
        <w:rPr>
          <w:rStyle w:val="Char"/>
          <w:rFonts w:hint="eastAsia"/>
          <w:sz w:val="28"/>
        </w:rPr>
        <w:t>观一切法如梦</w:t>
      </w:r>
      <w:r>
        <w:rPr>
          <w:rFonts w:hint="eastAsia"/>
        </w:rPr>
        <w:t>），如响忍（</w:t>
      </w:r>
      <w:r w:rsidRPr="000A0DA8">
        <w:rPr>
          <w:rStyle w:val="Char"/>
          <w:rFonts w:hint="eastAsia"/>
          <w:sz w:val="28"/>
        </w:rPr>
        <w:t>观一切法如空谷传响</w:t>
      </w:r>
      <w:r>
        <w:rPr>
          <w:rFonts w:hint="eastAsia"/>
        </w:rPr>
        <w:t>），如影忍（</w:t>
      </w:r>
      <w:r w:rsidRPr="000A0DA8">
        <w:rPr>
          <w:rStyle w:val="Char"/>
          <w:rFonts w:hint="eastAsia"/>
          <w:sz w:val="28"/>
        </w:rPr>
        <w:t>观一切法如影</w:t>
      </w:r>
      <w:r>
        <w:rPr>
          <w:rFonts w:hint="eastAsia"/>
        </w:rPr>
        <w:t>），如化忍（</w:t>
      </w:r>
      <w:r w:rsidRPr="000A0DA8">
        <w:rPr>
          <w:rStyle w:val="Char"/>
          <w:rFonts w:hint="eastAsia"/>
          <w:sz w:val="28"/>
        </w:rPr>
        <w:t>观一切法倏尔变化</w:t>
      </w:r>
      <w:r>
        <w:rPr>
          <w:rFonts w:hint="eastAsia"/>
        </w:rPr>
        <w:t>），如空忍（</w:t>
      </w:r>
      <w:r w:rsidRPr="000A0DA8">
        <w:rPr>
          <w:rStyle w:val="Char"/>
          <w:rFonts w:hint="eastAsia"/>
          <w:sz w:val="28"/>
        </w:rPr>
        <w:t>诸法毕竟空无所有</w:t>
      </w:r>
      <w:r>
        <w:rPr>
          <w:rFonts w:hint="eastAsia"/>
        </w:rPr>
        <w:t>）。</w:t>
      </w:r>
    </w:p>
    <w:p w:rsidR="002238C9" w:rsidRDefault="002238C9" w:rsidP="00E65F34">
      <w:pPr>
        <w:ind w:firstLine="31680"/>
      </w:pPr>
      <w:r>
        <w:rPr>
          <w:rFonts w:hint="eastAsia"/>
        </w:rPr>
        <w:t>极乐世界人天见道场树即得三种忍的原由，悉是阿弥陀佛威神力的加持故。如是威神力具体可描述为如下五种：一者本愿力故（</w:t>
      </w:r>
      <w:r w:rsidRPr="000A0DA8">
        <w:rPr>
          <w:rStyle w:val="Char"/>
          <w:rFonts w:hint="eastAsia"/>
          <w:sz w:val="28"/>
        </w:rPr>
        <w:t>又称大愿业力，即阿弥陀佛因地所发四十八愿，无央数劫积功累德，最终满愿之力</w:t>
      </w:r>
      <w:r>
        <w:rPr>
          <w:rFonts w:hint="eastAsia"/>
        </w:rPr>
        <w:t>），二者满足愿故（</w:t>
      </w:r>
      <w:r w:rsidRPr="000A0DA8">
        <w:rPr>
          <w:rStyle w:val="Char"/>
          <w:rFonts w:hint="eastAsia"/>
          <w:sz w:val="28"/>
        </w:rPr>
        <w:t>能满足九法界众生一切需求</w:t>
      </w:r>
      <w:r>
        <w:rPr>
          <w:rFonts w:hint="eastAsia"/>
        </w:rPr>
        <w:t>），三者明了愿故（</w:t>
      </w:r>
      <w:r w:rsidRPr="000A0DA8">
        <w:rPr>
          <w:rStyle w:val="Char"/>
          <w:rFonts w:hint="eastAsia"/>
          <w:sz w:val="28"/>
        </w:rPr>
        <w:t>愿不虚设，救济众生无有间断，确实明了</w:t>
      </w:r>
      <w:r>
        <w:rPr>
          <w:rFonts w:hint="eastAsia"/>
        </w:rPr>
        <w:t>），四者坚固愿故（</w:t>
      </w:r>
      <w:r w:rsidRPr="000A0DA8">
        <w:rPr>
          <w:rStyle w:val="Char"/>
          <w:rFonts w:hint="eastAsia"/>
          <w:sz w:val="28"/>
        </w:rPr>
        <w:t>拯救众生的愿心确然不拔，无有动摇变易</w:t>
      </w:r>
      <w:r>
        <w:rPr>
          <w:rFonts w:hint="eastAsia"/>
        </w:rPr>
        <w:t>），五者究竟愿故（</w:t>
      </w:r>
      <w:r w:rsidRPr="000A0DA8">
        <w:rPr>
          <w:rStyle w:val="Char"/>
          <w:rFonts w:hint="eastAsia"/>
          <w:sz w:val="28"/>
        </w:rPr>
        <w:t>保任一切众生得究竟成佛之大利</w:t>
      </w:r>
      <w:r>
        <w:rPr>
          <w:rFonts w:hint="eastAsia"/>
        </w:rPr>
        <w:t>）。正是由于阿弥陀佛如上之威神愿力，能令诸往生者以见菩提树之缘得证三种忍。此亦是阿弥陀佛不虚作住持功德成就，诚如天亲菩萨偈颂：“观佛本愿力，遇无空过者，能令速满足，功德大宝海。”即谓吾人观察阿弥陀佛本愿神力，能令遇到念佛法门的众生，不会有空过者。六字洪名，一入耳根，永为道种，若已愿即已生，若今愿即今生，若当愿则当生，皆得不退转于阿耨多罗三藐三菩提。是故我等众生信愿持名，当作得生想，当作成佛想，何以故？此皆阿弥陀佛威神力故，本愿力故，满足愿故，明了愿故，坚固愿故，究竟愿故。吾人三复斯言，油然感慨：阿弥陀佛宏慈悲愿恩典，大矣哉！</w:t>
      </w:r>
    </w:p>
    <w:p w:rsidR="002238C9" w:rsidRDefault="002238C9" w:rsidP="00E65F34">
      <w:pPr>
        <w:ind w:firstLine="31680"/>
      </w:pPr>
      <w:r>
        <w:rPr>
          <w:rFonts w:hint="eastAsia"/>
        </w:rPr>
        <w:t>南无阿弥陀佛！</w:t>
      </w:r>
    </w:p>
    <w:p w:rsidR="002238C9" w:rsidRDefault="002238C9" w:rsidP="00E65F34">
      <w:pPr>
        <w:ind w:firstLine="31680"/>
      </w:pPr>
      <w:r>
        <w:rPr>
          <w:rFonts w:hint="eastAsia"/>
        </w:rPr>
        <w:t>（待续）</w:t>
      </w:r>
    </w:p>
    <w:p w:rsidR="002238C9" w:rsidRDefault="002238C9" w:rsidP="00C01874">
      <w:pPr>
        <w:pStyle w:val="Heading1"/>
      </w:pPr>
      <w:r>
        <w:rPr>
          <w:rFonts w:hint="eastAsia"/>
        </w:rPr>
        <w:t>《佛说无量寿经》讲记之二十五</w:t>
      </w:r>
    </w:p>
    <w:p w:rsidR="002238C9" w:rsidRDefault="002238C9" w:rsidP="00E65F34">
      <w:pPr>
        <w:ind w:firstLine="31680"/>
      </w:pPr>
      <w:r>
        <w:rPr>
          <w:rFonts w:hint="eastAsia"/>
        </w:rPr>
        <w:t>（接上期）</w:t>
      </w:r>
    </w:p>
    <w:p w:rsidR="002238C9" w:rsidRDefault="002238C9" w:rsidP="00E65F34">
      <w:pPr>
        <w:ind w:firstLine="31680"/>
      </w:pPr>
      <w:r>
        <w:rPr>
          <w:rFonts w:hint="eastAsia"/>
        </w:rPr>
        <w:t>诸位大德比丘，诸位居士同修：</w:t>
      </w:r>
    </w:p>
    <w:p w:rsidR="002238C9" w:rsidRPr="00E960A2" w:rsidRDefault="002238C9" w:rsidP="00E65F34">
      <w:pPr>
        <w:ind w:firstLine="31680"/>
        <w:rPr>
          <w:rStyle w:val="Emphasis"/>
        </w:rPr>
      </w:pPr>
      <w:r>
        <w:rPr>
          <w:rFonts w:hint="eastAsia"/>
        </w:rPr>
        <w:t>请看经文：</w:t>
      </w:r>
      <w:r w:rsidRPr="00E960A2">
        <w:rPr>
          <w:rStyle w:val="Emphasis"/>
          <w:rFonts w:hint="eastAsia"/>
        </w:rPr>
        <w:t>佛告阿难，世间帝王，有百千音乐，自转轮圣王，乃至第六天上，伎乐音声，展转相胜千亿万倍。第六天上万种乐音，不如无量寿国诸七宝树一种音声千亿倍也。亦有自然万种伎乐，又其乐声，无非法音。清畅哀亮，微妙和雅，十方世界音声之中，最为第一。</w:t>
      </w:r>
    </w:p>
    <w:p w:rsidR="002238C9" w:rsidRDefault="002238C9" w:rsidP="00E65F34">
      <w:pPr>
        <w:ind w:firstLine="31680"/>
      </w:pPr>
      <w:r>
        <w:rPr>
          <w:rFonts w:hint="eastAsia"/>
        </w:rPr>
        <w:t>这一段是树音妙乐第十五，描述极乐净土音乐之殊胜绝伦。音乐之道，大矣哉！我国上古先王之道，制礼乐，非以极口腹耳目之欲望，乃是教民众知好恶，回归人道之正。《礼记·乐记》云：“凡音者，生于人心者也；乐者，通伦理者也。是故知声而不知音者，禽兽是也；知音而不知乐者，众庶是也，唯君子为能知乐。知乐则几于礼矣（意谓听乐而知政之得失，则能正君臣民事物之礼）。礼乐皆得，谓之有德。”上古圣人随应天地安泰，民众和乐，五谷丰昌之盛，然后圣人作，为父子君臣，以为纪纲，纪纲既正，天下大定。天下大定，然后正六律，和五声，弦歌诗颂，此之谓德音，德音谓之乐。可见，乐与音声相近而不同，乐是有更深邃的道德法度的要素，是故君子深审音乐以治心，乐者不可须臾去身，何以故？大乐与天地同和。雅正之乐引发善心，善心生则寡于利欲，寡于利欲则安乐，安则志明行成，故不言而见信如天，不怒而见畏如神，音乐由衷而出，故治心。心中斯须不和不乐，而鄙诈利欲之心便入之，故云乐者不可须臾离也。此世间圣人制作音乐，尚且具有修心善性、辅翼王道之价值，更何况极乐教主阿弥陀佛愿心所流现的音乐，其帮助诸往生者伏烦恼、破无明、证佛性的妙用更是难以言喻。</w:t>
      </w:r>
    </w:p>
    <w:p w:rsidR="002238C9" w:rsidRDefault="002238C9" w:rsidP="00E65F34">
      <w:pPr>
        <w:ind w:firstLine="31680"/>
      </w:pPr>
      <w:r>
        <w:rPr>
          <w:rFonts w:hint="eastAsia"/>
        </w:rPr>
        <w:t>极乐世界音乐是何等的美妙，却不是我等凡夫所能想象的，是故释尊曲垂方便，以辗转比较的方式，令与会大众有一初步的认知。首先论及世间帝王，德合天地称帝，仁义所生为王。帝王必宿世立德立功，具仁义文武方能登基镇邦，故其在世间享受五欲的福报也最大。宫廷音乐、盛大的乐队、演奏高手、珍藏的乐谱，都不是平民百姓所能听闻到的。如世间帝王有百千种伎乐音声，不如转轮圣王诸伎乐音声好百千万亿倍；如转轮圣王万种伎乐音声，尚复不如第二忉利天上诸伎乐一音声好百千亿万倍；如忉利天上万种伎乐之声，尚复不如第六他化自在天上一音声好百千万亿倍；如第六天上有万种音乐之声，不如阿弥陀佛国中诸七宝树一种音声好百千万亿倍。如是展转相胜千亿万倍，足证极乐净土灵籁之音，非天籁之音所能企及。不</w:t>
      </w:r>
      <w:r w:rsidRPr="003E1EFE">
        <w:rPr>
          <w:rFonts w:hint="eastAsia"/>
        </w:rPr>
        <w:t>仅七宝树一种音乐超胜独妙，</w:t>
      </w:r>
      <w:r>
        <w:rPr>
          <w:rFonts w:hint="eastAsia"/>
        </w:rPr>
        <w:t>而且极乐世界有着不由演奏、法尔自然流现的万种伎乐音声，同时并作，六律交畅，八音克谐，和雅之极。如是乐声，悉乃法性的音声，实相的音声，同时演说无量法门，随诸往生者的根机类别，各得悟解，能令闻者生起念佛念法念僧之善心。</w:t>
      </w:r>
    </w:p>
    <w:p w:rsidR="002238C9" w:rsidRDefault="002238C9" w:rsidP="00E65F34">
      <w:pPr>
        <w:ind w:firstLine="31680"/>
      </w:pPr>
      <w:r>
        <w:rPr>
          <w:rFonts w:hint="eastAsia"/>
        </w:rPr>
        <w:t>如是法音有着八种格调特质</w:t>
      </w:r>
      <w:r>
        <w:t>——</w:t>
      </w:r>
      <w:r>
        <w:rPr>
          <w:rFonts w:hint="eastAsia"/>
        </w:rPr>
        <w:t>清、畅、哀、亮、微、妙、和、雅。清者清净，音声中无有烦恼垢染，能令闻者澄清浊染心。畅者畅达，畅音无远弗届，能令闻者通达诸法实相。哀者悲哀，悲愍众生舍父逃逸，备受轮回之苦。佛视众生本来成佛，故哀而不伤。佛以愿力加持众生终将回归故园，故哀而不怨。哀音能令闻者生大悲心。亮者明亮，自性光明湛然，音声明亮透彻，如金玉振响，荡涤心地邪秽，能令闻者显发智慧光明。微者微密，直探性海，开显秘藏，能令闻者返本归源。妙者妙善，自性功德妙不可言。音声能宣妙法，能令闻者心开意解。和者协和，五音（宫商角徵羽）交畅，韵律克谐，能令闻者六根虚静，躁心冰释。雅者雅正，自性功德正大肃庄，能令闻者欲心自平，远离庸俗。上述八种音声特质，乃是法性实相的外显。西方净土一一音声都有此八德之美，如是音声八德，亦内具在六字洪名中。故而，吾人念佛的音声格调，当以清畅哀亮微妙和雅的基准，以期达到与西方净土音声同构共振之效应。极乐世界如是音声美质，与十方无量无边刹土当中所有的音声相比，最为第一。可见，极乐世界乃法界的音乐之都。这对于我等耳根稍利的娑婆众生而言，是多么稀有难得的安居乐土呀！</w:t>
      </w:r>
    </w:p>
    <w:p w:rsidR="002238C9" w:rsidRDefault="002238C9" w:rsidP="00E65F34">
      <w:pPr>
        <w:ind w:firstLine="31680"/>
      </w:pPr>
      <w:r>
        <w:rPr>
          <w:rFonts w:hint="eastAsia"/>
        </w:rPr>
        <w:t>请看经文：</w:t>
      </w:r>
    </w:p>
    <w:p w:rsidR="002238C9" w:rsidRPr="003E1EFE" w:rsidRDefault="002238C9" w:rsidP="00E65F34">
      <w:pPr>
        <w:ind w:firstLine="31680"/>
        <w:rPr>
          <w:rStyle w:val="Emphasis"/>
        </w:rPr>
      </w:pPr>
      <w:r w:rsidRPr="003E1EFE">
        <w:rPr>
          <w:rStyle w:val="Emphasis"/>
          <w:rFonts w:hint="eastAsia"/>
        </w:rPr>
        <w:t>其讲堂、精舍、宫殿、楼观，皆七宝庄严，自然化成，复以真珠、明月、摩尼、众宝以为交络，覆盖其上。内外左右，有诸浴池，或十由旬，或二十三十，乃至百千由旬；纵广深浅，皆各一等。八功德水，湛然盈满，清净香洁，味如甘露。</w:t>
      </w:r>
    </w:p>
    <w:p w:rsidR="002238C9" w:rsidRDefault="002238C9" w:rsidP="00E65F34">
      <w:pPr>
        <w:ind w:firstLine="31680"/>
      </w:pPr>
      <w:r>
        <w:rPr>
          <w:rFonts w:hint="eastAsia"/>
        </w:rPr>
        <w:t>这一段是宝楼池流第十六，描述西方极乐世界天人圣众所居住的修学环境。极乐净土的地面乃至虚空有无量无边的宫殿楼阁，其中有演畅经法之讲堂、圣众静虑经行之精舍，人天大众憩息修道之宫室、大殿、层楼、台观。这些讲堂楼观悉皆以七宝（金、银、琉璃、水晶、珊瑚、玛瑙、砗磲）乃至无量珍宝和合而成，极为庄严华丽，而且无须人力营造，悉皆应念自然变化而成，体现出阿弥陀佛大愿圆满之无作妙用。在如是无量的讲堂精舍、宫殿楼观上面，又有以众多真珠、明月摩尼珠等珍宝缀成交互网络的幔幕，其形如垂露，覆盖在这些讲堂楼阁之上。宝楼与宝幔交光互映，富丽辉煌，美不胜收。</w:t>
      </w:r>
    </w:p>
    <w:p w:rsidR="002238C9" w:rsidRDefault="002238C9" w:rsidP="00E65F34">
      <w:pPr>
        <w:ind w:firstLine="31680"/>
      </w:pPr>
      <w:r>
        <w:rPr>
          <w:rFonts w:hint="eastAsia"/>
        </w:rPr>
        <w:t>极乐世界讲堂、宫殿、楼观，不仅仅是一个景物和具有审美与实用价值的建筑，乃是由阿弥陀佛的愿心以及无量功德所庄严的帮助往生者修道证果的场所，楼阁内具有的无尽的庄严与神妙，诚如天亲菩萨所赞：“宫殿诸楼阁，观十方无碍，杂树异光色，宝栏遍围绕。”其具体相状可以弥勒菩萨所住的楼阁之庄严神妙加以类比。《华严经·入法界品》中，善财童子蒙德生童子、有德童女善知识指点，参访海岸国大庄严园弥勒菩萨，合掌恭敬，重白弥勒菩萨言：“大圣，我已先发阿耨多罗三藐三菩提心，而我未知菩萨云何学菩萨行，云何修菩萨道？”弥勒菩萨言：“善男子，如汝所问，菩萨云何学菩萨行，修菩萨道。善男子，汝可入此毗卢遮那庄严藏大楼阁中周遍观察，则能了知学菩萨行。学已，成就无量功德。”弥勒菩萨前诣楼阁，弹指出声，其门即开，命善财入。善财心喜，入已还闭，见其楼阁广博无量，同于虚空。阿僧祇宝以为其地，阿僧祇宫殿，乃至其阶陛、幡幢、宝镜、宝灯、宝帐、宝树、宝莲华诸庄严具，悉以阿僧祇数以为庄严。观弥勒菩萨初发菩提心时，种种修行，或见弥勒菩萨显现为转轮王、六欲天王，乃至声闻缘觉菩萨，随机现身而为众生说法；或见他方刹土无数大菩萨众种种菩萨行；或见三千大千世界一切色像，种种差别不相杂乱。尔时善财童子见毗卢遮那庄严藏楼阁，如是种种不可思议自在境界，生大欢喜，踊跃无量，身心柔软，离一切想，除一切障，灭一切惑，所见不忘，所闻能忆，所思不乱，入无碍解脱之门。善财童子在弥勒菩萨所住的楼阁尚且获得如是广大胜妙利益，那极乐世界诸往生者在阿弥陀佛愿力所住的宫殿楼阁中，所获得的无上菩提法乐，更是难以言喻。</w:t>
      </w:r>
    </w:p>
    <w:p w:rsidR="002238C9" w:rsidRDefault="002238C9" w:rsidP="00E65F34">
      <w:pPr>
        <w:ind w:firstLine="31680"/>
      </w:pPr>
      <w:r>
        <w:rPr>
          <w:rFonts w:hint="eastAsia"/>
        </w:rPr>
        <w:t>极乐净土宫殿楼观的里面、外面、左面、右面都有诸多七宝浴池，其方圆、长短、大小、浅深各各不同，其水池面积或十由旬（一由旬四十里），或二十由旬，或三十由旬，乃至或百由旬或千由旬（千由旬即一万里，比地球海洋还要大）。这些水池的纵（东、西向为纵）、广（南、北向为广）的长度与水池的深浅有着平等的比例。比如二十由旬的水池，其长有八十里，广有八十里，深也有八十里，即是“皆各一等”。</w:t>
      </w:r>
    </w:p>
    <w:p w:rsidR="002238C9" w:rsidRDefault="002238C9" w:rsidP="00E65F34">
      <w:pPr>
        <w:ind w:firstLine="31680"/>
      </w:pPr>
      <w:r>
        <w:rPr>
          <w:rFonts w:hint="eastAsia"/>
        </w:rPr>
        <w:t>如是无量七宝浴池，一一水池有八功德水，湛然盈满。何谓八功德？准玄奘大师所译《称赞净土佛摄受经》所云：一澄清，谓澄渟洁净，离污浊故；二清冷，谓清湛凉冷，无烦热故；三甘美，谓甘旨美妙，具至味故；四轻软，谓轻扬柔软，可上下故；五润泽，谓津润滑泽，不枯涩故；六安和，谓安静和缓，绝迅泛故；七除饥渴，谓水仅止渴，今兼疗饥，有胜力故；八长养诸根，谓增长养育身心内外故。销归自性而观，八功德水表达自性种种功德：自性无染，即澄清德；自性无烦，即清凉德；自性无恶，即甘美德；自性无我，即轻软德；自性无竭，即润泽德；自性无暴，即安和德；自性无乏，即除饥渴德；自性出生一切万德，即长养德（莲池大师语）。诚所谓“定水湛然满，浴此无垢人，无垢亦无净，是名八功德。”八功德水的体性是珍宝，从如意摩尼珠王而生（寓示从阿弥陀佛至极清净心王而生），故而水质洁净，水光含香，饮时如天上甘露妙味。</w:t>
      </w:r>
    </w:p>
    <w:p w:rsidR="002238C9" w:rsidRDefault="002238C9" w:rsidP="00E65F34">
      <w:pPr>
        <w:ind w:firstLine="31680"/>
      </w:pPr>
      <w:r>
        <w:rPr>
          <w:rFonts w:hint="eastAsia"/>
        </w:rPr>
        <w:t>请看经文：</w:t>
      </w:r>
    </w:p>
    <w:p w:rsidR="002238C9" w:rsidRPr="003E1EFE" w:rsidRDefault="002238C9" w:rsidP="00E65F34">
      <w:pPr>
        <w:ind w:firstLine="31680"/>
        <w:rPr>
          <w:rStyle w:val="Emphasis"/>
        </w:rPr>
      </w:pPr>
      <w:r w:rsidRPr="003E1EFE">
        <w:rPr>
          <w:rStyle w:val="Emphasis"/>
          <w:rFonts w:hint="eastAsia"/>
        </w:rPr>
        <w:t>黄金池者，底白银沙；白银池者，底黄金沙；水精池者，底琉璃沙；琉璃池者，底水精沙；珊瑚池者，底琥珀沙；琥珀池者，底珊瑚沙；砗磲池者，底玛瑙沙；玛瑙池者，底砗磲沙；白玉池者，底紫金沙；紫金池者，底白玉沙；或二宝三宝，乃至七宝，转共合成。其池岸上，有栴檀树，华叶垂布，香气普熏。天优钵罗华、钵昙摩华、拘牟头华、分陀利华，杂色光茂，弥覆水上。</w:t>
      </w:r>
    </w:p>
    <w:p w:rsidR="002238C9" w:rsidRDefault="002238C9" w:rsidP="00E65F34">
      <w:pPr>
        <w:ind w:firstLine="31680"/>
      </w:pPr>
      <w:r>
        <w:rPr>
          <w:rFonts w:hint="eastAsia"/>
        </w:rPr>
        <w:t>这是描写七宝池的庄严景况。极乐世界众多宝池，或纯以一种宝构成的水池，或二宝、三宝，乃至七宝合成的水池，其排列组合妙合天然美感，光色冷暖搭配协和。如本段经文所述：由黄金构成的宝池，其水底沙即为白银；白银池者，其水底沙为黄金；水精池者，其水底沙为琉璃；琉璃池者，其水底沙为水精；珊瑚池者，其水底沙为琥珀；琥珀池者，其水底沙为珊瑚，砗磲池者，其水底沙为玛瑙；玛瑙池者，其水底沙为砗磲；白玉池者，其水底沙为紫金；紫金池者，其水底沙为白玉。乃至其中或有金银二宝共作一池者，其水底沙即为金银；中复有三宝共作一池者，其水底沙即为金银水精。乃至七宝转共和合而成宝池与相应的底沙。宝池的四边阶道亦由或纯一宝，或二宝、三宝乃至七宝合成。宝池的岸上，又有种种宝树成行环绕，其中有栴檀树（</w:t>
      </w:r>
      <w:r w:rsidRPr="003E1EFE">
        <w:rPr>
          <w:rStyle w:val="Char"/>
          <w:rFonts w:ascii="宋体" w:eastAsia="宋体" w:hAnsi="宋体" w:cs="宋体" w:hint="eastAsia"/>
          <w:sz w:val="28"/>
        </w:rPr>
        <w:t>栴</w:t>
      </w:r>
      <w:r w:rsidRPr="003E1EFE">
        <w:rPr>
          <w:rStyle w:val="Char"/>
          <w:rFonts w:ascii="楷体_GB2312" w:hAnsi="楷体_GB2312" w:cs="楷体_GB2312" w:hint="eastAsia"/>
          <w:sz w:val="28"/>
        </w:rPr>
        <w:t>檀中文意为与乐，谓白檀能治热病，赤檀能去风肿，皆是除疾身安之药，故名与乐</w:t>
      </w:r>
      <w:r>
        <w:rPr>
          <w:rFonts w:hint="eastAsia"/>
        </w:rPr>
        <w:t>）。如是栴檀树的华与叶低垂散布在宝池水面上，与宝池德水相互映照。栴檀树的香气普熏在极乐本土，乃至于普熏到他方无量的刹土。宝池的池面上覆盖着天然妙好的青莲华、红莲华、黄莲华与白莲华。这四色莲华，杂光繁茂，微妙香洁。此诸莲华，乃他方念佛之人往生安乐净土托质之所。但得宝华开敷，便可登宝池四岸，入讲堂法会，觐见阿弥陀佛，餐闻经法。</w:t>
      </w:r>
    </w:p>
    <w:p w:rsidR="002238C9" w:rsidRDefault="002238C9" w:rsidP="00E65F34">
      <w:pPr>
        <w:ind w:firstLine="31680"/>
      </w:pPr>
      <w:r>
        <w:rPr>
          <w:rFonts w:hint="eastAsia"/>
        </w:rPr>
        <w:t>《无量寿经》后面谈到，极乐世界有青白玄黄朱紫六色莲华，故知此处言四色莲华，文字省略故。实则极乐莲华具无量色，具无量光，诚如天亲菩萨偈颂：“宝华千万种，弥覆池流泉，微风动华叶，交错光乱转。”可见，极乐世界宝池莲华是一道多么璀璨美好的光景呀！</w:t>
      </w:r>
    </w:p>
    <w:p w:rsidR="002238C9" w:rsidRDefault="002238C9" w:rsidP="00E65F34">
      <w:pPr>
        <w:ind w:firstLine="31680"/>
      </w:pPr>
      <w:r>
        <w:rPr>
          <w:rFonts w:hint="eastAsia"/>
        </w:rPr>
        <w:t>请看经文：</w:t>
      </w:r>
    </w:p>
    <w:p w:rsidR="002238C9" w:rsidRPr="003B6602" w:rsidRDefault="002238C9" w:rsidP="00E65F34">
      <w:pPr>
        <w:ind w:firstLine="31680"/>
        <w:rPr>
          <w:rStyle w:val="Emphasis"/>
        </w:rPr>
      </w:pPr>
      <w:r w:rsidRPr="003B6602">
        <w:rPr>
          <w:rStyle w:val="Emphasis"/>
          <w:rFonts w:hint="eastAsia"/>
        </w:rPr>
        <w:t>彼诸菩萨，及声闻众，若入宝池，意欲</w:t>
      </w:r>
    </w:p>
    <w:p w:rsidR="002238C9" w:rsidRPr="003B6602" w:rsidRDefault="002238C9" w:rsidP="00E65F34">
      <w:pPr>
        <w:ind w:firstLine="31680"/>
        <w:rPr>
          <w:rStyle w:val="Emphasis"/>
        </w:rPr>
      </w:pPr>
      <w:r w:rsidRPr="003B6602">
        <w:rPr>
          <w:rStyle w:val="Emphasis"/>
          <w:rFonts w:hint="eastAsia"/>
        </w:rPr>
        <w:t>令水没足，水即没足；欲令至膝，即至于膝；</w:t>
      </w:r>
    </w:p>
    <w:p w:rsidR="002238C9" w:rsidRPr="003B6602" w:rsidRDefault="002238C9" w:rsidP="00E65F34">
      <w:pPr>
        <w:ind w:firstLine="31680"/>
        <w:rPr>
          <w:rStyle w:val="Emphasis"/>
        </w:rPr>
      </w:pPr>
      <w:r w:rsidRPr="003B6602">
        <w:rPr>
          <w:rStyle w:val="Emphasis"/>
          <w:rFonts w:hint="eastAsia"/>
        </w:rPr>
        <w:t>欲令至腰，水即至腰；欲令至颈，水即至颈；</w:t>
      </w:r>
    </w:p>
    <w:p w:rsidR="002238C9" w:rsidRPr="003B6602" w:rsidRDefault="002238C9" w:rsidP="00E65F34">
      <w:pPr>
        <w:ind w:firstLine="31680"/>
        <w:rPr>
          <w:rStyle w:val="Emphasis"/>
        </w:rPr>
      </w:pPr>
      <w:r w:rsidRPr="003B6602">
        <w:rPr>
          <w:rStyle w:val="Emphasis"/>
          <w:rFonts w:hint="eastAsia"/>
        </w:rPr>
        <w:t>欲令灌身，自然灌身；欲令还复，水辄还复。</w:t>
      </w:r>
    </w:p>
    <w:p w:rsidR="002238C9" w:rsidRPr="003B6602" w:rsidRDefault="002238C9" w:rsidP="00E65F34">
      <w:pPr>
        <w:ind w:firstLine="31680"/>
        <w:rPr>
          <w:rStyle w:val="Emphasis"/>
        </w:rPr>
      </w:pPr>
      <w:r w:rsidRPr="003B6602">
        <w:rPr>
          <w:rStyle w:val="Emphasis"/>
          <w:rFonts w:hint="eastAsia"/>
        </w:rPr>
        <w:t>调和冷暖，自然随意，开神悦体，荡除心垢，</w:t>
      </w:r>
    </w:p>
    <w:p w:rsidR="002238C9" w:rsidRPr="003B6602" w:rsidRDefault="002238C9" w:rsidP="00E65F34">
      <w:pPr>
        <w:ind w:firstLine="31680"/>
        <w:rPr>
          <w:rStyle w:val="Emphasis"/>
        </w:rPr>
      </w:pPr>
      <w:r w:rsidRPr="003B6602">
        <w:rPr>
          <w:rStyle w:val="Emphasis"/>
          <w:rFonts w:hint="eastAsia"/>
        </w:rPr>
        <w:t>清明澄洁，净若无形。宝沙映彻，无深不照；</w:t>
      </w:r>
    </w:p>
    <w:p w:rsidR="002238C9" w:rsidRPr="003B6602" w:rsidRDefault="002238C9" w:rsidP="00E65F34">
      <w:pPr>
        <w:ind w:firstLine="31680"/>
        <w:rPr>
          <w:rStyle w:val="Emphasis"/>
        </w:rPr>
      </w:pPr>
      <w:r w:rsidRPr="003B6602">
        <w:rPr>
          <w:rStyle w:val="Emphasis"/>
          <w:rFonts w:hint="eastAsia"/>
        </w:rPr>
        <w:t>微澜回流，转相灌注；安详徐逝，不迟不疾。</w:t>
      </w:r>
    </w:p>
    <w:p w:rsidR="002238C9" w:rsidRDefault="002238C9" w:rsidP="00E65F34">
      <w:pPr>
        <w:ind w:firstLine="31680"/>
      </w:pPr>
      <w:r>
        <w:rPr>
          <w:rFonts w:hint="eastAsia"/>
        </w:rPr>
        <w:t>这是进一步描述宝池德水自在无碍饶益往生者的妙用。极乐世界的诸菩萨及声闻众（这个众就包含天人在内），若进入宝池沐浴，意念上欲水浅至足跟部位，水即应念浅至淹没其足跟；欲令略深至膝盖部位，水即到达膝部；意欲水深到腰部，水即应念到腰部；意欲水深到颈部，水即深到颈部；意欲令水从上面淋浴身体，水就自然由上淋浴身体；意欲令水恢复原来的状态，水即恢复到原来的程度。</w:t>
      </w:r>
    </w:p>
    <w:p w:rsidR="002238C9" w:rsidRDefault="002238C9" w:rsidP="00E65F34">
      <w:pPr>
        <w:ind w:firstLine="31680"/>
      </w:pPr>
      <w:r>
        <w:rPr>
          <w:rFonts w:hint="eastAsia"/>
        </w:rPr>
        <w:t>水的温度也法尔自然地随着沐浴者的意欲，欲温暖一点，水温便升到温暖；欲水清凉一点，水温便降至清冷。或欲令水急流者、慢流者，其水一一随众生意，令受快乐。同一水池众多的沐浴者，各各意欲不同，同一水池能满足所有人的意愿，足证自性德水事事无碍之神妙！</w:t>
      </w:r>
    </w:p>
    <w:p w:rsidR="002238C9" w:rsidRDefault="002238C9" w:rsidP="00E65F34">
      <w:pPr>
        <w:ind w:firstLine="31680"/>
      </w:pPr>
      <w:r>
        <w:rPr>
          <w:rFonts w:hint="eastAsia"/>
        </w:rPr>
        <w:t>宝池德水不仅仅是洗干净身体（实则净土往生者乃金刚之体，并无垢秽），更重要的是，池水能开显沐浴者的性德（如来藏性），令其身体获得极高的愉悦。水还能荡除沐浴者贪瞋痴的心垢，彰显自性洁白法体。此八功德水至为清净光明，鉴照一切色像，无有丝毫滓渣。水至极清净，望过去觉察不到水的形态。七宝底沙，八德池水，相辉互映，一眼能望到水池最底部，亦无一点昏暗，故云无深不照，表明阿弥陀佛坦荡无我之胸怀，彰显自性德水之法身功德，加持诸往生者，一念回光，还同本得。</w:t>
      </w:r>
    </w:p>
    <w:p w:rsidR="002238C9" w:rsidRDefault="002238C9" w:rsidP="00E65F34">
      <w:pPr>
        <w:ind w:firstLine="31680"/>
      </w:pPr>
      <w:r>
        <w:rPr>
          <w:rFonts w:hint="eastAsia"/>
        </w:rPr>
        <w:t>下面描述水的神态，池水的细波漾起涟漪，水波往复，互相击荡，展转生波。池水优优舒缓地畅流，具大人安详之相状，其波澜相，长短高下，种种不同，徐徐流逝，不迟缓亦不急速，波澜相击，播扬无量自然出来的妙声，随着沐浴者的意乐不同，或欲闻音乐声，或欲闻说经声等，意欲听闻，即可听闻，意欲不听闻，便法尔无声。能令闻者生起念佛念法念僧之心，发菩提心，伏灭烦恼。极乐世界摄法界机，色声香味触五尘一一圆妙，出生一切法门，此乃以水之触尘作佛事，佛水水佛，妙德难思。</w:t>
      </w:r>
    </w:p>
    <w:p w:rsidR="002238C9" w:rsidRPr="003B6602" w:rsidRDefault="002238C9" w:rsidP="00E65F34">
      <w:pPr>
        <w:ind w:firstLine="31680"/>
        <w:rPr>
          <w:rStyle w:val="Emphasis"/>
        </w:rPr>
      </w:pPr>
      <w:r>
        <w:rPr>
          <w:rFonts w:hint="eastAsia"/>
        </w:rPr>
        <w:t>请看经文：</w:t>
      </w:r>
      <w:r w:rsidRPr="003B6602">
        <w:rPr>
          <w:rStyle w:val="Emphasis"/>
          <w:rFonts w:hint="eastAsia"/>
        </w:rPr>
        <w:t>波扬无量自然妙声，随其所应，莫不闻者。或闻佛声，或闻法声，或闻僧声，或寂静声、空无我声、大慈悲声、波罗蜜声，或十力无畏不共法声、诸通慧声、无所作声、不起灭声、无生忍声，乃至甘露灌顶众妙法声。如是等声，称其所闻，欢喜无量。随顺清净离欲寂灭真实之义，随顺三宝力无所畏不共之法，随顺通慧菩萨声闻所行之道。无有三途苦难之名，但有自然快乐之音，是故其国名曰安乐。</w:t>
      </w:r>
    </w:p>
    <w:p w:rsidR="002238C9" w:rsidRDefault="002238C9" w:rsidP="00E65F34">
      <w:pPr>
        <w:ind w:firstLine="31680"/>
      </w:pPr>
      <w:r>
        <w:rPr>
          <w:rFonts w:hint="eastAsia"/>
        </w:rPr>
        <w:t>这一段进一步地描述宝池德水讲经说法的情形。七宝池的水安详徐流，水波往复，相互灌注激扬，发出无量微妙的音声，这些音声由阿弥陀佛的愿力法尔自然地显现出来的，就叫自然妙声。这些妙声随顺净土圣众种种不同的好乐而显现相应的音声，或有人好乐听闻音乐的声音，或有人喜欢听讲经说法的音声，悉可随其好乐，各各满足。</w:t>
      </w:r>
    </w:p>
    <w:p w:rsidR="002238C9" w:rsidRDefault="002238C9" w:rsidP="00E65F34">
      <w:pPr>
        <w:ind w:firstLine="31680"/>
      </w:pPr>
      <w:r>
        <w:rPr>
          <w:rFonts w:hint="eastAsia"/>
        </w:rPr>
        <w:t>这些水波音声涵盖着大小乘佛法的全部内容。就净土圣众的接纳层面来说，首先列出三宝的音声。或闻到佛声，佛是觉悟的意思，是智慧的意思。修行人听闻到佛的音声，即能获得从无明大梦觉醒，转愚痴暗冥为光明智慧之法益。法是轨则的意思，是佛开出的疗救众生的种种烦恼和疾病的药方，听闻到法的音声，便能降伏烦恼习气。僧是清净和合的意思，是辅助大医王照料病人的护士使者，听闻到僧的音声，便能获得善知识的加被，契证自性清净和合的德能。是故佛法僧三宝的功德是一切众生修因证果的全过程中不可或缺的要素，乃至《华严经》的十地菩萨，每一地菩萨的修行都不离念佛，不离念法，不离念僧。极乐净土圣众亦复如是。波水宣扬佛法僧三宝的音声暗合四悉檀的善巧利益。宝池德水这无情之物能讲经说法，净土圣众一闻生起欢喜的利益，这是世界悉檀。通过听闻佛声法声僧声，即与佛法僧三宝的气氛相接，由此引发菩提心，获得生善的利益，这是为人悉檀。由听闻佛声法声僧声，伏灭烦恼，获得破恶的利益，这是对治悉檀。通过听闻佛声法声僧声，销归自性，悟证自性觉正净之一体三宝，获得入理益，即为第一义谛悉檀。证知阿弥陀佛愿力施设波水说法，恩德弘深。</w:t>
      </w:r>
    </w:p>
    <w:p w:rsidR="002238C9" w:rsidRDefault="002238C9" w:rsidP="00E65F34">
      <w:pPr>
        <w:ind w:firstLine="31680"/>
      </w:pPr>
      <w:r>
        <w:rPr>
          <w:rFonts w:hint="eastAsia"/>
        </w:rPr>
        <w:t>净土圣众或听到寂静声，能令散乱驰荡的狂心止息，狂心顿歇，歇即菩提。或听闻到空无我声，能令行人契证诸法空性，人无我，法无我，转八识为四智。或听闻到大慈悲声，大乘菩萨同体的大慈悲心。大慈悲心即是佛心，是成佛的种子，净土圣众悉具大乘种性，是故常闻大慈悲声，增进大乘菩萨行。波罗蜜声，即是大乘菩萨六度之行，所谓布施、持戒、忍辱、精进、禅定、智慧。这六度引导行人由生死的此岸到达涅槃的彼岸，六度究竟就是波罗蜜。俾令净土圣众系念十方无量轮转的众生，分形散影，救度众生到极乐彼岸。</w:t>
      </w:r>
    </w:p>
    <w:p w:rsidR="002238C9" w:rsidRDefault="002238C9" w:rsidP="00E65F34">
      <w:pPr>
        <w:ind w:firstLine="31680"/>
      </w:pPr>
      <w:r>
        <w:rPr>
          <w:rFonts w:hint="eastAsia"/>
        </w:rPr>
        <w:t>或十力无畏不共法声，这是指听闻到佛的果地功德的音声，即十种智力、四种无畏与十八不共法。何谓十力？如来证得实相的智慧，了达法界一切事理性相因果，无能坏，无能胜，故名为力。实则诸佛如来度化众生有无量的智力，释尊顺应度化娑婆众生的因缘说十种力，因为这十力足以成办度化娑婆众生的佛事。一是处非处智力（</w:t>
      </w:r>
      <w:r w:rsidRPr="003B6602">
        <w:rPr>
          <w:rStyle w:val="Char"/>
          <w:rFonts w:hint="eastAsia"/>
          <w:sz w:val="28"/>
        </w:rPr>
        <w:t>知一切法的因缘果报</w:t>
      </w:r>
      <w:r>
        <w:rPr>
          <w:rFonts w:hint="eastAsia"/>
        </w:rPr>
        <w:t>），二知三世业报智力（</w:t>
      </w:r>
      <w:r w:rsidRPr="003B6602">
        <w:rPr>
          <w:rStyle w:val="Char"/>
          <w:rFonts w:hint="eastAsia"/>
          <w:sz w:val="28"/>
        </w:rPr>
        <w:t>知一切众生过去现在未来三世错综复杂的业力果报</w:t>
      </w:r>
      <w:r>
        <w:rPr>
          <w:rFonts w:hint="eastAsia"/>
        </w:rPr>
        <w:t>），三知诸禅解脱三昧智力（</w:t>
      </w:r>
      <w:r w:rsidRPr="003B6602">
        <w:rPr>
          <w:rStyle w:val="Char"/>
          <w:rFonts w:hint="eastAsia"/>
          <w:sz w:val="28"/>
        </w:rPr>
        <w:t>知四禅八定，乃至大小乘禅定或退转或究竟的情形</w:t>
      </w:r>
      <w:r>
        <w:rPr>
          <w:rFonts w:hint="eastAsia"/>
        </w:rPr>
        <w:t>），四知诸根胜劣智力（</w:t>
      </w:r>
      <w:r w:rsidRPr="003B6602">
        <w:rPr>
          <w:rStyle w:val="Char"/>
          <w:rFonts w:hint="eastAsia"/>
          <w:sz w:val="28"/>
        </w:rPr>
        <w:t>知众生根机或优或劣的智力，以便应机说法</w:t>
      </w:r>
      <w:r>
        <w:rPr>
          <w:rFonts w:hint="eastAsia"/>
        </w:rPr>
        <w:t>），五知种种欲智力（</w:t>
      </w:r>
      <w:r w:rsidRPr="003B6602">
        <w:rPr>
          <w:rStyle w:val="Char"/>
          <w:rFonts w:hint="eastAsia"/>
          <w:sz w:val="28"/>
        </w:rPr>
        <w:t>知众生种种好乐的智力，随顺其好乐而施设教化</w:t>
      </w:r>
      <w:r>
        <w:rPr>
          <w:rFonts w:hint="eastAsia"/>
        </w:rPr>
        <w:t>），六知种种界智力（</w:t>
      </w:r>
      <w:r w:rsidRPr="003B6602">
        <w:rPr>
          <w:rStyle w:val="Char"/>
          <w:rFonts w:hint="eastAsia"/>
          <w:sz w:val="28"/>
        </w:rPr>
        <w:t>佛知世间种种差别性</w:t>
      </w:r>
      <w:r>
        <w:rPr>
          <w:rFonts w:hint="eastAsia"/>
        </w:rPr>
        <w:t>），七知一切至处道智力（</w:t>
      </w:r>
      <w:r w:rsidRPr="003B6602">
        <w:rPr>
          <w:rStyle w:val="Char"/>
          <w:rFonts w:hint="eastAsia"/>
          <w:sz w:val="28"/>
        </w:rPr>
        <w:t>佛知众生所修道业的归宿</w:t>
      </w:r>
      <w:r>
        <w:rPr>
          <w:rFonts w:hint="eastAsia"/>
        </w:rPr>
        <w:t>），八知天眼无碍智力（</w:t>
      </w:r>
      <w:r w:rsidRPr="003B6602">
        <w:rPr>
          <w:rStyle w:val="Char"/>
          <w:rFonts w:hint="eastAsia"/>
          <w:sz w:val="28"/>
        </w:rPr>
        <w:t>佛五眼圆明，天眼能遍知一切众生轮转的状况</w:t>
      </w:r>
      <w:r>
        <w:rPr>
          <w:rFonts w:hint="eastAsia"/>
        </w:rPr>
        <w:t>），九知宿命无漏智力（</w:t>
      </w:r>
      <w:r w:rsidRPr="003B6602">
        <w:rPr>
          <w:rStyle w:val="Char"/>
          <w:rFonts w:hint="eastAsia"/>
          <w:sz w:val="28"/>
        </w:rPr>
        <w:t>即宿命明，佛知一切众生无量轮转的业缘果报</w:t>
      </w:r>
      <w:r>
        <w:rPr>
          <w:rFonts w:hint="eastAsia"/>
        </w:rPr>
        <w:t>），十知永断习气智力（</w:t>
      </w:r>
      <w:r w:rsidRPr="003B6602">
        <w:rPr>
          <w:rStyle w:val="Char"/>
          <w:rFonts w:hint="eastAsia"/>
          <w:sz w:val="28"/>
        </w:rPr>
        <w:t>佛知一切众生烦恼习气厚薄有无的智力</w:t>
      </w:r>
      <w:r>
        <w:rPr>
          <w:rFonts w:hint="eastAsia"/>
        </w:rPr>
        <w:t>）。</w:t>
      </w:r>
    </w:p>
    <w:p w:rsidR="002238C9" w:rsidRDefault="002238C9" w:rsidP="00E65F34">
      <w:pPr>
        <w:ind w:firstLine="31680"/>
      </w:pPr>
      <w:r>
        <w:rPr>
          <w:rFonts w:hint="eastAsia"/>
        </w:rPr>
        <w:t>何谓四无所畏？教化众生心不怯，名为无畏。一者一切智无所畏，佛于大众中明言：我是一切正智人，如牛王，在大众中狮子吼。二者漏尽无所畏，佛于大众中明言：我断尽一切烦恼习气而无畏心。三者说障道无所畏，佛于大众中说惑业等诸障法而无畏心。四者说尽苦道无所畏，佛于大众中说戒定慧等能尽诸苦证道而无畏心。前面二种无畏，为自功德具足故，后面二种无畏，为具足利益众生故。</w:t>
      </w:r>
    </w:p>
    <w:p w:rsidR="002238C9" w:rsidRDefault="002238C9" w:rsidP="00E65F34">
      <w:pPr>
        <w:ind w:firstLine="31680"/>
      </w:pPr>
      <w:r>
        <w:rPr>
          <w:rFonts w:hint="eastAsia"/>
        </w:rPr>
        <w:t>十八不共法乃是诸佛所独有的功德。一者诸佛身无失，二者口无失（</w:t>
      </w:r>
      <w:r w:rsidRPr="003B6602">
        <w:rPr>
          <w:rStyle w:val="Char"/>
          <w:rFonts w:hint="eastAsia"/>
          <w:sz w:val="28"/>
        </w:rPr>
        <w:t>佛于无量阿僧</w:t>
      </w:r>
      <w:r w:rsidRPr="003B6602">
        <w:rPr>
          <w:rStyle w:val="Char"/>
          <w:rFonts w:ascii="宋体" w:eastAsia="宋体" w:hAnsi="宋体" w:cs="宋体" w:hint="eastAsia"/>
          <w:sz w:val="28"/>
        </w:rPr>
        <w:t>祇</w:t>
      </w:r>
      <w:r w:rsidRPr="003B6602">
        <w:rPr>
          <w:rStyle w:val="Char"/>
          <w:rFonts w:ascii="楷体_GB2312" w:hAnsi="楷体_GB2312" w:cs="楷体_GB2312" w:hint="eastAsia"/>
          <w:sz w:val="28"/>
        </w:rPr>
        <w:t>劫来持戒清修故，常行甚深禅定故，得妙慧故，身口业随智慧行故</w:t>
      </w:r>
      <w:r>
        <w:rPr>
          <w:rFonts w:hint="eastAsia"/>
        </w:rPr>
        <w:t>），三者念无失（</w:t>
      </w:r>
      <w:r w:rsidRPr="003B6602">
        <w:rPr>
          <w:rStyle w:val="Char"/>
          <w:rFonts w:hint="eastAsia"/>
          <w:sz w:val="28"/>
        </w:rPr>
        <w:t>常尔一心修四念处，意业随智慧行故</w:t>
      </w:r>
      <w:r>
        <w:rPr>
          <w:rFonts w:hint="eastAsia"/>
        </w:rPr>
        <w:t>），四者无异想（</w:t>
      </w:r>
      <w:r w:rsidRPr="003B6602">
        <w:rPr>
          <w:rStyle w:val="Char"/>
          <w:rFonts w:hint="eastAsia"/>
          <w:sz w:val="28"/>
        </w:rPr>
        <w:t>佛于一切众生无分别</w:t>
      </w:r>
      <w:r>
        <w:rPr>
          <w:rFonts w:hint="eastAsia"/>
        </w:rPr>
        <w:t>），五者无不定心（</w:t>
      </w:r>
      <w:r w:rsidRPr="003B6602">
        <w:rPr>
          <w:rStyle w:val="Char"/>
          <w:rFonts w:hint="eastAsia"/>
          <w:sz w:val="28"/>
        </w:rPr>
        <w:t>一心不乱，寂照一如</w:t>
      </w:r>
      <w:r>
        <w:rPr>
          <w:rFonts w:hint="eastAsia"/>
        </w:rPr>
        <w:t>），六者无不知已舍（</w:t>
      </w:r>
      <w:r w:rsidRPr="003B6602">
        <w:rPr>
          <w:rStyle w:val="Char"/>
          <w:rFonts w:hint="eastAsia"/>
          <w:sz w:val="28"/>
        </w:rPr>
        <w:t>众生有三种受：苦受、乐受、不苦不乐受，苦受生</w:t>
      </w:r>
      <w:r w:rsidRPr="003B6602">
        <w:rPr>
          <w:rStyle w:val="Char"/>
          <w:rFonts w:ascii="宋体" w:eastAsia="宋体" w:hAnsi="宋体" w:cs="宋体" w:hint="eastAsia"/>
          <w:sz w:val="28"/>
        </w:rPr>
        <w:t>瞋</w:t>
      </w:r>
      <w:r w:rsidRPr="003B6602">
        <w:rPr>
          <w:rStyle w:val="Char"/>
          <w:rFonts w:ascii="楷体_GB2312" w:hAnsi="楷体_GB2312" w:cs="楷体_GB2312" w:hint="eastAsia"/>
          <w:sz w:val="28"/>
        </w:rPr>
        <w:t>，乐受生爱，不苦不乐受生愚痴。佛于不苦不乐受中，知觉生时，觉住时，觉灭时</w:t>
      </w:r>
      <w:r>
        <w:rPr>
          <w:rFonts w:hint="eastAsia"/>
        </w:rPr>
        <w:t>），七者欲无减（</w:t>
      </w:r>
      <w:r w:rsidRPr="003B6602">
        <w:rPr>
          <w:rStyle w:val="Char"/>
          <w:rFonts w:hint="eastAsia"/>
          <w:sz w:val="28"/>
        </w:rPr>
        <w:t>修习诸善法，心不厌足</w:t>
      </w:r>
      <w:r>
        <w:rPr>
          <w:rFonts w:hint="eastAsia"/>
        </w:rPr>
        <w:t>），八者精进无减（</w:t>
      </w:r>
      <w:r w:rsidRPr="003B6602">
        <w:rPr>
          <w:rStyle w:val="Char"/>
          <w:rFonts w:hint="eastAsia"/>
          <w:sz w:val="28"/>
        </w:rPr>
        <w:t>欲为初行，欲望增长名精进，能成其事</w:t>
      </w:r>
      <w:r>
        <w:rPr>
          <w:rFonts w:hint="eastAsia"/>
        </w:rPr>
        <w:t>），九者念无减（</w:t>
      </w:r>
      <w:r w:rsidRPr="003B6602">
        <w:rPr>
          <w:rStyle w:val="Char"/>
          <w:rFonts w:hint="eastAsia"/>
          <w:sz w:val="28"/>
        </w:rPr>
        <w:t>于三世诸佛法一切智慧相应故，念满足无减</w:t>
      </w:r>
      <w:r>
        <w:rPr>
          <w:rFonts w:hint="eastAsia"/>
        </w:rPr>
        <w:t>），十者慧无减（</w:t>
      </w:r>
      <w:r w:rsidRPr="003B6602">
        <w:rPr>
          <w:rStyle w:val="Char"/>
          <w:rFonts w:hint="eastAsia"/>
          <w:sz w:val="28"/>
        </w:rPr>
        <w:t>佛得一切智慧</w:t>
      </w:r>
      <w:r>
        <w:rPr>
          <w:rFonts w:hint="eastAsia"/>
        </w:rPr>
        <w:t>），十一者解脱无减（</w:t>
      </w:r>
      <w:r w:rsidRPr="003B6602">
        <w:rPr>
          <w:rStyle w:val="Char"/>
          <w:rFonts w:hint="eastAsia"/>
          <w:sz w:val="28"/>
        </w:rPr>
        <w:t>佛于有为解脱、无为解脱，永尽烦恼习气无减</w:t>
      </w:r>
      <w:r>
        <w:rPr>
          <w:rFonts w:hint="eastAsia"/>
        </w:rPr>
        <w:t>），十二者解脱知见无减（</w:t>
      </w:r>
      <w:r w:rsidRPr="003B6602">
        <w:rPr>
          <w:rStyle w:val="Char"/>
          <w:rFonts w:hint="eastAsia"/>
          <w:sz w:val="28"/>
        </w:rPr>
        <w:t>佛于诸解脱中，智慧无量无边清净故</w:t>
      </w:r>
      <w:r>
        <w:rPr>
          <w:rFonts w:hint="eastAsia"/>
        </w:rPr>
        <w:t>），十三者一切身业随智慧行，十四者一切口业随智慧行，十五者一切意业随智慧行（</w:t>
      </w:r>
      <w:r w:rsidRPr="003B6602">
        <w:rPr>
          <w:rStyle w:val="Char"/>
          <w:rFonts w:hint="eastAsia"/>
          <w:sz w:val="28"/>
        </w:rPr>
        <w:t>佛一切身口意业，无不利益众生，先知然后随智慧行</w:t>
      </w:r>
      <w:r>
        <w:rPr>
          <w:rFonts w:hint="eastAsia"/>
        </w:rPr>
        <w:t>），十六者智慧知过去世无碍，十七者智慧知未来世无碍，十八者智慧知现在世无碍（</w:t>
      </w:r>
      <w:r w:rsidRPr="003B6602">
        <w:rPr>
          <w:rStyle w:val="Char"/>
          <w:rFonts w:hint="eastAsia"/>
          <w:sz w:val="28"/>
        </w:rPr>
        <w:t>非一切智人，于三世中智慧有碍）。此十八不共法，一切声闻、辟支佛、菩萨无分，故知宝池德水在宣演佛地果德之音。“诸通慧声”，即诸种神通与三乘所得三智之音声，以及十地菩萨所证功德之声。无所作声（初地得真觉智</w:t>
      </w:r>
      <w:r>
        <w:rPr>
          <w:rFonts w:hint="eastAsia"/>
        </w:rPr>
        <w:t>），不起灭声（</w:t>
      </w:r>
      <w:r w:rsidRPr="003B6602">
        <w:rPr>
          <w:rStyle w:val="Char"/>
          <w:rFonts w:hint="eastAsia"/>
          <w:sz w:val="28"/>
        </w:rPr>
        <w:t>二地真智倍明，得平等不起灭法</w:t>
      </w:r>
      <w:r>
        <w:rPr>
          <w:rFonts w:hint="eastAsia"/>
        </w:rPr>
        <w:t>），无生忍声（</w:t>
      </w:r>
      <w:r w:rsidRPr="003B6602">
        <w:rPr>
          <w:rStyle w:val="Char"/>
          <w:rFonts w:hint="eastAsia"/>
          <w:sz w:val="28"/>
        </w:rPr>
        <w:t>于无生灭诸法实相中，信受通达，无碍不退</w:t>
      </w:r>
      <w:r>
        <w:rPr>
          <w:rFonts w:hint="eastAsia"/>
        </w:rPr>
        <w:t>），中间越隔诸地，乃至第十地法云地菩萨，一切十方佛，以智水灌是菩萨顶，是名受职灌顶入等觉位。</w:t>
      </w:r>
    </w:p>
    <w:p w:rsidR="002238C9" w:rsidRDefault="002238C9" w:rsidP="00E65F34">
      <w:pPr>
        <w:ind w:firstLine="31680"/>
      </w:pPr>
      <w:r>
        <w:rPr>
          <w:rFonts w:hint="eastAsia"/>
        </w:rPr>
        <w:t>除上述法音外，宝池德水还能显发诸法实相的音声，宣说大小乘一切佛法的音声。一水所宣流的讲经说法的声音，都能称合净土圣众各各好乐，获得无量的法益。净土圣众随所闻到的波水音声，能令其生起无量的欢喜，能顺入法性理体。首先，能顺入实相之义，清净离欲，寂灭真实，乃大乘所诠真谛之义。闻其波水音声，销归自性，契入本地风光。其二，能顺入佛果地功德之法，即佛法僧三宝之法，十力之法，四无所畏之法，乃至十八不共法之法。净土圣众，随其所闻如是波水音声，能与佛德愿心感应道交，获得强缘加被，全摄佛功德为自功德。其三，能顺入大小乘圣众因地所行的定慧之道。证知德水法音展开的佛地果德、因行修证以及实际理地全景式的佛法之海，能为净土圣众自利修证提供增上缘，亦是阿弥陀佛第四十六“自然得闻妙法”愿的兑现。阿弥陀佛的刹土无有地狱饿鬼畜生之名，亦无边地八难之名，名称尚无假设，何苦实苦，只是充盈着自然而显现的诸种快乐之音，是故其国名为安乐。此安乐国乃是阿弥陀佛愿力所成就，亦是一切众生本自具足的。愿诸同仁，善自体认，信愿称名，一超直入。</w:t>
      </w:r>
    </w:p>
    <w:p w:rsidR="002238C9" w:rsidRDefault="002238C9" w:rsidP="00E65F34">
      <w:pPr>
        <w:ind w:firstLine="31680"/>
      </w:pPr>
      <w:r>
        <w:rPr>
          <w:rFonts w:hint="eastAsia"/>
        </w:rPr>
        <w:t>南无阿弥陀佛！</w:t>
      </w:r>
    </w:p>
    <w:p w:rsidR="002238C9" w:rsidRDefault="002238C9" w:rsidP="00E65F34">
      <w:pPr>
        <w:ind w:firstLine="31680"/>
      </w:pPr>
      <w:r>
        <w:rPr>
          <w:rFonts w:hint="eastAsia"/>
        </w:rPr>
        <w:t>（待续）</w:t>
      </w:r>
    </w:p>
    <w:p w:rsidR="002238C9" w:rsidRDefault="002238C9" w:rsidP="00C01874">
      <w:pPr>
        <w:pStyle w:val="Heading1"/>
      </w:pPr>
      <w:r>
        <w:rPr>
          <w:rFonts w:hint="eastAsia"/>
        </w:rPr>
        <w:t>《佛说无量寿经》讲记之二十六</w:t>
      </w:r>
    </w:p>
    <w:p w:rsidR="002238C9" w:rsidRDefault="002238C9" w:rsidP="00E65F34">
      <w:pPr>
        <w:ind w:firstLine="31680"/>
      </w:pPr>
      <w:r>
        <w:rPr>
          <w:rFonts w:hint="eastAsia"/>
        </w:rPr>
        <w:t>（接上期）</w:t>
      </w:r>
    </w:p>
    <w:p w:rsidR="002238C9" w:rsidRDefault="002238C9" w:rsidP="00E65F34">
      <w:pPr>
        <w:ind w:firstLine="31680"/>
      </w:pPr>
      <w:r>
        <w:rPr>
          <w:rFonts w:hint="eastAsia"/>
        </w:rPr>
        <w:t>诸位大德比丘，诸位居士同修：</w:t>
      </w:r>
    </w:p>
    <w:p w:rsidR="002238C9" w:rsidRPr="00E133B0" w:rsidRDefault="002238C9" w:rsidP="00E65F34">
      <w:pPr>
        <w:ind w:firstLine="31680"/>
        <w:rPr>
          <w:rStyle w:val="Emphasis"/>
        </w:rPr>
      </w:pPr>
      <w:r>
        <w:rPr>
          <w:rFonts w:hint="eastAsia"/>
        </w:rPr>
        <w:t>请看经文：</w:t>
      </w:r>
      <w:r w:rsidRPr="00E133B0">
        <w:rPr>
          <w:rStyle w:val="Emphasis"/>
          <w:rFonts w:hint="eastAsia"/>
        </w:rPr>
        <w:t>阿难！彼佛国土，诸往生者，具足如是清净色身，诸妙音声，神通功德。所处宫殿，衣服饮食，众妙华香，庄严之具，犹第六天自然之物。若欲食时，七宝钵器，自然在前。金、银、琉璃、砗磲、玛瑙、珊瑚、琥珀、明月、真珠，如是诸钵，随意而至。百味饮食，自然盈满。虽有此食，实无食者，但见色闻香，意以为食，自然饱足。身心柔软，无所味著，事已化去，时至复现。彼佛国土，清净安隐，微妙快乐，次于无为泥洹之道。</w:t>
      </w:r>
    </w:p>
    <w:p w:rsidR="002238C9" w:rsidRDefault="002238C9" w:rsidP="00E65F34">
      <w:pPr>
        <w:ind w:firstLine="31680"/>
      </w:pPr>
      <w:r>
        <w:rPr>
          <w:rFonts w:hint="eastAsia"/>
        </w:rPr>
        <w:t>这一段是衣食自然第十七章，标显出西方净土圣众殊胜的福报，衣食宫殿资生用具自然满足。释尊重又告知阿难，阿弥陀佛国土，诸往生者，这个“诸”是表达六凡三圣九法界众生，“往生”一辞内具念佛往生极乐净土之特质。诚如《法华经药草喻品》云：“即往安乐世界，阿弥陀佛大菩萨众围绕住处，生莲华宝座之上。”无论是从哪一道往生者，皆悉具足如是平等的清净色身，具紫磨真金色，这是色清净。具足三十二相八十随形好，这就是身清净，表明极乐净土是大平等的法界。诸往生者因地业力各有不同，按其自业所感当是千差万别的色身，然而只要往生到极乐世界，全都具有如阿弥陀佛一样清净色身。极乐世界往生者不仅身色清净妙严，而且他们的口业亦能够发出如佛的清净梵音，音声如三百口钟鸣响，极为雄浑，具有演说一切智的辩才。意业上具足六种神通，总得一切功德。诸往生者身口意三业具足如是殊胜功德，全由阿弥陀佛身口意三业果地功德加持所致，证知阿弥陀佛摄生愿的真实不虚，全摄佛功德为自功德之真实不虚。</w:t>
      </w:r>
    </w:p>
    <w:p w:rsidR="002238C9" w:rsidRDefault="002238C9" w:rsidP="00E65F34">
      <w:pPr>
        <w:ind w:firstLine="31680"/>
      </w:pPr>
      <w:r>
        <w:rPr>
          <w:rFonts w:hint="eastAsia"/>
        </w:rPr>
        <w:t>极乐世界诸往生者，不仅正报身口意三业得阿弥陀佛加被恩赐，具足殊妙功德，而且依报环境、资生用具之福报，亦得佛加持自然显现。诸如所居住的七宝宫殿、款式合体的衣服、百味饮食、众多的奇妙天华、宝香、幢幡等庄严供养之具，皆随往生者的意念，自然显现。犹如欲界第六他化自在天，凡欲享用五欲之境，无须自己变化，皆由第五他化天（</w:t>
      </w:r>
      <w:r w:rsidRPr="00E133B0">
        <w:rPr>
          <w:rStyle w:val="Char"/>
          <w:rFonts w:hint="eastAsia"/>
          <w:sz w:val="28"/>
        </w:rPr>
        <w:t>亦云乐变化天</w:t>
      </w:r>
      <w:r>
        <w:rPr>
          <w:rFonts w:hint="eastAsia"/>
        </w:rPr>
        <w:t>）自变化出所乐之具，而己得自在受用。在种种资生用具自然享用中，特别拈出饮食一科加以具体描述。《增益阿含经》说食有九种：一、段食（</w:t>
      </w:r>
      <w:r w:rsidRPr="00E133B0">
        <w:rPr>
          <w:rStyle w:val="Char"/>
          <w:rFonts w:hint="eastAsia"/>
          <w:sz w:val="28"/>
        </w:rPr>
        <w:t>即饭菜是</w:t>
      </w:r>
      <w:r>
        <w:rPr>
          <w:rFonts w:hint="eastAsia"/>
        </w:rPr>
        <w:t>），二、触食（</w:t>
      </w:r>
      <w:r w:rsidRPr="00E133B0">
        <w:rPr>
          <w:rStyle w:val="Char"/>
          <w:rFonts w:hint="eastAsia"/>
          <w:sz w:val="28"/>
        </w:rPr>
        <w:t>即鬼神以六根触人祭祀食品是</w:t>
      </w:r>
      <w:r>
        <w:rPr>
          <w:rFonts w:hint="eastAsia"/>
        </w:rPr>
        <w:t>），三、思食（</w:t>
      </w:r>
      <w:r w:rsidRPr="00E133B0">
        <w:rPr>
          <w:rStyle w:val="Char"/>
          <w:rFonts w:hint="eastAsia"/>
          <w:sz w:val="28"/>
        </w:rPr>
        <w:t>如望梅止渴</w:t>
      </w:r>
      <w:r>
        <w:rPr>
          <w:rFonts w:hint="eastAsia"/>
        </w:rPr>
        <w:t>），四、识食（</w:t>
      </w:r>
      <w:r w:rsidRPr="00E133B0">
        <w:rPr>
          <w:rStyle w:val="Char"/>
          <w:rFonts w:hint="eastAsia"/>
          <w:sz w:val="28"/>
        </w:rPr>
        <w:t>即阿赖耶识支持生命体是</w:t>
      </w:r>
      <w:r>
        <w:rPr>
          <w:rFonts w:hint="eastAsia"/>
        </w:rPr>
        <w:t>），五、禅食（</w:t>
      </w:r>
      <w:r w:rsidRPr="00E133B0">
        <w:rPr>
          <w:rStyle w:val="Char"/>
          <w:rFonts w:hint="eastAsia"/>
          <w:sz w:val="28"/>
        </w:rPr>
        <w:t>即禅悦食是</w:t>
      </w:r>
      <w:r>
        <w:rPr>
          <w:rFonts w:hint="eastAsia"/>
        </w:rPr>
        <w:t>），六、愿食（</w:t>
      </w:r>
      <w:r w:rsidRPr="00E133B0">
        <w:rPr>
          <w:rStyle w:val="Char"/>
          <w:rFonts w:hint="eastAsia"/>
          <w:sz w:val="28"/>
        </w:rPr>
        <w:t>即以愿持身不坏</w:t>
      </w:r>
      <w:r>
        <w:rPr>
          <w:rFonts w:hint="eastAsia"/>
        </w:rPr>
        <w:t>），七、念食（</w:t>
      </w:r>
      <w:r w:rsidRPr="00E133B0">
        <w:rPr>
          <w:rStyle w:val="Char"/>
          <w:rFonts w:hint="eastAsia"/>
          <w:sz w:val="28"/>
        </w:rPr>
        <w:t>即念三宝，身心安乐，得以维持生命</w:t>
      </w:r>
      <w:r>
        <w:rPr>
          <w:rFonts w:hint="eastAsia"/>
        </w:rPr>
        <w:t>），八、解脱食（</w:t>
      </w:r>
      <w:r w:rsidRPr="00E133B0">
        <w:rPr>
          <w:rStyle w:val="Char"/>
          <w:rFonts w:hint="eastAsia"/>
          <w:sz w:val="28"/>
        </w:rPr>
        <w:t>即定慧圆明，证入涅</w:t>
      </w:r>
      <w:r w:rsidRPr="00E133B0">
        <w:rPr>
          <w:rStyle w:val="Char"/>
          <w:rFonts w:ascii="宋体" w:eastAsia="宋体" w:hAnsi="宋体" w:cs="宋体" w:hint="eastAsia"/>
          <w:sz w:val="28"/>
        </w:rPr>
        <w:t>槃</w:t>
      </w:r>
      <w:r w:rsidRPr="00E133B0">
        <w:rPr>
          <w:rStyle w:val="Char"/>
          <w:rFonts w:ascii="楷体_GB2312" w:hAnsi="楷体_GB2312" w:cs="楷体_GB2312" w:hint="eastAsia"/>
          <w:sz w:val="28"/>
        </w:rPr>
        <w:t>境界</w:t>
      </w:r>
      <w:r>
        <w:rPr>
          <w:rFonts w:hint="eastAsia"/>
        </w:rPr>
        <w:t>），九、喜食（</w:t>
      </w:r>
      <w:r w:rsidRPr="00E133B0">
        <w:rPr>
          <w:rStyle w:val="Char"/>
          <w:rFonts w:hint="eastAsia"/>
          <w:sz w:val="28"/>
        </w:rPr>
        <w:t>即法喜食</w:t>
      </w:r>
      <w:r>
        <w:rPr>
          <w:rFonts w:hint="eastAsia"/>
        </w:rPr>
        <w:t>）。前四种为有漏之食，后五种为无漏之食。极乐世界诸往生者，由阿弥陀佛大悲愿力所加被，以禅定、以三昧为食，永绝他食之劳。带业往生的凡夫，由多劫习气故，欲饮食时，七宝钵器（</w:t>
      </w:r>
      <w:r w:rsidRPr="00E133B0">
        <w:rPr>
          <w:rStyle w:val="Char"/>
          <w:rFonts w:hint="eastAsia"/>
          <w:sz w:val="28"/>
        </w:rPr>
        <w:t>比丘饮食器皿，此土以瓦钵与铁钵为规制</w:t>
      </w:r>
      <w:r>
        <w:rPr>
          <w:rFonts w:hint="eastAsia"/>
        </w:rPr>
        <w:t>），诸如金钵、银钵、琉璃钵、砗磲钵、琥珀钵、明月真珠钵等诸钵，以及自然七宝的几案与柔软座具，随顺往生者的意念而自然显现，钵中自然盈满百味饮食。虽有如此美味佳肴，然并无饮啖者。因诸往生者皆得三昧，常在正定中，由定所现百味饮食，陈列在眼前，以定中意识见色闻香，意念上吸纳饮食精气，自然感觉饱足，身体气力充盈。心理舒适喜悦，对饮食滋味不加分别执著，饮食讫，七宝钵器几座自然化去；若欲食时，钵器几座等又自然化生现前。如是神通德用，符合现代科学质能互变之原理，亦暗合来无所来、去无所至之道妙！极乐世界事事无碍，心能转物，色即是空，空即是色，何可思议！极乐世界不仅七宝钵器百味饮食应念现前，乃至衣服宫殿等资生用具悉皆如是，无尽的福德之藏，妙不可言。阿弥陀佛由大悲愿心所流现的刹土，无有污染，至极清净；无衰无变，常恒安稳；一尘一水，悉具法性妙德，穷微极妙；永离身心热恼，快乐无间。全体彰显涅槃常乐我净之德。就往生者心识领受而言，相等于（</w:t>
      </w:r>
      <w:r w:rsidRPr="00E133B0">
        <w:rPr>
          <w:rStyle w:val="Char"/>
          <w:rFonts w:hint="eastAsia"/>
          <w:sz w:val="28"/>
        </w:rPr>
        <w:t>或云相近于</w:t>
      </w:r>
      <w:r>
        <w:rPr>
          <w:rFonts w:hint="eastAsia"/>
        </w:rPr>
        <w:t>）无为泥洹之道。如是自在丰足安乐的境界，对生存在五浊恶世资源匮乏、竞争激烈、生计维艰的我等众生来说，诚可谓“久在泥途，始嫌污秽；乍闻净妙，浚起愿求。此大火聚，彼清凉池，炎烧众生，不得不避此而趋彼矣”（</w:t>
      </w:r>
      <w:r w:rsidRPr="00E133B0">
        <w:rPr>
          <w:rStyle w:val="Char"/>
          <w:rFonts w:hint="eastAsia"/>
          <w:sz w:val="28"/>
        </w:rPr>
        <w:t>莲池大师语</w:t>
      </w:r>
      <w:r>
        <w:rPr>
          <w:rFonts w:hint="eastAsia"/>
        </w:rPr>
        <w:t>）。</w:t>
      </w:r>
    </w:p>
    <w:p w:rsidR="002238C9" w:rsidRDefault="002238C9" w:rsidP="00E65F34">
      <w:pPr>
        <w:ind w:firstLine="31680"/>
      </w:pPr>
      <w:r>
        <w:rPr>
          <w:rFonts w:hint="eastAsia"/>
        </w:rPr>
        <w:t>请看经文：</w:t>
      </w:r>
    </w:p>
    <w:p w:rsidR="002238C9" w:rsidRPr="00E133B0" w:rsidRDefault="002238C9" w:rsidP="00E65F34">
      <w:pPr>
        <w:ind w:firstLine="31680"/>
        <w:rPr>
          <w:rStyle w:val="Emphasis"/>
        </w:rPr>
      </w:pPr>
      <w:r w:rsidRPr="00E133B0">
        <w:rPr>
          <w:rStyle w:val="Emphasis"/>
          <w:rFonts w:hint="eastAsia"/>
        </w:rPr>
        <w:t>其诸声闻菩萨天人，智慧高明，神通洞达，咸同一类，形无异状。但因顺余方，故有天人之名。颜貌端正，超世希有。容色微妙，非天非人。皆受自然虚无之身，无极之体。佛告阿难：譬如世间贫穷乞人，在帝王边，形貌容状，宁可类乎？阿难白佛：假令此人在帝王边，羸陋丑恶，无以为喻，百千万亿不可计倍。</w:t>
      </w:r>
    </w:p>
    <w:p w:rsidR="002238C9" w:rsidRDefault="002238C9" w:rsidP="00E65F34">
      <w:pPr>
        <w:ind w:firstLine="31680"/>
      </w:pPr>
      <w:r>
        <w:rPr>
          <w:rFonts w:hint="eastAsia"/>
        </w:rPr>
        <w:t>这一段是颜貌端正</w:t>
      </w:r>
    </w:p>
    <w:p w:rsidR="002238C9" w:rsidRDefault="002238C9" w:rsidP="00E65F34">
      <w:pPr>
        <w:ind w:firstLine="31680"/>
      </w:pPr>
      <w:r>
        <w:rPr>
          <w:rFonts w:hint="eastAsia"/>
        </w:rPr>
        <w:t>第十八章，介绍极乐世界诸往生者相好光明殊妙绝伦之相状。首先列举五乘行人（</w:t>
      </w:r>
      <w:r w:rsidRPr="004D4850">
        <w:rPr>
          <w:rStyle w:val="Char"/>
          <w:rFonts w:hint="eastAsia"/>
          <w:sz w:val="28"/>
        </w:rPr>
        <w:t>人、天、声闻、缘觉、菩萨</w:t>
      </w:r>
      <w:r>
        <w:rPr>
          <w:rFonts w:hint="eastAsia"/>
        </w:rPr>
        <w:t>）皆悉仰托阿弥陀佛愿力得以往生。因地差别的五乘行人，一经往生到极乐世界，其内在的德性，诸如高广明烛的般若智慧，种种神通悉皆洞然了达，平等相似，乃至外貌也没有好丑的差异，都是紫磨真金色，具有三十二相八十随形好。只是依因顺从他方世界的称谓，或随其往生前的身份，或人道、或天道而信愿称名往生，虽生彼极乐净土，形体容貌并无差异，然据其因地修业，故有人天之名称。极乐净土诸往生者容颜相貌殊为端正，超胜世间一切天人的容貌，乃由阿弥陀佛正觉莲华中化生，体性清净，故云稀有。具有如佛的相好光明、紫磨金色，精微绝伦。无有天道之五衰相现，恒享五欲而不染著，故非天；无有人道八苦交煎，但受诸乐，故非人。《大智度论》云：“三界外有诸佛净土，非三界摄。无欲故，非欲界；地居故，非色界；有色故，非无色界。”三界内有天人之名实，极乐净土超出三界，故名非天非人。</w:t>
      </w:r>
    </w:p>
    <w:p w:rsidR="002238C9" w:rsidRDefault="002238C9" w:rsidP="00E65F34">
      <w:pPr>
        <w:ind w:firstLine="31680"/>
      </w:pPr>
      <w:r>
        <w:rPr>
          <w:rFonts w:hint="eastAsia"/>
        </w:rPr>
        <w:t>极乐众生的身体，不是由自己虚妄业力所感的身体，乃是因阿弥陀佛愿力所成就。诚如《维摩诘经》所云：凡夫业报身，从渴爱生，为苦为恼，众病所集，不净秽恶充满。如幻如电如影，必归磨灭。此身可患厌，当乐佛身。佛身者，即法身，从无量功德智慧生，从戒、定、慧、解脱、解脱知见生，从慈悲喜舍生，从菩萨六度生，从三十七道品生，从十力、四无所畏、十八不共法生，从断一切不善法、集一切善法生，从真实生，从不放逸生，从如是无量清净法、生如来身。这是通途教法所获如来身之方法，凭藉自力修行，动经尘点劫，或难成就。然十方业力凡夫，乃至蜎飞蠕动之物，信愿称名，仰凭阿弥陀佛愿力加持，一经往生，便自然而然地获得如来身。虚无之身，无极之体即是法性身、真如实相身的表称，以佛身功德为己身功德，阿弥陀佛无条件的恩赐，何其庆哉！</w:t>
      </w:r>
    </w:p>
    <w:p w:rsidR="002238C9" w:rsidRDefault="002238C9" w:rsidP="00E65F34">
      <w:pPr>
        <w:ind w:firstLine="31680"/>
      </w:pPr>
      <w:r>
        <w:rPr>
          <w:rFonts w:hint="eastAsia"/>
        </w:rPr>
        <w:t>上文称扬极乐净土诸往生者的身业庄严功德，对我等凡夫来说，从未目睹，仍感隔膜笼统。为此，释尊又以五重的较量来彰显西方净土往生者光貌容色的殊胜，令吾人有一具象的把握。这五重递进的较量是：一、乞丐比之于帝王，二、帝王比之于转轮圣王，三、转轮圣王比之于忉利天王，四、忉利天王比之于第六天王，五、第六天王比之于阿弥陀佛国的菩萨声闻。首先，释尊以问话式质询阿难：“譬如世间贫穷潦倒的乞丐，令其站在帝王身边，其形貌颜色能与帝王的形貌颜色等同不？”阿难恭敬回禀：“假令此乞丐（</w:t>
      </w:r>
      <w:r w:rsidRPr="004D4850">
        <w:rPr>
          <w:rStyle w:val="Char"/>
          <w:rFonts w:hint="eastAsia"/>
          <w:sz w:val="28"/>
        </w:rPr>
        <w:t>其实乞丐难以靠近帝王，故云假令</w:t>
      </w:r>
      <w:r>
        <w:rPr>
          <w:rFonts w:hint="eastAsia"/>
        </w:rPr>
        <w:t>）站在仪态万方尊荣华贵的帝王身边，其羸弱卑鄙面貌丑恶，无法用语言加以比喻，其容貌颜色的差别，有着百千万亿倍，乃至不可计数的倍数之悬殊落差。</w:t>
      </w:r>
    </w:p>
    <w:p w:rsidR="002238C9" w:rsidRDefault="002238C9" w:rsidP="00E65F34">
      <w:pPr>
        <w:ind w:firstLine="31680"/>
      </w:pPr>
      <w:r>
        <w:rPr>
          <w:rFonts w:hint="eastAsia"/>
        </w:rPr>
        <w:t>请看经文：</w:t>
      </w:r>
    </w:p>
    <w:p w:rsidR="002238C9" w:rsidRPr="004D4850" w:rsidRDefault="002238C9" w:rsidP="00E65F34">
      <w:pPr>
        <w:ind w:firstLine="31680"/>
        <w:rPr>
          <w:rStyle w:val="Emphasis"/>
        </w:rPr>
      </w:pPr>
      <w:r w:rsidRPr="004D4850">
        <w:rPr>
          <w:rStyle w:val="Emphasis"/>
          <w:rFonts w:hint="eastAsia"/>
        </w:rPr>
        <w:t>所以然者，贫穷乞人，底极斯下，衣不蔽形，食趣支命，饥寒困苦，人理殆尽。皆坐前世不植德本，积财不施，富有益悭，但欲唐得，贪求无厌。不信修善，犯恶山积。如是寿终，财宝消散。苦身聚积，为之忧恼，于己无益，徒为他有。无善可怙，无德可恃，是故死堕恶趣，受此长苦。罪毕得出，生为下贱，愚鄙斯极，示同人类。</w:t>
      </w:r>
    </w:p>
    <w:p w:rsidR="002238C9" w:rsidRDefault="002238C9" w:rsidP="00E65F34">
      <w:pPr>
        <w:ind w:firstLine="31680"/>
      </w:pPr>
      <w:r>
        <w:rPr>
          <w:rFonts w:hint="eastAsia"/>
        </w:rPr>
        <w:t>这段经文继续讨论五重较量的第一重，即追溯乞丐容貌与帝王容貌悬殊的根源。其中贯穿着三世善恶因果报应的原理，这段较长的经文透显释尊处处点示因果不虚。其间的原因何在？贫穷乞丐社会地位低贱，无人欲与之来往，资生用具窘迫，破烂的衣服都难以遮蔽其形体，到处乞讨觅食，亦难以维持生命的延续，不能得到饱食暖衣，恒常被饥饿寒冻所困苦，无有储蓄，吃了上顿愁下顿，为最底线的生存需求逼迫愁苦，贫穷生盗心，行为放僻邪伪。人的尊严，精神品格，威仪礼节，丧失殆尽。恒为他人欺侮轻贱。诚为可怜悯者。</w:t>
      </w:r>
    </w:p>
    <w:p w:rsidR="002238C9" w:rsidRDefault="002238C9" w:rsidP="00E65F34">
      <w:pPr>
        <w:ind w:firstLine="31680"/>
      </w:pPr>
      <w:r>
        <w:rPr>
          <w:rFonts w:hint="eastAsia"/>
        </w:rPr>
        <w:t>今生沦为贫穷乞人的原因，乃是由于前世愚痴，无有智慧，不肯仁慈为善，当自己拥有财富的时候，只知道将财富积累得更多，一点也没有布施之心，而且越富有就越悭吝。见乞者来，惧有求索，心怀忧闷，甚或对乞人瞋怒打骂。饮食独自享用，务求精美。不仅一毛不拔，甚至生起非分求财的贪心，常行窃盗，贪求财物，无有厌足之时。不信今世行善，后世可得善果，放纵贪瞋痴三毒烦恼，造作无边的恶业。如是到临命终时，一生费尽机心获得的财宝，一毫也带不走，而为积财所造作如山的恶业，却如影随形，追逐不舍，令其忧悲苦恼。今世所作所为，于一己心性，毫无增益，徒增暗冥。所积的财物，亦为其他人所占有享用。由于邪见颠倒，一生未曾行善积德，在轮回的道路上，无有超升的资粮。所谓“万般将不去，唯有业随身。”依循自然的因果铁律，如人负债，重者先牵，是故死后堕入恶道。地狱业报受尽，辗转到饿鬼道，饿鬼道恶业酬对完毕，辗转生到畜生道。如是各各自重至微，辗转经历无量劫，方能生到人道。在人道中，由三恶业的业力余习故，犹自贫穷下贱，愚痴无智，六根不具，疾病缠身。勉强有人的形体，而容貌却极为丑陋，衣服用具，弊坏不堪。气味难闻，令人掩鼻走避。面目羸劣黑丑，不像正常人的样子。又因其基本生存难以为继，贪盗瞋怒恶念憧憧于胸。若果又造恶业，无有微善，死后又将堕入恶道。今世幸得人身，最终还是失却，可悲可痛！</w:t>
      </w:r>
    </w:p>
    <w:p w:rsidR="002238C9" w:rsidRDefault="002238C9" w:rsidP="00E65F34">
      <w:pPr>
        <w:ind w:firstLine="31680"/>
      </w:pPr>
      <w:r>
        <w:rPr>
          <w:rFonts w:hint="eastAsia"/>
        </w:rPr>
        <w:t>请看经文：</w:t>
      </w:r>
    </w:p>
    <w:p w:rsidR="002238C9" w:rsidRPr="00B55744" w:rsidRDefault="002238C9" w:rsidP="00E65F34">
      <w:pPr>
        <w:ind w:firstLine="31680"/>
        <w:rPr>
          <w:rStyle w:val="Emphasis"/>
        </w:rPr>
      </w:pPr>
      <w:r w:rsidRPr="00B55744">
        <w:rPr>
          <w:rStyle w:val="Emphasis"/>
          <w:rFonts w:hint="eastAsia"/>
        </w:rPr>
        <w:t>所以世间帝王，人中独尊，皆由宿世积德所致。慈惠博施，仁爱兼济，履信修善，无所违争。是以寿终福应，得升善道。上生天上，享兹福乐。积善余庆，今得为人，乃生王家，自然尊贵。仪容端正，众所敬事。妙衣珍膳，随心服御，宿福所追，故能致此。</w:t>
      </w:r>
    </w:p>
    <w:p w:rsidR="002238C9" w:rsidRDefault="002238C9" w:rsidP="00E65F34">
      <w:pPr>
        <w:ind w:firstLine="31680"/>
      </w:pPr>
      <w:r>
        <w:rPr>
          <w:rFonts w:hint="eastAsia"/>
        </w:rPr>
        <w:t>这一段诠释世间帝王的业因果报，与乞丐的因果情形适成鲜明对照。而在世间贵为皇帝（</w:t>
      </w:r>
      <w:r w:rsidRPr="00B55744">
        <w:rPr>
          <w:rStyle w:val="Char"/>
          <w:rFonts w:hint="eastAsia"/>
          <w:sz w:val="28"/>
        </w:rPr>
        <w:t>又称天子</w:t>
      </w:r>
      <w:r w:rsidRPr="00B55744">
        <w:rPr>
          <w:rStyle w:val="Char"/>
          <w:sz w:val="28"/>
        </w:rPr>
        <w:t>——</w:t>
      </w:r>
      <w:r w:rsidRPr="00B55744">
        <w:rPr>
          <w:rStyle w:val="Char"/>
          <w:rFonts w:hint="eastAsia"/>
          <w:sz w:val="28"/>
        </w:rPr>
        <w:t>天之子</w:t>
      </w:r>
      <w:r>
        <w:rPr>
          <w:rFonts w:hint="eastAsia"/>
        </w:rPr>
        <w:t>），在一切人中，福德、智慧、地位、权势，为一切民众所尊仰。帝王如此的尊荣福报，都是因为他往世宿命，作人之时，行善积德，信敬好乐圣人经法正道，慈惠一切，博爱顺义，布施恩德，不贪饮食，与大众共享，无有悭吝之心，常怀兼济天下之仁心，履行信用，闲邪存诚，恒顺大众，无有乖违斗争。如周朝远祖古公亶父宅心仁厚，为避免战争，自迁岐山贫瘠之地，保全百姓生命。由是种种善因，临命终时，福德所牵，神识得生天上，安享微妙五欲福乐。天福报尽，尚有前世所积善德之余庆，今生为人，得以降诞帝王之家，身为太子，自然又获得世间尊贵的大福报。时至登基御众，为人雄杰，光宅天下。面目洁白，和颜好色，身体端正。庶民如葵花向日，众共敬事。美味佳肴，锦缎好衣，随心恣意，自然在前。此乃宿世善业所感的福报，自因自果而致。</w:t>
      </w:r>
    </w:p>
    <w:p w:rsidR="002238C9" w:rsidRDefault="002238C9" w:rsidP="00E65F34">
      <w:pPr>
        <w:ind w:firstLine="31680"/>
      </w:pPr>
      <w:r>
        <w:rPr>
          <w:rFonts w:hint="eastAsia"/>
        </w:rPr>
        <w:t>请看经文：</w:t>
      </w:r>
    </w:p>
    <w:p w:rsidR="002238C9" w:rsidRPr="00DD47C5" w:rsidRDefault="002238C9" w:rsidP="00E65F34">
      <w:pPr>
        <w:ind w:firstLine="31680"/>
        <w:rPr>
          <w:rStyle w:val="Emphasis"/>
        </w:rPr>
      </w:pPr>
      <w:r w:rsidRPr="00DD47C5">
        <w:rPr>
          <w:rStyle w:val="Emphasis"/>
          <w:rFonts w:hint="eastAsia"/>
        </w:rPr>
        <w:t>佛告阿难，汝言是也。计如帝王，虽人中尊贵，形色端正。比之转轮圣王，甚为鄙陋，犹彼乞人在帝王边也。转轮圣王，威相殊妙，天下第一。比之忉利天王，又复丑恶，不得相喻万亿倍也。假令天帝，比第六天王，百千亿倍不相类也。设第六天王，比无量寿佛国菩萨声闻，光颜容色，不相及逮，百千万亿不可计倍。</w:t>
      </w:r>
    </w:p>
    <w:p w:rsidR="002238C9" w:rsidRDefault="002238C9" w:rsidP="00E65F34">
      <w:pPr>
        <w:ind w:firstLine="31680"/>
      </w:pPr>
      <w:r>
        <w:rPr>
          <w:rFonts w:hint="eastAsia"/>
        </w:rPr>
        <w:t>这段经文次第较量，逐层递进地显现极乐世界的菩萨声闻光颜容色之殊胜。</w:t>
      </w:r>
    </w:p>
    <w:p w:rsidR="002238C9" w:rsidRDefault="002238C9" w:rsidP="00E65F34">
      <w:pPr>
        <w:ind w:firstLine="31680"/>
      </w:pPr>
      <w:r>
        <w:rPr>
          <w:rFonts w:hint="eastAsia"/>
        </w:rPr>
        <w:t>前面第一重乞人容貌与帝王容貌的比较，其悬殊差别乃是由因果法则自然形成，非外力所安排。阿难尊者承佛威力如实述说，释尊予以印可，汝所述说真实无谬。再举帝王与转轮圣王来较量，佛说帝王虽在世间人中，最为尊贵，形体容颜端正无比，然以帝王的容貌比之转轮圣王的容貌，又甚为鄙劣，远不及转轮圣王面色殊好百千亿万倍，犹如贫贱乞人站在帝王旁边的悬殊一样。应知南阎浮提人，贫富贵贱不定，各有三品。上者如转轮圣王，总摄四大部洲。富包四海，七宝具足（轮宝、象宝、马宝、珠宝、女宝、主藏臣、主兵臣），千子雄猛，具足四德（长寿、无疾病、容貌出色、宝藏丰富）。以正法御世，其国土丰饶，人民和乐。是故世间帝王（又云粟散王）之容貌福德远不及转轮圣王之容貌福德。这是第二重较量。</w:t>
      </w:r>
    </w:p>
    <w:p w:rsidR="002238C9" w:rsidRDefault="002238C9" w:rsidP="00E65F34">
      <w:pPr>
        <w:ind w:firstLine="31680"/>
      </w:pPr>
      <w:r>
        <w:rPr>
          <w:rFonts w:hint="eastAsia"/>
        </w:rPr>
        <w:t>第三重较量，转轮圣王容貌与忉利天王容貌之比较。转轮圣王在人世间，其威仪相貌，殊胜微妙，天下第一，然与诸天相比，又大为逊色。诸天在六道众生中，最胜最高最乐。诸天报身之相，皆无骨肉，亦无大小便利不净，身放光明，无别昼夜，报得五通，形无障碍。忉利天乃欲界六天之第二重天，此天离地八万四千由旬，共有三十三天，谓四方各有八天宫殿，及中间帝释天王宫殿，并列而居，故名三十三天。忉利天王身长三百丈（周尺），由其过去世，遍修恭敬业故。在第三重比较中，当令转轮圣王住在第二忉利天王身边相比较，其容貌光色，甚丑不好，尚复不如忉利天王面色姝好，百千亿万倍。第四重比较，以忉利天王比之第六天王，那么，忉利天王的容貌甚丑不好，尚复不如第六天王面貌端正姝好，百千亿倍不可类比。第六天名他化自在天，凡欲乐境，不劳自化，皆由他化，而己得自在受用。身长四百五十丈，属欲界最高之天。形色容貌亦最为殊胜。第五重比较，以第六天王比之于阿弥陀佛国中菩萨声闻，令在极乐国中诸菩萨阿罗汉边住者，其面目甚丑陋，亦复不如极乐国中诸菩萨阿罗汉光颜容色，端正姝好，百千亿万倍，乃至不可计数倍。</w:t>
      </w:r>
    </w:p>
    <w:p w:rsidR="002238C9" w:rsidRDefault="002238C9" w:rsidP="00E65F34">
      <w:pPr>
        <w:ind w:firstLine="31680"/>
      </w:pPr>
      <w:r>
        <w:rPr>
          <w:rFonts w:hint="eastAsia"/>
        </w:rPr>
        <w:t>通过这五重的较量，从吾人较熟悉的乞人与帝王容貌比较，渐次比况吾人无法领略的转轮圣王、忉利天王、他化自在天王的形色容貌，推到极至，将欲界相貌最胜的他化自在天王容貌，与极乐国中诸菩萨、阿罗汉容貌作跨越性较量，得知第六天王的光颜容色不相及逮，百千万亿不可计倍。便可推知极乐刹土诸往生容貌之庄严殊胜无与伦比。这即是阿弥陀佛第三各得真金身愿与第四形色无有好丑愿的兑现。“如佛金色身，妙相悉圆满”（</w:t>
      </w:r>
      <w:r w:rsidRPr="00E960A2">
        <w:rPr>
          <w:rStyle w:val="Char"/>
          <w:rFonts w:hint="eastAsia"/>
          <w:sz w:val="28"/>
        </w:rPr>
        <w:t>寿经</w:t>
      </w:r>
      <w:r>
        <w:rPr>
          <w:rFonts w:hint="eastAsia"/>
        </w:rPr>
        <w:t>），真实不虚。</w:t>
      </w:r>
    </w:p>
    <w:p w:rsidR="002238C9" w:rsidRDefault="002238C9" w:rsidP="00E65F34">
      <w:pPr>
        <w:ind w:firstLine="31680"/>
      </w:pPr>
      <w:r>
        <w:rPr>
          <w:rFonts w:hint="eastAsia"/>
        </w:rPr>
        <w:t>我等凡夫处于众生浊中，由见思烦惑造作诸多恶业，由此所感粗劣的五阴和合，色心并皆漏劣不净，面目狰狞。于此娑婆秽土众生浊中，藉宿世净业善因得闻净土法门，生起厌离娑婆、欣求极乐之愿心，信愿称名，带业往生彼土，即能获得如佛的光颜容色，何庆如之！此乃阿弥陀佛果德恩赐所致，诚如天亲菩萨《往生论》所云：阿弥陀佛庄严身口意三业，用治众生虚诳三业。“众生以身见故，受三途身，卑贱身，丑陋身，八难身，流转身。如是等众生，见阿弥陀佛相好光明者，如上种种身业系缚，皆得解脱，入如来家，毕竟得平等身业。”阿弥陀佛慈念赐予我等众生之恩德，赞莫能尽！</w:t>
      </w:r>
    </w:p>
    <w:p w:rsidR="002238C9" w:rsidRDefault="002238C9" w:rsidP="00E65F34">
      <w:pPr>
        <w:ind w:firstLine="31680"/>
      </w:pPr>
      <w:r>
        <w:rPr>
          <w:rFonts w:hint="eastAsia"/>
        </w:rPr>
        <w:t>南无阿弥陀佛！</w:t>
      </w:r>
    </w:p>
    <w:p w:rsidR="002238C9" w:rsidRDefault="002238C9" w:rsidP="00E65F34">
      <w:pPr>
        <w:ind w:firstLine="31680"/>
      </w:pPr>
      <w:r>
        <w:rPr>
          <w:rFonts w:hint="eastAsia"/>
        </w:rPr>
        <w:t>（待续）</w:t>
      </w:r>
    </w:p>
    <w:p w:rsidR="002238C9" w:rsidRDefault="002238C9" w:rsidP="00C01874">
      <w:pPr>
        <w:pStyle w:val="Heading1"/>
      </w:pPr>
      <w:r>
        <w:rPr>
          <w:rFonts w:hint="eastAsia"/>
        </w:rPr>
        <w:t>《佛说无量寿经》讲记之二十七</w:t>
      </w:r>
    </w:p>
    <w:p w:rsidR="002238C9" w:rsidRDefault="002238C9" w:rsidP="00E65F34">
      <w:pPr>
        <w:ind w:firstLine="31680"/>
      </w:pPr>
      <w:r>
        <w:rPr>
          <w:rFonts w:hint="eastAsia"/>
        </w:rPr>
        <w:t>（接上期）</w:t>
      </w:r>
    </w:p>
    <w:p w:rsidR="002238C9" w:rsidRDefault="002238C9" w:rsidP="00E65F34">
      <w:pPr>
        <w:ind w:firstLine="31680"/>
      </w:pPr>
      <w:r>
        <w:rPr>
          <w:rFonts w:hint="eastAsia"/>
        </w:rPr>
        <w:t>诸位大德比丘，诸位居士同修：</w:t>
      </w:r>
    </w:p>
    <w:p w:rsidR="002238C9" w:rsidRPr="00086F86" w:rsidRDefault="002238C9" w:rsidP="00E65F34">
      <w:pPr>
        <w:ind w:firstLine="31680"/>
        <w:rPr>
          <w:rStyle w:val="Emphasis"/>
        </w:rPr>
      </w:pPr>
      <w:r w:rsidRPr="00086F86">
        <w:rPr>
          <w:rStyle w:val="Emphasis"/>
          <w:rFonts w:hint="eastAsia"/>
        </w:rPr>
        <w:t>请看经文：佛告阿难，无量寿国，其诸天人，衣服饮食，华香璎珞，缯盖幢幡，微妙音声，所居舍宅宫殿楼阁，称其形色，高下大小。或一宝二宝，乃至无量众宝，随意所欲，应念即至。又以众宝妙衣，遍布其地，一切天人践之而行。</w:t>
      </w:r>
    </w:p>
    <w:p w:rsidR="002238C9" w:rsidRDefault="002238C9" w:rsidP="00E65F34">
      <w:pPr>
        <w:ind w:firstLine="31680"/>
      </w:pPr>
      <w:r>
        <w:rPr>
          <w:rFonts w:hint="eastAsia"/>
        </w:rPr>
        <w:t>这是宝网树音第十九章，亦具总赞净土依正庄严之意。极乐世界诸往生者有着资生用具应念而至的胜妙福报。这些自然满足的福报，悉由阿弥陀佛大慈愿力加被所致，诸如所需的衣服、饮食，欲往他方世界供佛的种种华、种种香、种种璎珞、种种缯盖幢幡等供具。还有称叹诸佛功德的微妙音声，以及彼国天人所居住的舍宅，宫殿楼阁，一一与其身形大小相称，庄饰彩画亦与居住者气质品位，与建筑格调相应。这些舍宅宫殿，或由一种珍宝构成，或由二宝、三宝、七宝，乃至无量众宝所合成。彼菩萨阿罗汉及诸天人，所居七宝舍宅，中有在虚空者，中有在地面者；中有欲令舍宅最高者，舍宅即高；中有欲令舍宅最大者，舍宅则大中有欲令舍宅在虚空者，舍宅即在虚空中，皆自然随意而现。衣服饮食诸资生用具，悉皆同之。诚如第二十七愿所示：“设我得佛，国中天人，一切万物，严净光丽，形色殊特，穷微极妙，无能称量。其诸众生，乃至逮得天眼，有能明了，辩其名数者，不取正觉。”极乐世界一切所求悉能获得满足，诚如天亲菩萨偈颂所述：“众生所愿乐，一切能满足。”</w:t>
      </w:r>
    </w:p>
    <w:p w:rsidR="002238C9" w:rsidRDefault="002238C9" w:rsidP="00E65F34">
      <w:pPr>
        <w:ind w:firstLine="31680"/>
      </w:pPr>
      <w:r>
        <w:rPr>
          <w:rFonts w:hint="eastAsia"/>
        </w:rPr>
        <w:t>又极乐世界的地面或黄金为地，或琉璃为地，或二宝、三宝乃至无量众宝为地，七宝地面上又有种种奇妙的宝衣遍布地面，犹如豪华而柔软的地毯。古印风俗，有盛会节日，或帝王豪富人家，则以长块美色布，铺在地上（犹如地毯），或有刹帝利与婆罗门等贵族莅临时，以长衣铺地，脚踏在地毯而行，以表礼敬。极乐世界的天人每日都能够踩在这妙宝衣上行走，现量觉照尊荣富贵，销归自性，感戴佛恩。所以者何？西方极乐世界七宝地庄饰的宝衣等，悉由阿弥陀佛大悲愿心所流现，无量劫积累的万德所庄严。诸往生者践行往来于这样的宝地妙衣上，亦即沐浴在阿弥陀佛的恩光慈力中，由此觉动往生者的大悲心与精进心。效法阿弥陀佛，践履菩萨大行，成就如是微妙庄严的净土，度化福佑众生。</w:t>
      </w:r>
    </w:p>
    <w:p w:rsidR="002238C9" w:rsidRDefault="002238C9" w:rsidP="00E65F34">
      <w:pPr>
        <w:ind w:firstLine="31680"/>
      </w:pPr>
      <w:r>
        <w:rPr>
          <w:rFonts w:hint="eastAsia"/>
        </w:rPr>
        <w:t>请看经文：</w:t>
      </w:r>
    </w:p>
    <w:p w:rsidR="002238C9" w:rsidRPr="00086F86" w:rsidRDefault="002238C9" w:rsidP="00E65F34">
      <w:pPr>
        <w:ind w:firstLine="31680"/>
        <w:rPr>
          <w:rStyle w:val="Emphasis"/>
        </w:rPr>
      </w:pPr>
      <w:r w:rsidRPr="00086F86">
        <w:rPr>
          <w:rStyle w:val="Emphasis"/>
          <w:rFonts w:hint="eastAsia"/>
        </w:rPr>
        <w:t>无量宝网，弥覆佛土。皆以金缕真珠，百千杂宝，奇妙珍异，庄严校饰。周匝四面，垂以宝铃。光色晃曜，尽极严丽。自然德风，徐起微动。其风调和，不寒不暑，温凉柔软，不迟不疾。吹诸罗网，及众宝树，演发无量微妙法音，流布万种温雅德香。其有闻者，尘劳垢习，自然不起。风触其身，皆得快乐，譬如比丘得灭尽三昧。</w:t>
      </w:r>
    </w:p>
    <w:p w:rsidR="002238C9" w:rsidRDefault="002238C9" w:rsidP="00E65F34">
      <w:pPr>
        <w:ind w:firstLine="31680"/>
      </w:pPr>
      <w:r>
        <w:rPr>
          <w:rFonts w:hint="eastAsia"/>
        </w:rPr>
        <w:t>这一段描述西方净土的虚空庄严，前面讲到极乐净土的地面，由种种珍宝合成，种种妙衣遍布其地，有无数耸立云宵之宫殿楼阁；此段继而描述极乐净土的虚空，还有无量种种珍宝缀成的网广泛地覆盖着，这些宝网不仅以其光色璀璨庄严着虚空，更让诸往生者内心安隐快乐。这些宝网都是用黄金缕线缀织种种的摩尼宝珠，以及百千丰富的珍宝而成。这些真珠杂宝悉皆奇特、微妙、珍贵、奇异，于十方世界一切珍宝中，最为精莹。如是种种宝网交相辉映，交互严饰。这些弥覆虚空的宝网，周匝四面都垂悬着种种珍宝风铃，珍宝辉映的光明与颜色炽盛绚烂，点缀着宝网，极尽庄严华丽，美不胜收。</w:t>
      </w:r>
    </w:p>
    <w:p w:rsidR="002238C9" w:rsidRDefault="002238C9" w:rsidP="00E65F34">
      <w:pPr>
        <w:ind w:firstLine="31680"/>
      </w:pPr>
      <w:r>
        <w:rPr>
          <w:rFonts w:hint="eastAsia"/>
        </w:rPr>
        <w:t>西方净土自然吹拂起功德之风，如是德风由阿弥陀佛愿力灵籁所生起，由如来藏性德所显发。诚如《楞严经》所云：“如来藏中，性风真空，性空真风，清净本然，周遍法界。”性德之风，清净本然，周遍法界。极乐净土之德风，亦复如是。《佛说无量清净平等觉经》云：“亦非世间之风，亦非天上之风，都八方上下，众风中精，自然合会化生耳。”所以我们前面看到，《观经》云八种清风从摩尼珠王光明出生。如是德风，徐徐而起，微微地吹动宝网、宝树以及宝网上的风铃。如是德风恒常调和中适，不迟不疾，不寒不热，温和清凉，触体柔软。德风吹拂众多罗网及诸宝树，演发无量微妙音声，演畅大乘佛法，流布万种温和雅正的德香。如是法音德香，不但弥散流布于极乐本土，亦皆弥散流布于他方无量微尘数刹土。</w:t>
      </w:r>
    </w:p>
    <w:p w:rsidR="002238C9" w:rsidRDefault="002238C9" w:rsidP="00E65F34">
      <w:pPr>
        <w:ind w:firstLine="31680"/>
      </w:pPr>
      <w:r>
        <w:rPr>
          <w:rFonts w:hint="eastAsia"/>
        </w:rPr>
        <w:t>极乐本土与他方刹土中，其有闻到此微妙法音与温雅德香者，烦恼习气自然得以伏灭；如来藏性德，自然得以开发。如是德风，吹拂到往生者的身上，能令其身心得到快乐。这种快乐不是感官的快乐，乃是法喜安乐，就如同比丘得到九次第禅定、灭尽第六识心心所之证果阿罗汉的快乐一样。如是灭尽三昧所内蕴的寂静之乐，微妙无比，无以言表。证知德风妙用乃由五分法身所起，法音表慧，德香表戒定，闻者垢习不起，表解脱，皆得快乐，表解脱知见。风触其身得五分法身之益，成阿罗汉，故曰得灭尽三昧。阿弥陀佛以德风、法音、雅香令诸往生者悟证一体三宝、三身四德。其功德作用非思议所能及。</w:t>
      </w:r>
    </w:p>
    <w:p w:rsidR="002238C9" w:rsidRPr="00086F86" w:rsidRDefault="002238C9" w:rsidP="00E65F34">
      <w:pPr>
        <w:ind w:firstLine="31680"/>
        <w:rPr>
          <w:rStyle w:val="Emphasis"/>
        </w:rPr>
      </w:pPr>
      <w:r>
        <w:rPr>
          <w:rFonts w:hint="eastAsia"/>
        </w:rPr>
        <w:t>请看经文：</w:t>
      </w:r>
      <w:r w:rsidRPr="00086F86">
        <w:rPr>
          <w:rStyle w:val="Emphasis"/>
          <w:rFonts w:hint="eastAsia"/>
        </w:rPr>
        <w:t>又风吹散华，遍满佛土。随色次第，而不杂乱。柔软光泽，馨香芬烈。足履其上，蹈下四寸，随举足已，还复如故。华用已讫，地辄开裂。以次化没，清净无遗。随其时节，风吹散华，如是六反。</w:t>
      </w:r>
    </w:p>
    <w:p w:rsidR="002238C9" w:rsidRDefault="002238C9" w:rsidP="00E65F34">
      <w:pPr>
        <w:ind w:firstLine="31680"/>
      </w:pPr>
      <w:r>
        <w:rPr>
          <w:rFonts w:hint="eastAsia"/>
        </w:rPr>
        <w:t>这一段进一步描述风吹散华布饰地面的情景。极乐净土中，徐徐清风吹拂七宝树，宝树诸华皆飘散在佛及诸萨阿罗汉身上，随即又飘堕于地面，周遍洒满佛土。这些树华飘落地面，随其颜色次第，相互搭配，自然形成种种天然美好的图案，极富审美价值，无有杂乱。这些美妙的树华图案，传达着深邃的心性法界信息，令徜徉于其中者触境会心，契悟法性。这些树华亦由种种珍宝所成，质地非常柔软，华叶充满光明，色泽温润，充满生命力，不像此土树叶一落地即形凋零之态。树华馨香浓郁，弥漫虚空法界，令人生起念佛念法念僧之善心。树华的柔软程度以往生者现量足履为准，即诸往生者足履在如是树华上，便会陷下去四寸，俟抬起脚来，树华又平复如初，表明树华质地柔软，有良好的弹性。</w:t>
      </w:r>
    </w:p>
    <w:p w:rsidR="002238C9" w:rsidRDefault="002238C9" w:rsidP="00E65F34">
      <w:pPr>
        <w:ind w:firstLine="31680"/>
      </w:pPr>
      <w:r>
        <w:rPr>
          <w:rFonts w:hint="eastAsia"/>
        </w:rPr>
        <w:t>风吹散华的功能作用，略述有三：一者供养佛菩萨，二者庄严地面，三者弥散宝香。当树华的这些妙用发挥完毕之后，地面自然开裂，树华便以颜色的次第有序地消失，如同幻化，地面上亦没有任何痕迹，重又显现出七宝地面的洁净。地面清静后，又随着时节因缘的成熟，徐风又吹，新的树华飘散在七宝地面上，又随着它的颜色次第自然组合成种种华丽的图案。种种图案，亦由诸往生者心识变现，由心回转。如是风吹旧华消失，又吹新华遍现，这样昼三时夜三时，一日有六次的往返。从表法的层面来看，树华表菩萨的因地之华，即六度万行之华，来庄严佛果。如是精进行持一段时间，或有懈怠，因华萎悴，又更鼓般若之风，勤修六度万行，昼夜六反，用师万倍，方能径造涅槃宝所，圆满自利利他之菩萨行。可见阿弥陀佛愿力成就的极乐净土，增上十方世界往生者的修行，至深且广。</w:t>
      </w:r>
    </w:p>
    <w:p w:rsidR="002238C9" w:rsidRPr="00086F86" w:rsidRDefault="002238C9" w:rsidP="00E65F34">
      <w:pPr>
        <w:ind w:firstLine="31680"/>
        <w:rPr>
          <w:rStyle w:val="Emphasis"/>
        </w:rPr>
      </w:pPr>
      <w:r>
        <w:rPr>
          <w:rFonts w:hint="eastAsia"/>
        </w:rPr>
        <w:t>请看经文：</w:t>
      </w:r>
      <w:r w:rsidRPr="00086F86">
        <w:rPr>
          <w:rStyle w:val="Emphasis"/>
          <w:rFonts w:hint="eastAsia"/>
        </w:rPr>
        <w:t>又众宝莲华，周满世界。一一宝华，百千亿叶。其华光明，无量种色。青色青光，白色白光，玄黄朱紫，光色赫然。炜烨焕烂，明曜日月。一一华中，出三十六百千亿光。一一光中，出三十六百千亿佛，身色紫金，相好殊特。一一诸佛，又放百千光明，普为十方说微妙法。如是诸佛，各各安立无量众生于佛正道。</w:t>
      </w:r>
    </w:p>
    <w:p w:rsidR="002238C9" w:rsidRDefault="002238C9" w:rsidP="00E65F34">
      <w:pPr>
        <w:ind w:firstLine="31680"/>
      </w:pPr>
      <w:r>
        <w:rPr>
          <w:rFonts w:hint="eastAsia"/>
        </w:rPr>
        <w:t>这一段是华光现佛第二十章，众多莲华光明中显现无量诸佛。这段经文，义理境界甚深，极显极乐净土依正不二重重无尽之妙德，西方净土全体乃莲华藏世界。是故念佛法门称莲宗，念佛结社称莲社，同修道侣称莲友，往生极乐称莲邦。如是莲华化佛之事境，悉是阿弥陀佛大愿威神所成就的。即阿弥陀佛之威神力故、本愿力故、满足愿故、明了愿故、究竟愿故。“如来净华众，正觉华化生。”此莲华乃十方往生者诞育法身慧命之玄妙宫殿，是阿弥陀如来无上正觉之恩赐。吾辈莲友宜信解如是事理。</w:t>
      </w:r>
    </w:p>
    <w:p w:rsidR="002238C9" w:rsidRDefault="002238C9" w:rsidP="00E65F34">
      <w:pPr>
        <w:ind w:firstLine="31680"/>
      </w:pPr>
      <w:r>
        <w:rPr>
          <w:rFonts w:hint="eastAsia"/>
        </w:rPr>
        <w:t>此段首先标显无量珍宝合成的莲华，遍满极乐世界。七宝池八功德水中亦布饰众多莲华，一一宝华，有百千亿叶。一一莲华又放出无量光明与无量种颜色。每一华叶中亦有众多的筋脉，每一筋脉又放无量百千亿光，如是光与色互相映饰，转化无方，蔚成大观。于无量莲华光色中，释尊拈示出六种凡夫可以辨识的光色予以介绍。青色的宝莲华放出青色的光，白色的宝莲华放出白色的光，玄黄朱紫的宝莲华，放出玄黄朱紫的光。这六种莲光中，青白玄黄朱属于正色，紫属于混合色。标举六种光色，具摄一切正色和混合色的莲华光色。如是众宝莲华的光色明亮盛大，光彩夺目，超胜日月的光明百千万亿倍。一一众宝莲华中，放出三十六百千亿光明。（三十六是一圆满的度数，即法界量。《大宝积经·无量寿如来会》言三十六亿那由他百千，实表无量数之数量。）一一光明中，又现出三十六百千亿佛，如是诸佛，悉皆具紫磨真金色，三十二相八十随形好。一一诸佛，又放出百千种光明，普为十方众生，宣说念佛往生净土之圆顿微妙之法。如是诸佛，各各于十方微尘数佛刹，安立无量众生于佛正道。何谓佛正道？六字洪名是。莲华光明所现的百千万亿化身佛，悉皆宣说阿弥陀佛大悲愿力，以南无阿弥陀佛之万德洪名，度脱有缘众生出离生死苦海，契证涅槃之乐。</w:t>
      </w:r>
    </w:p>
    <w:p w:rsidR="002238C9" w:rsidRDefault="002238C9" w:rsidP="00E65F34">
      <w:pPr>
        <w:ind w:firstLine="31680"/>
      </w:pPr>
      <w:r>
        <w:rPr>
          <w:rFonts w:hint="eastAsia"/>
        </w:rPr>
        <w:t>莲光化佛与我等众生关联甚密。唐译《无量寿如来会》云：“诸佛等现往东方为众说法，皆为安立无量有情于佛法中，南西北方、四维上下，亦复如是。”极乐世界莲华光明所现出的三十六百千亿佛都往东方来示现八相成道，教化众生。以极乐世界为本位来观照娑婆世界正属东方。那释迦牟尼佛可不就是莲光中百千亿化身佛当中的一尊么！如是可以推断，娑婆教主释迦牟尼佛正是阿弥陀佛的应化身佛。对《寿经》所透显的本迹二佛的关系，华严祖师清凉国师曾云：卢舍那佛即是阿弥陀佛。《华严经》中，释迦牟尼佛的报身是卢舍那佛，亦即释迦牟尼佛的报身也即是阿弥陀佛。对此，莲池大师与蕅益大师亦有同样的认定。昔宋代道因比丘，修华严法界观，临终别众曰：“华严世界，洞彻湛明，甚适我怀，今将行矣。“乃令举所述弥陀赞曰：“无边刹海海涵空，海空全是莲华宫。莲宫周遍遍空海，空海独露弥陀容。阿弥陀佛不生灭，难觅难拈水中月。绝非离句如是身，如是感通如是说。我与弥陀本不二，妄觉潜生忽成异。从今扫尽空有尘，父子天然两相值。誓修三福勤六念，身口意业无瑕玷。我今以此念弥陀，不见弥陀终不厌。”赞毕，随众唱佛数百，即敛念坐脱。越三日，顶足皆暖。道因比丘修华严法界观，于华藏空海莲宫中，见到的却是阿弥陀佛，亦可佐证卢舍那佛即阿弥陀佛。如是我等众生与西方极乐世界阿弥陀佛的因缘关系就很亲切。原来本师释迦牟尼佛是从方极乐世界过来的。无怪乎他老人家苦口婆心，循循善诱，千经万论处处指归西方净土，欲令一切众生回归故乡风月。</w:t>
      </w:r>
    </w:p>
    <w:p w:rsidR="002238C9" w:rsidRDefault="002238C9" w:rsidP="00E65F34">
      <w:pPr>
        <w:ind w:firstLine="31680"/>
      </w:pPr>
      <w:r>
        <w:rPr>
          <w:rFonts w:hint="eastAsia"/>
        </w:rPr>
        <w:t>莲华是依报，光中所现的诸佛是正报，依正不二，依正一如。《华严经》开显情与无情同圆种智，与《寿经》所示一切皆成佛的境界，无二无别。事事无碍法界，妙德难思。极乐净土莲华光明所示现到十方微尘佛刹的无量应化身佛，悉以大悲愿力，宣演净土法门，摄受无量众生，令其不退转于阿耨多罗三藐三菩提（无上正真之道）。吾人如能信解这段经文所示的阿弥陀佛深广愿力与善巧方便，必将油生决定往生之想，庆快平生，安乐融融。</w:t>
      </w:r>
    </w:p>
    <w:p w:rsidR="002238C9" w:rsidRDefault="002238C9" w:rsidP="00E65F34">
      <w:pPr>
        <w:ind w:firstLine="31680"/>
      </w:pPr>
      <w:r>
        <w:rPr>
          <w:rFonts w:hint="eastAsia"/>
        </w:rPr>
        <w:t>如上所述西方极乐世界依报庄严，虽由阿弥陀佛愿力所成就，亦兼由勤修净业众生所共与成就。以随其心净则国土净故。且一一庄严，皆显法性。娑婆秽土依报，从凡夫有漏业识心生。极乐净土宝严，从阿弥陀佛无漏愿智出生。是故铃网如幻，从佛解法如幻心生。楼阁浮空，从佛无著无生心生。乃至种种宝衣，从忍辱生。种种宝幢，从示说一切法生。种种宝座，从解一切法空生。一一庄严，悉皆称真如法界，具无边德。是故观察极乐净土依报庄严，便有伏灭烦恼、开启藏性之妙用。净土法门：“指方立相，住相证果。”（</w:t>
      </w:r>
      <w:r w:rsidRPr="00086F86">
        <w:rPr>
          <w:rStyle w:val="Char"/>
          <w:rFonts w:hint="eastAsia"/>
          <w:sz w:val="28"/>
        </w:rPr>
        <w:t>善导大师语</w:t>
      </w:r>
      <w:r>
        <w:rPr>
          <w:rFonts w:hint="eastAsia"/>
        </w:rPr>
        <w:t>）斯语不虚。</w:t>
      </w:r>
    </w:p>
    <w:p w:rsidR="002238C9" w:rsidRDefault="002238C9" w:rsidP="00E65F34">
      <w:pPr>
        <w:ind w:firstLine="31680"/>
      </w:pPr>
      <w:r>
        <w:rPr>
          <w:rFonts w:hint="eastAsia"/>
        </w:rPr>
        <w:t>对此段经文的深广法义，亦可援引净宗大德彭际清居士的注解帮助理解：“右明佛身普现一切，随方接引，为后文往生缘起。如上种种庄严，种种佛事，无所从来，亦无所去。如空中云，如水中月。如画所现像，如幻所化人。皆以佛神力故，随众生心而出现故。当知一切众生所有神力，本与如来无二无别。特无大愿大行，发起胜因。不觉不知，沉沦永劫。若能一念回光，方知家业具在。如入宝山，取之无尽；如游香国，触处蒙熏。要须亲到方休，慎勿半途而废。”</w:t>
      </w:r>
    </w:p>
    <w:p w:rsidR="002238C9" w:rsidRDefault="002238C9" w:rsidP="00E65F34">
      <w:pPr>
        <w:ind w:firstLine="31680"/>
      </w:pPr>
      <w:r>
        <w:rPr>
          <w:rFonts w:hint="eastAsia"/>
        </w:rPr>
        <w:t>最后，在本经上卷叙说将终之际，让我们重温一下本经发起序中，从追溯无量劫以前五十三尊古佛的次第示现，到法藏菩萨因地发愿之原始要终，净土法门缘起的一大事因缘。对此法界一大事因缘，我们要恒常地思惟，如实信解，才能够对净土法门生起殷重恭敬之心与稀有难遭之想。在本经的发起序中，阿难尊者目睹释尊六根愉悦，放光现瑞，便用祈问的形式向佛禀白：“我心念言：今日世尊住奇特之法；今日世雄住诸佛所住；今日世眼住导师之行；今日世英住最胜之道；今日天尊行如来之德。去来现在佛佛相念，得无今佛念诸佛耶？何故威神光光乃尔。”这五句连排语，道尽净土法门本质要义。六字洪名阿伽陀药，正是令众生起死回生之奇特之法。劝勉众生念佛往生净土正是十方诸佛悲智双运之行，是引领我等众生出离生死险道之眼，是令众生疾速了生死成佛道之最胜妙道，是惠以众生最实大利之大权，是十方三世一切诸佛普利九法界众生之胜异方便。吾人三复斯言，观照上卷经文所述弥陀因地大愿，净土依正庄严之德用，对净土法门事理因果妙用的信根，方可深植而确然不拔矣！</w:t>
      </w:r>
    </w:p>
    <w:p w:rsidR="002238C9" w:rsidRDefault="002238C9" w:rsidP="00E65F34">
      <w:pPr>
        <w:ind w:firstLine="31680"/>
      </w:pPr>
      <w:r>
        <w:rPr>
          <w:rFonts w:hint="eastAsia"/>
        </w:rPr>
        <w:t>南无阿弥陀佛！</w:t>
      </w:r>
    </w:p>
    <w:p w:rsidR="002238C9" w:rsidRDefault="002238C9" w:rsidP="00E65F34">
      <w:pPr>
        <w:ind w:firstLine="31680"/>
      </w:pPr>
      <w:r>
        <w:rPr>
          <w:rFonts w:hint="eastAsia"/>
        </w:rPr>
        <w:t>（待续）</w:t>
      </w:r>
    </w:p>
    <w:p w:rsidR="002238C9" w:rsidRDefault="002238C9" w:rsidP="00C01874">
      <w:pPr>
        <w:pStyle w:val="Heading1"/>
      </w:pPr>
      <w:r>
        <w:rPr>
          <w:rFonts w:hint="eastAsia"/>
        </w:rPr>
        <w:t>《佛说无量寿经》讲记之二十八</w:t>
      </w:r>
    </w:p>
    <w:p w:rsidR="002238C9" w:rsidRDefault="002238C9" w:rsidP="00E65F34">
      <w:pPr>
        <w:ind w:firstLine="31680"/>
      </w:pPr>
      <w:r>
        <w:rPr>
          <w:rFonts w:hint="eastAsia"/>
        </w:rPr>
        <w:t>（接上期）</w:t>
      </w:r>
    </w:p>
    <w:p w:rsidR="002238C9" w:rsidRDefault="002238C9" w:rsidP="00E65F34">
      <w:pPr>
        <w:ind w:firstLine="31680"/>
      </w:pPr>
      <w:r>
        <w:rPr>
          <w:rFonts w:hint="eastAsia"/>
        </w:rPr>
        <w:t>诸位大德比丘，诸位居士同修：</w:t>
      </w:r>
    </w:p>
    <w:p w:rsidR="002238C9" w:rsidRPr="001324B7" w:rsidRDefault="002238C9" w:rsidP="00E65F34">
      <w:pPr>
        <w:ind w:firstLine="31680"/>
        <w:rPr>
          <w:rStyle w:val="Emphasis"/>
        </w:rPr>
      </w:pPr>
      <w:r>
        <w:rPr>
          <w:rFonts w:hint="eastAsia"/>
        </w:rPr>
        <w:t>请看经文：</w:t>
      </w:r>
      <w:r w:rsidRPr="001324B7">
        <w:rPr>
          <w:rStyle w:val="Emphasis"/>
          <w:rFonts w:hint="eastAsia"/>
        </w:rPr>
        <w:t>佛告阿难：其有众生，生彼国者，皆悉住于正定之聚。所以者何？彼佛国中，无诸邪聚，及不定聚。十方恒沙诸佛如来，皆共赞叹无量寿佛威神功德不可思议。诸有众生，闻其名号，信心欢喜，乃至一念至心回向，愿生彼国，即得往生，住不退转。唯除五逆，诽谤正法。</w:t>
      </w:r>
    </w:p>
    <w:p w:rsidR="002238C9" w:rsidRDefault="002238C9" w:rsidP="00E65F34">
      <w:pPr>
        <w:ind w:firstLine="31680"/>
      </w:pPr>
      <w:r>
        <w:rPr>
          <w:rFonts w:hint="eastAsia"/>
        </w:rPr>
        <w:t>今天开始《无量寿经》下卷经文的讨论，这是三辈往生第二十一章。在上卷经文中，我们了解到净土法门的缘起，阿弥陀佛因地称性所发的四十八大愿，无量劫积功累德圆成大愿的过程，西方极乐世界依正庄严的介绍。上卷经文所诠的目的，乃是欲令十方九法界众生欣慕往生西方极乐世界，速疾圆满佛果。是故下卷经文承接上卷经文之意向，阐释摄取十方有缘众生同往彼国之法化益，将所发的四十八愿与果上的成就文一一相对，增上净业行人信愿。</w:t>
      </w:r>
    </w:p>
    <w:p w:rsidR="002238C9" w:rsidRDefault="002238C9" w:rsidP="00E65F34">
      <w:pPr>
        <w:ind w:firstLine="31680"/>
      </w:pPr>
      <w:r>
        <w:rPr>
          <w:rFonts w:hint="eastAsia"/>
        </w:rPr>
        <w:t>本段经文含摄二层意思，一者彰显往生彼国住正定聚，令人慕求；二者十方诸佛皆共赞叹，闻名者皆得往生，增人往生心；三者往生之益。先看第一层文义，“其有众生”不仅是指人道的众生，乃是指九法界众生，十方刹土无量众生，上至等觉菩萨，下至悠悠凡夫，乃至蜎飞蠕动，阿鼻地狱的剧苦众生，以信愿称名，感通佛力加被，往生到极乐净土者，悉皆安住在大乘正定之聚，此是第十一愿的成就文。“聚”是类聚的意思。正定聚、邪定聚、不定聚，以此三聚赅摄一切众生。正定聚，意谓必定证悟者；邪定聚，意谓必定不证悟者；不定聚，在二者中间，遇善缘能证悟，无缘或遇恶缘，不得证悟。此三聚之义，通于大小乘。</w:t>
      </w:r>
    </w:p>
    <w:p w:rsidR="002238C9" w:rsidRDefault="002238C9" w:rsidP="00E65F34">
      <w:pPr>
        <w:ind w:firstLine="31680"/>
      </w:pPr>
      <w:r>
        <w:rPr>
          <w:rFonts w:hint="eastAsia"/>
        </w:rPr>
        <w:t>从大乘的立场来看，十信以前之凡夫，不信因果，为邪定聚；十住以上，破无明，为正定聚；十信之人，如风中柳絮，为不定聚。此是此娑婆秽土对三聚的界说，若得往生极乐净土，不问凡夫与圣人，决定趋向大乘涅槃域，决定广行六度万行，决定能解脱二种生死系缚，故极乐净土唯有正定聚，而没有邪定聚与不定聚。“何以故？若邪定聚及不定聚，不能了知建立彼因故”（《大宝积经·无量寿如来会》）。此经文进一步探究极乐净土唯有正定聚的原由。以反证的手法推论，若是邪定聚的众生或不定聚的众生，便不能现量了知阿弥陀佛建立极乐净土的正因。“彼因”即极乐净土的性功德。“正道大慈悲，出世善根生”。西方极乐世界乃是阿弥陀佛由同体大悲心之正道所生起的，如是大悲心乃出世的善根，是由法藏菩萨证悟到诸法空性实相而生起的上与诸佛同一慈力、下与众生同一悲仰的觉受，如是同体大慈悲心，如是心佛众生等无差别的境界，非邪定聚及不定聚的众生所能了知。而十方有缘众生信愿持名往生者，全摄佛功德为自功德，便能了知阿弥陀佛建立大愿成就净土的大慈悲心。由此便可推断，一切往生者悉是正定聚。</w:t>
      </w:r>
    </w:p>
    <w:p w:rsidR="002238C9" w:rsidRDefault="002238C9" w:rsidP="00E65F34">
      <w:pPr>
        <w:ind w:firstLine="31680"/>
      </w:pPr>
      <w:r>
        <w:rPr>
          <w:rFonts w:hint="eastAsia"/>
        </w:rPr>
        <w:t>释尊又重告阿难：东方有恒河沙数世界诸佛如来，出广长舌相，放无量光，说诚实言，称扬赞叹阿弥陀佛不可思议功德；南方、西方、北方以及四维上下，亦有恒河沙数世界诸佛如来，出广长舌相，放无量光，说诚实言，称扬赞叹阿弥陀佛无量不可思议威神功德（</w:t>
      </w:r>
      <w:r w:rsidRPr="00D533DB">
        <w:rPr>
          <w:rStyle w:val="Char"/>
          <w:rFonts w:hint="eastAsia"/>
          <w:sz w:val="28"/>
        </w:rPr>
        <w:t>此是阿弥陀佛第十七愿，诸佛称名赞叹愿的成就文</w:t>
      </w:r>
      <w:r>
        <w:rPr>
          <w:rFonts w:hint="eastAsia"/>
        </w:rPr>
        <w:t>）。须知，十方恒河沙诸佛如来所证到的法身境界与阿弥陀佛平等不二，乃是由于阿弥陀佛因地发愿广大，悲心甚切，平等普度，方便第一。所以十方诸佛谦让其德，将阿弥陀佛推到前台，皆共赞叹阿弥陀佛威神功德，欲令十方众生闻信阿弥陀佛名号，求生极乐世界。十方诸佛以无我的悲智，与阿弥陀佛形成主伴圆融的格局，共同完成普度众生的佛事。（</w:t>
      </w:r>
      <w:r w:rsidRPr="00D533DB">
        <w:rPr>
          <w:rStyle w:val="Char"/>
          <w:rFonts w:hint="eastAsia"/>
          <w:sz w:val="28"/>
        </w:rPr>
        <w:t>东晋刘遗民居士往生前供养两枝香，第一枝供养本师释迦牟尼佛，感恩释尊宣说净土法门的恩德，第二枝香供养阿弥陀佛，庆幸将亲炙慈颜。</w:t>
      </w:r>
      <w:r>
        <w:rPr>
          <w:rFonts w:hint="eastAsia"/>
        </w:rPr>
        <w:t>）</w:t>
      </w:r>
    </w:p>
    <w:p w:rsidR="002238C9" w:rsidRDefault="002238C9" w:rsidP="00E65F34">
      <w:pPr>
        <w:ind w:firstLine="31680"/>
      </w:pPr>
      <w:r>
        <w:rPr>
          <w:rFonts w:hint="eastAsia"/>
        </w:rPr>
        <w:t>十方诸佛皆共赞叹阿弥陀佛佛威神功德不可思议，其目的落实在下面的经文：“诸有众生，闻其名号，信心欢喜，乃至一念至心回向，愿生彼国，即得往生，住不退转。唯除五逆，诽谤正法。”这正是十八愿的成就文。可见，阿弥陀佛威神功德无量无边，而第十八愿的悲智方便，乃是十方诸佛极力赞叹之所在。“诸有众生”，狭义是指三界二十五有的众生，广义则包含着十方凡圣九法界一切众生。这些有缘众生闻到阿弥陀佛的名号，内心生起踊跃欢喜的信心，如是信乐之心，乃至生起一念，以此信心欢喜之一念功德，以至诚心予以回向，愿生阿弥陀佛国，即得感通阿弥陀佛宏誓愿力，即得往生彼国，即得阿鞞跋致（不退转菩萨），一生疾速成佛。此是净宗至极圆顿奥藏所在。往生净土全凭信愿感通，不假方便，无条件大平等普度。用力少而收效大，至简易至圆顿，诚为一切世间极难信之法。</w:t>
      </w:r>
    </w:p>
    <w:p w:rsidR="002238C9" w:rsidRDefault="002238C9" w:rsidP="00E65F34">
      <w:pPr>
        <w:ind w:firstLine="31680"/>
      </w:pPr>
      <w:r>
        <w:rPr>
          <w:rFonts w:hint="eastAsia"/>
        </w:rPr>
        <w:t>于中，还须细心体会几点微妙之义。其一，何为信心欢喜之相？这可权将韦提希夫人获得信心的过程作为参照。韦提希夫人由于遭遇儿子阿阇世王子杀父囚母的恶逆，对此世间生起了极大的厌离，生起了坚定的求生无忧恼处（</w:t>
      </w:r>
      <w:r w:rsidRPr="00D533DB">
        <w:rPr>
          <w:rStyle w:val="Char"/>
          <w:rFonts w:hint="eastAsia"/>
          <w:sz w:val="28"/>
        </w:rPr>
        <w:t>即净土</w:t>
      </w:r>
      <w:r>
        <w:rPr>
          <w:rFonts w:hint="eastAsia"/>
        </w:rPr>
        <w:t>）之心。她起初认为往生净土一定要有高深的功夫，便向释尊请求“教我思惟，教我正受”定善观想的方法。释尊便“随他意”宣说了定善十三观，日观、地观、树观、楼阁观等次第，然这些观想对秽质女人韦提希夫人来说，实难观想成就。于是对能否往生充满焦虑。于是释尊在第七观的开示中告诉韦提希“谛听！谛听！吾当为汝说除苦恼法。”话音刚落，虚空中便现出阿弥陀佛、观音、势至二大菩萨，三圣同时放出炽盛的光明。韦提希夫人至诚顶礼，当下她接纳到光明所传达的信息</w:t>
      </w:r>
      <w:r>
        <w:t>——</w:t>
      </w:r>
      <w:r>
        <w:rPr>
          <w:rFonts w:hint="eastAsia"/>
        </w:rPr>
        <w:t>“但使回心正念，愿生我国，立即得生。”意谓你只要信愿念佛，当下就能往生。韦提希夫人领受这一信息，当下就得到无生法忍，内心充满着欢喜。善导大师对韦提希夫人所得无生法忍是站在净土立场上加以诠释的，这个无生法忍</w:t>
      </w:r>
      <w:r>
        <w:t>——</w:t>
      </w:r>
      <w:r>
        <w:rPr>
          <w:rFonts w:hint="eastAsia"/>
        </w:rPr>
        <w:t>不是通途教理所示破无明的无生法忍，而是一者信忍（</w:t>
      </w:r>
      <w:r w:rsidRPr="00D533DB">
        <w:rPr>
          <w:rStyle w:val="Char"/>
          <w:rFonts w:hint="eastAsia"/>
          <w:sz w:val="28"/>
        </w:rPr>
        <w:t>相信阿弥陀佛大悲愿力决定能救我的信心</w:t>
      </w:r>
      <w:r>
        <w:rPr>
          <w:rFonts w:hint="eastAsia"/>
        </w:rPr>
        <w:t>）。二者悟忍（</w:t>
      </w:r>
      <w:r w:rsidRPr="00D533DB">
        <w:rPr>
          <w:rStyle w:val="Char"/>
          <w:rFonts w:hint="eastAsia"/>
          <w:sz w:val="28"/>
        </w:rPr>
        <w:t>觉悟往生净土全凭佛力</w:t>
      </w:r>
      <w:r>
        <w:rPr>
          <w:rFonts w:hint="eastAsia"/>
        </w:rPr>
        <w:t>）。三者喜忍（</w:t>
      </w:r>
      <w:r w:rsidRPr="00D533DB">
        <w:rPr>
          <w:rStyle w:val="Char"/>
          <w:rFonts w:hint="eastAsia"/>
          <w:sz w:val="28"/>
        </w:rPr>
        <w:t>欢喜忍可弥陀救度，心生大欢喜</w:t>
      </w:r>
      <w:r>
        <w:rPr>
          <w:rFonts w:hint="eastAsia"/>
        </w:rPr>
        <w:t>）。是故韦提希夫人所得无生法忍包含着信、悟、喜三个要素，此即是信心欢喜之相。</w:t>
      </w:r>
    </w:p>
    <w:p w:rsidR="002238C9" w:rsidRDefault="002238C9" w:rsidP="00E65F34">
      <w:pPr>
        <w:ind w:firstLine="31680"/>
      </w:pPr>
      <w:r>
        <w:rPr>
          <w:rFonts w:hint="eastAsia"/>
        </w:rPr>
        <w:t>其二，何谓“乃至一念”？“乃至”意谓从多向少的底限</w:t>
      </w:r>
      <w:r>
        <w:t>——</w:t>
      </w:r>
      <w:r>
        <w:rPr>
          <w:rFonts w:hint="eastAsia"/>
        </w:rPr>
        <w:t>至少一念。《无量寿经》唐译本表达为：“闻无量寿如来号，乃至能发一念净信，欢喜爱乐，所有善根回向愿生。”可见从圆顿立场考量，往生正因，惟在信一念，不依念多少故。证知一念信心功德不可思议。我等众生，无始劫来，在生死苦海，常没常流转，只因最初无明一念。只今闻信净土往生成佛一法，也惟此今日至心信乐的一念。此信心欢喜之一念，能与阿弥陀佛愿力感应相交，得蒙阿弥陀佛大悲光明愿力摄受，成办了生死成佛道之大事。故知净业行人诚能于一念信入，何须更论种种修功功勋。圆顿直捷，妙感难思。</w:t>
      </w:r>
    </w:p>
    <w:p w:rsidR="002238C9" w:rsidRDefault="002238C9" w:rsidP="00E65F34">
      <w:pPr>
        <w:ind w:firstLine="31680"/>
      </w:pPr>
      <w:r>
        <w:rPr>
          <w:rFonts w:hint="eastAsia"/>
        </w:rPr>
        <w:t>其三，何谓“至心回向”？就是以至诚心将信心欢喜的功德回向愿生西方极乐世界。即可感通佛力证得往生。“即得往生”，即就是立即，不隔时。一念感通，往生之事即已经成办，昙鸾大师称为业事成办。蕅益大师表述：“约刹那名今。一念相应一念生，念念相应念念生。妙因妙果，不离一心。如秤两头，低昂时等。何俟娑婆报尽，方育珍池。只今信愿持名，莲萼光荣，金台影现，便非娑婆界内人矣。极圆极顿，难议难思，唯有大智，方能谛信。”蕅祖此段开示是对学人提问的回答。有人曾向蕅祖发问：“《阿弥陀经》中今发愿，但云可当生，何名今生？”蕅祖回答：此句经义有二义。一者，约一期业报身名今，现生发愿持名，临终决定生净土。二者，约刹那名今，信愿持名之一念与阿弥陀佛宏愿相应，即当念往生，念念与阿弥陀佛宏愿相应，即念念往生。如是不思议之因与不思议之果，不离当下一念。如秤的两头，高低同时均平相等。不必等待此世娑婆业报身结束，才始诞育极乐世界七宝池。只今信愿持名，便有一朵莲华影现在净土七宝池中。如是念佛人，便非娑婆世界内人，已是极乐世界嘉宾了。可见，念佛往生一法，至极圆顿，大不可思议，唯有大智慧者，才能深信不疑。一得往生，便安住在大乘正定聚（阿弥陀佛第十一愿的保证），成为阿鞞跋致菩萨，圆证三不退（位不退、行不退、念不退），疾速成就大乘圆教佛果。</w:t>
      </w:r>
    </w:p>
    <w:p w:rsidR="002238C9" w:rsidRDefault="002238C9" w:rsidP="00E65F34">
      <w:pPr>
        <w:ind w:firstLine="31680"/>
      </w:pPr>
      <w:r>
        <w:rPr>
          <w:rFonts w:hint="eastAsia"/>
        </w:rPr>
        <w:t>如是信愿感通佛力，带业往生成佛的胜妙利益，有一类造作五逆罪（弑父、弑母、弑圣人、破和合僧、出佛身血）且诽谤正法的众生不能获得。仅仅造五逆罪，而没有诽谤正法，如是罪人临命终时闻善知识宣说阿弥陀佛名号威神功德，生起信愿以大惭愧心持名求往生，亦可蒙佛接引，带业往生。若有人既造五逆罪，同时又诽谤正法，那就无药可救了。何以故？他既诽谤正法，尤其是诽谤净土法门，便决难生起信愿称名之心，亦决定难以感通弥陀愿力，故而决定不能往生。但这亦是从抑止门来建言，若有人平时造了五逆诽谤正法，到临命终时还能够忏悔，信愿称名求往生，阿弥陀佛亦会慈悲摄受，令其往生。但这种情形万中难得一二。所以从抑止门的立场，警诫众生，千万不可造作五逆罪且诽谤正法。否则，日光难照覆盆，佛愿广大，难度无缘。可不惧哉！可不慎哉！</w:t>
      </w:r>
    </w:p>
    <w:p w:rsidR="002238C9" w:rsidRDefault="002238C9" w:rsidP="00E65F34">
      <w:pPr>
        <w:ind w:firstLine="31680"/>
      </w:pPr>
      <w:r>
        <w:rPr>
          <w:rFonts w:hint="eastAsia"/>
        </w:rPr>
        <w:t>请看经文：</w:t>
      </w:r>
    </w:p>
    <w:p w:rsidR="002238C9" w:rsidRPr="00D533DB" w:rsidRDefault="002238C9" w:rsidP="00E65F34">
      <w:pPr>
        <w:ind w:firstLine="31680"/>
        <w:rPr>
          <w:rStyle w:val="Emphasis"/>
        </w:rPr>
      </w:pPr>
      <w:r w:rsidRPr="00D533DB">
        <w:rPr>
          <w:rStyle w:val="Emphasis"/>
          <w:rFonts w:hint="eastAsia"/>
        </w:rPr>
        <w:t>佛告阿难：十方世界诸天人民，其有至心愿生彼国，凡有三辈。其上辈者，舍家弃欲而作沙门，发菩提心，一向专念无量寿佛，修诸功德，愿生彼国。</w:t>
      </w:r>
    </w:p>
    <w:p w:rsidR="002238C9" w:rsidRDefault="002238C9" w:rsidP="00E65F34">
      <w:pPr>
        <w:ind w:firstLine="31680"/>
      </w:pPr>
      <w:r>
        <w:rPr>
          <w:rFonts w:hint="eastAsia"/>
        </w:rPr>
        <w:t>以下经文开示三辈往生的因行果报。佛告阿难，十方无量无边微尘数世界，无央数诸天人民，其有善因福缘信受净土法门愿生极乐世界者，大略有三辈。须知，十方世界诸天人民，根机信行千差万别，往生品位亦千差万别。然于无量机类中暂分上中下三辈，故云“凡有三辈”。这里尚须讨论一个问题，即本经的三辈与《观经》的九品是什么关系？对此有两种不同观点。一种观点认为《寿经》三辈与《观经》九品是正相配合关系，本经的上辈等于《观经》上品上生、上品中生、上品下生，中辈相当于中品上生、中品中生、中品下生，下辈相当于下品上生、下品中生、下品下生。持这种观点的有昙鸾大师、智者大师、净影慧远、嘉祥吉藏、憬兴法师、莲池大师等。而另一种观点认为三辈九品不能配合。孤山智圆法师认为《无量寿经》的三辈往生，只是相当于《观经》的前六品，就是上品的三人、中品的三人。理由是《观经》的前六品往生者都是指善人，下三品往生者都是恶人。而《无量寿经》三辈都是善人往生。所以《寿经》三辈只可与《观经》的前六品相配合。灵芝元照律师认为《无量寿经》的三辈只能对应《观经》的上品的三人，理由是《寿经》的三辈往生条件都要发菩提心，而《观经》只有前三品谈发菩提心，后面的六品往生，都没有说发菩提心。中品的三人往生，是以小乘戒行回向往生的，下品三人悉是恶人，带业往生，到西方极乐世界闻法忏罪后始发菩提心的。</w:t>
      </w:r>
    </w:p>
    <w:p w:rsidR="002238C9" w:rsidRDefault="002238C9" w:rsidP="00E65F34">
      <w:pPr>
        <w:ind w:firstLine="31680"/>
      </w:pPr>
      <w:r>
        <w:rPr>
          <w:rFonts w:hint="eastAsia"/>
        </w:rPr>
        <w:t>这二派观点看起来差异颇大。然莲池大师在《弥陀疏钞》中，会通这两种观点，指出：这两个观点并无本质上的差异，只是由于看问题的角度不同所导致的差异。二者是可以融通的。比如智者大师讲三辈往生与九品往生的位次能够相配合，并未涉及三辈与九品往生的因行。而孤山和元照两位法师，却主要考量往生者的因行是善耶、是恶耶？有否菩提心？所以得出《寿经》三辈与《观经》九品不相配合的结论。看问题的角度不同，取义不同，所依据的也各有道理。然从本质意义上来考量，一切法都是不确定的。一个人有烦恼，然烦恼菩提本无实法，故烦恼不异菩提，烦恼与菩提是可以转化的。由此观照，一个人开始造恶，然一念改悔，并不妨碍转恶为善，放下屠刀，立地成佛。原来的恶人此时已成善人，便可与诸修行人等例同观。就像阿阇世王子造作五逆的重罪，临命终时全身长满恶疮，恶道相现，得耆婆善知识引导，向佛至诚忏悔，得无根信，获得上品中生。可见名号功德不可思议，阿弥陀佛的大愿加持力不可思议，众生心性不可思议，往生之因行果报亦不可思议。前面诸大德不同的判位，或据因行，或据位次，取义不同，非克实论。若克实而论，“则烦恼不异菩提，始恶何妨终善，恶人即已成善，岂不贤圣同科。三辈九品，正相配合，又何疑焉！”（《弥陀疏钞》）莲祖融通二说，慧眼独具，所作判言，妙合净土深义。</w:t>
      </w:r>
    </w:p>
    <w:p w:rsidR="002238C9" w:rsidRDefault="002238C9" w:rsidP="00E65F34">
      <w:pPr>
        <w:ind w:firstLine="31680"/>
      </w:pPr>
      <w:r>
        <w:rPr>
          <w:rFonts w:hint="eastAsia"/>
        </w:rPr>
        <w:t>上辈往生的因行有五：一、舍家弃欲而作沙门（此显发起正因方便），二、发菩提心（明正因），三、一心专念阿弥陀佛（明正行），四、修诸功德（明助行），五、愿生彼国（明回向发愿）。舍家弃五欲，乃出家沙门之行法。经典常云：三界六道轮转的一切众生，都是由于淫欲而正性命，由于饮食而得存活。《四十二章经》佛言：“人系于妻子家室之患，甚于牢狱。牢狱有散释之期，妻子无远离之念，虽有虎口之祸，甘心投赴，如老象溺泥，不能自出，其罪无数。”由于一切众生有爱欲，才有这虚幻的业报身，由幻身故而有国土秽土。若能出家断爱欲，则爱欲净故，幻身亦净，幻身净故，国土亦净。所以大乘菩萨，常立宏誓愿，若佛出世，若不出世，一切生处，皆悉决定舍家出家。何以故？出家造恶极难，如陆地行船；在家起过极易，如海中泛舟。又出家修道易为，如海中泛舟；在家修福甚难，如陆地行船。是故大乘经典悉皆赞叹出家功德。《寿经》吴译本云：“曼（无</w:t>
      </w:r>
      <w:r>
        <w:t>—</w:t>
      </w:r>
      <w:r>
        <w:rPr>
          <w:rFonts w:hint="eastAsia"/>
        </w:rPr>
        <w:t>注）佛世时，其有信受佛经语深，奉行道德，皆是我小弟也。其欲有甫学佛经戒者，皆是我弟子。其有欲出身、去家、舍妻子、绝去财色，欲作沙门，为佛作比丘者，皆是我子孙。”可见佛是多么殷重盼望有人在佛灭度后，发心出家，为佛作子孙，来住持法道，荷担如来家业呀！</w:t>
      </w:r>
    </w:p>
    <w:p w:rsidR="002238C9" w:rsidRDefault="002238C9" w:rsidP="00E65F34">
      <w:pPr>
        <w:ind w:firstLine="31680"/>
      </w:pPr>
      <w:r>
        <w:rPr>
          <w:rFonts w:hint="eastAsia"/>
        </w:rPr>
        <w:t>发菩提心是三辈往生共通的要件，因净土法门乃大乘佛法故。菩提心的内涵甚广，概言之，乃上求佛道（智）、下化众生（悲）。凡夫发心，是初发菩提心。圆教初住发心，是成就菩提心，除此菩提正路，尽为生死因缘。菩提心之启发，乃趣入大乘之先决条件，忘失菩提心，修诸善法，尚为魔业，更何况未发菩提心。未发菩提心，凡有所作，尤为轮回之事。菩提心的义理境界，发心因缘，损益进退之相状，大乘经典多有阐述。然站在净宗立场观照菩提心之内涵法义，又别具特色。兹举净宗三经祖师开示为证。昙鸾大师云：“案王舍城所说《无量寿经》三辈生中，虽行有优劣，莫不皆发无上菩提之心。此无上菩提心，即是愿作佛心；愿作佛心，即是度众生心；度众生心，即摄取众生生净国土心。是故愿生彼安乐净土者，要发无上菩提心也”（《往生论注》）。这里所诠释的菩提心的内涵是：往生成佛度众生。又善导大师云：“唯发一念厌苦，乐生诸佛境界，速满菩萨大悲愿行，还入生死普度众生，故名发菩提心也”（《观经四帖疏》）。此处所诠释的菩提心内涵是：厌娑婆苦，欣求极乐，速证菩提，还入生死稠林度众生。</w:t>
      </w:r>
    </w:p>
    <w:p w:rsidR="002238C9" w:rsidRDefault="002238C9" w:rsidP="00E65F34">
      <w:pPr>
        <w:ind w:firstLine="31680"/>
      </w:pPr>
      <w:r>
        <w:rPr>
          <w:rFonts w:hint="eastAsia"/>
        </w:rPr>
        <w:t>蕅益大师直截了当地开示：“深信切愿即无上菩提，合此信愿，的为净土指南。由此而执持名号，乃为正行。”净土的深信包含三要点。一者深信阿弥陀佛大悲愿力所成就的西方妙土（</w:t>
      </w:r>
      <w:r w:rsidRPr="00D533DB">
        <w:rPr>
          <w:rStyle w:val="Char"/>
          <w:rFonts w:hint="eastAsia"/>
          <w:sz w:val="28"/>
        </w:rPr>
        <w:t>尤其是凡圣同居土</w:t>
      </w:r>
      <w:r>
        <w:rPr>
          <w:rFonts w:hint="eastAsia"/>
        </w:rPr>
        <w:t>），二者深信阿弥陀佛名号功德（</w:t>
      </w:r>
      <w:r w:rsidRPr="00D533DB">
        <w:rPr>
          <w:rStyle w:val="Char"/>
          <w:rFonts w:hint="eastAsia"/>
          <w:sz w:val="28"/>
        </w:rPr>
        <w:t>但持名号，即得往生</w:t>
      </w:r>
      <w:r>
        <w:rPr>
          <w:rFonts w:hint="eastAsia"/>
        </w:rPr>
        <w:t>），三者深信能持之心不可思议。具备以上三种深信，方能发起求生彼土之大愿。愿生彼国，即欣求与厌离二门。厌离娑婆与依苦谛集谛所发二种菩萨弘誓相应（</w:t>
      </w:r>
      <w:r w:rsidRPr="00D533DB">
        <w:rPr>
          <w:rStyle w:val="Char"/>
          <w:rFonts w:hint="eastAsia"/>
          <w:sz w:val="28"/>
        </w:rPr>
        <w:t>即依苦谛发众生无边誓愿度，依集谛发烦恼无边誓愿断</w:t>
      </w:r>
      <w:r>
        <w:rPr>
          <w:rFonts w:hint="eastAsia"/>
        </w:rPr>
        <w:t>）。欣求极乐与依道谛灭谛所发二种菩萨弘誓相应（</w:t>
      </w:r>
      <w:r w:rsidRPr="00D533DB">
        <w:rPr>
          <w:rStyle w:val="Char"/>
          <w:rFonts w:hint="eastAsia"/>
          <w:sz w:val="28"/>
        </w:rPr>
        <w:t>即依道谛发法门无量誓愿学，依灭谛发佛道无上誓愿成</w:t>
      </w:r>
      <w:r>
        <w:rPr>
          <w:rFonts w:hint="eastAsia"/>
        </w:rPr>
        <w:t>）。可见，净土之深信切愿具足菩萨四弘誓愿本质内涵，可见蕅祖“深信切愿即无上菩提”之判言，精到简要。净业行人依此发菩提心，从深信切愿契入，可谓方便而究竟。生起深信切愿之菩提心后，便得将此信愿落实在一向专念阿弥陀佛名号的行持中。</w:t>
      </w:r>
    </w:p>
    <w:p w:rsidR="002238C9" w:rsidRDefault="002238C9" w:rsidP="00E65F34">
      <w:pPr>
        <w:ind w:firstLine="31680"/>
      </w:pPr>
      <w:r>
        <w:rPr>
          <w:rFonts w:hint="eastAsia"/>
        </w:rPr>
        <w:t>“一向”，从时间维度来说，是指信愿称名，每日二六时中，乃至尽形寿一心称念佛号，行住坐卧，不问时节久近，念念不舍。从空间维度来说，是指至心专一，直趋西方极乐世界。“专念”即是一门深入，不怀疑，不夹杂，不为其他别解别行之所动摇。都摄六根，净念相继，或小声念，或默念，除念佛外，不起别念。若或妄念一起，警觉提撕佛号正念，当下令妄念消灭。一向专念之行法，含尽形寿持念与克期持念两类。净业行人建立信愿心态后，在行门上贵有功课，每日或千声、万声，从少至多。事务忙碌者，可每日修持慈云尊者所示十念法，持之以恒，尽形寿决定无缺。或依《寿经》所示，斋戒清净，昼夜常念欲往生极乐佛国，十日十夜不断绝，乃至一日一夜不断绝者，寿终皆得往生极乐净土。东林寺自</w:t>
      </w:r>
      <w:r>
        <w:t>2007</w:t>
      </w:r>
      <w:r>
        <w:rPr>
          <w:rFonts w:hint="eastAsia"/>
        </w:rPr>
        <w:t>年以来，每月一次的</w:t>
      </w:r>
      <w:r>
        <w:t>24</w:t>
      </w:r>
      <w:r>
        <w:rPr>
          <w:rFonts w:hint="eastAsia"/>
        </w:rPr>
        <w:t>小时经行念佛，效果颇佳，深受海内外净业行人欢迎。</w:t>
      </w:r>
    </w:p>
    <w:p w:rsidR="002238C9" w:rsidRDefault="002238C9" w:rsidP="00E65F34">
      <w:pPr>
        <w:ind w:firstLine="31680"/>
      </w:pPr>
      <w:r>
        <w:rPr>
          <w:rFonts w:hint="eastAsia"/>
        </w:rPr>
        <w:t>“修诸功德”，行作沙门之净业行人，应以广大心，备修净业三福，菩萨六度万行，普贤十大愿王等，以此世出世间一切善行功德，悉皆回向极乐，回向法界一切众生，同登极乐，此亦得名为一向专念，不必弃舍有为，乃名专念。如净宗六祖永明延寿大师，万善同归净土，日行一百零八件善事，每晚别峰念佛，临终上品上生。印光大师一生专门念佛，然流通佛经善书，不遗余力，赈灾救厄，竭尽己能。护持儒学，力挽世风，孜孜不倦。如是祖师大德修诸功德之风范，足以振顽立懦，作后学之楷模。愿生彼国者，须早晚礼佛，发深重愿，愿临命终时，蒙佛接引，往生极乐，然后回入娑婆，摄念佛人，往生净土。已愿已生，今愿今生，当愿当生。净业行人依所发之愿，与阿弥陀佛摄生之愿相应，临命终时，决定蒙佛接引得生彼国。</w:t>
      </w:r>
    </w:p>
    <w:p w:rsidR="002238C9" w:rsidRDefault="002238C9" w:rsidP="00E65F34">
      <w:pPr>
        <w:ind w:firstLine="31680"/>
      </w:pPr>
      <w:r>
        <w:rPr>
          <w:rFonts w:hint="eastAsia"/>
        </w:rPr>
        <w:t>请看经文：</w:t>
      </w:r>
      <w:r w:rsidRPr="00D533DB">
        <w:rPr>
          <w:rStyle w:val="Emphasis"/>
          <w:rFonts w:hint="eastAsia"/>
        </w:rPr>
        <w:t>此等众生，临寿终时，无量寿佛，与诸大众，现其人前。即随彼佛往生其国，便于七宝华中，自然化生，住不退转。智慧勇猛，神通自在。是故阿难，其有众生，欲于今世见无量寿佛，应发无上菩提之心，修行功德，愿生彼国。</w:t>
      </w:r>
    </w:p>
    <w:p w:rsidR="002238C9" w:rsidRDefault="002238C9" w:rsidP="00E65F34">
      <w:pPr>
        <w:ind w:firstLine="31680"/>
      </w:pPr>
      <w:r>
        <w:rPr>
          <w:rFonts w:hint="eastAsia"/>
        </w:rPr>
        <w:t>能修前面所述五种因行，便能获得五种妙果。</w:t>
      </w:r>
    </w:p>
    <w:p w:rsidR="002238C9" w:rsidRDefault="002238C9" w:rsidP="00E65F34">
      <w:pPr>
        <w:ind w:firstLine="31680"/>
      </w:pPr>
      <w:r>
        <w:rPr>
          <w:rFonts w:hint="eastAsia"/>
        </w:rPr>
        <w:t>其一，临命终时，弥陀圣众，现在其人面前。以自力佛力，感应道交故。净业行人以信愿称名为能感，阿弥陀佛无作悲愿为所应，生佛相感，法尔显现极乐圣众现前接引之盛况。诚如《华严经》所示：“佛身充满于法界，普现一切群生前，随缘赴感靡不周，而恒处此菩提座。”其感应之原理，甚深微妙。永明大师的开示略通消息：“法身真佛，本无生灭，从真起化（从真如法身生起化身），接引迷根（众生）。此乃如来本愿功德，令彼有缘众生，专心想念，能于自心见佛来迎。不是诸佛实遣化身而来迎接。则佛身湛然常寂，众生见有去来。如镜中形，非内非外。如梦中事，不有不无。是故水清则月自来，心净则佛自现。所谓感应道交难思议也。”从镜中形、梦中事、水中月三喻可推知，净业行人信愿称名，与阿弥陀佛大悲愿力感应道交，不妨不来而来，无见而见。所见之佛如幻不实，则心佛两忘；而不无幻相，则不坏心佛。是故，执佛从心现，不信西方有佛，或执佛实从西方而来，不信自心显现，皆属邪见。有人担忧，临终佛现，亦有魔否？古德回答：念佛之人，临终无魔，何以故？阿弥陀佛威神力、本愿力、大光明中，必无魔事。念佛人一生忆佛念佛，临终见佛，因果相符，与一类单修禅定或起阴魔者，不可同日而语。</w:t>
      </w:r>
    </w:p>
    <w:p w:rsidR="002238C9" w:rsidRDefault="002238C9" w:rsidP="00E65F34">
      <w:pPr>
        <w:ind w:firstLine="31680"/>
      </w:pPr>
      <w:r>
        <w:rPr>
          <w:rFonts w:hint="eastAsia"/>
        </w:rPr>
        <w:t>其二，即随阿弥陀佛，往生极乐。净业行人信愿称名，则内凝正念，外感佛迎，舍此业报身，径生彼国。其三，生到极乐净土，便于七宝莲华中化生，此莲华乃阿弥陀如来愿力所成就的正觉莲华，能令十方世界往生者，诞育清虚之身、无极之体，众多善根福德成就之身。此身非以欲爱为因，四大为体，故不由胎狱，莲华化生。其四，一经往生，即住不退转（阿鞞跋致），安住大乘正定聚，一生直趋佛果。其五，得智慧勇猛，神通自在。由阿弥陀佛光明愿力加持，能令诸往生者具足如佛的无碍智慧，为众生转大乘无垢法轮，决断十方众生之疑网，引导学人抵达极乐彼岸。上辈往生者具足甚深禅定神通，分身散影，同时遍至十方世界，上供诸佛，下化众生，自利利他，神妙莫测。</w:t>
      </w:r>
    </w:p>
    <w:p w:rsidR="002238C9" w:rsidRDefault="002238C9" w:rsidP="00E65F34">
      <w:pPr>
        <w:ind w:firstLine="31680"/>
      </w:pPr>
      <w:r>
        <w:rPr>
          <w:rFonts w:hint="eastAsia"/>
        </w:rPr>
        <w:t>由于上辈往生者，能获得如上五种胜妙之果，所以释尊对当机者阿难作劝修之开导。凡有众生，希望能于今世见阿弥陀佛，就应当</w:t>
      </w:r>
    </w:p>
    <w:p w:rsidR="002238C9" w:rsidRDefault="002238C9" w:rsidP="00E65F34">
      <w:pPr>
        <w:ind w:firstLine="31680"/>
      </w:pPr>
      <w:r>
        <w:rPr>
          <w:rFonts w:hint="eastAsia"/>
        </w:rPr>
        <w:t>发起念佛往生成佛之无上菩提心。以此菩提心为动力，修习诸如净业三福、六度、十大愿王等众多功德，以此多善根福德，至心回向，愿生彼国，便能感通阿弥陀佛宏誓愿海，得佛光护佑加被，身心柔软，信根滋生，香光庄严，疾速圆成无上菩提。其无上真实大利，非二乘</w:t>
      </w:r>
    </w:p>
    <w:p w:rsidR="002238C9" w:rsidRDefault="002238C9" w:rsidP="00E65F34">
      <w:pPr>
        <w:ind w:firstLine="31680"/>
      </w:pPr>
      <w:r>
        <w:rPr>
          <w:rFonts w:hint="eastAsia"/>
        </w:rPr>
        <w:t>菩萨所能称述。吾辈凡夫惟有感戴佛恩，老实念佛，成办往生净业而已。南无阿弥陀佛！</w:t>
      </w:r>
    </w:p>
    <w:p w:rsidR="002238C9" w:rsidRDefault="002238C9" w:rsidP="00C01874">
      <w:pPr>
        <w:pStyle w:val="Heading1"/>
      </w:pPr>
      <w:r>
        <w:rPr>
          <w:rFonts w:hint="eastAsia"/>
        </w:rPr>
        <w:t>《佛说无量寿经》讲记之二十九</w:t>
      </w:r>
    </w:p>
    <w:p w:rsidR="002238C9" w:rsidRDefault="002238C9" w:rsidP="00E65F34">
      <w:pPr>
        <w:ind w:firstLine="31680"/>
      </w:pPr>
      <w:r>
        <w:rPr>
          <w:rFonts w:hint="eastAsia"/>
        </w:rPr>
        <w:t>（接上期）</w:t>
      </w:r>
    </w:p>
    <w:p w:rsidR="002238C9" w:rsidRDefault="002238C9" w:rsidP="00E65F34">
      <w:pPr>
        <w:ind w:firstLine="31680"/>
      </w:pPr>
      <w:r>
        <w:rPr>
          <w:rFonts w:hint="eastAsia"/>
        </w:rPr>
        <w:t>诸位大德比丘，诸位居士同修：</w:t>
      </w:r>
    </w:p>
    <w:p w:rsidR="002238C9" w:rsidRPr="003F494A" w:rsidRDefault="002238C9" w:rsidP="00E65F34">
      <w:pPr>
        <w:ind w:firstLine="31680"/>
        <w:rPr>
          <w:rStyle w:val="Emphasis"/>
        </w:rPr>
      </w:pPr>
      <w:r w:rsidRPr="003F494A">
        <w:rPr>
          <w:rStyle w:val="Emphasis"/>
          <w:rFonts w:hint="eastAsia"/>
        </w:rPr>
        <w:t>请看经文：佛告阿难，其中辈者，十方世界诸天人民，其有至心愿生彼国，虽不能行作沙门，大修功德。当发无上菩提之心，一向专念无量寿佛，多少修善，奉持斋戒，起立塔像，饭食沙门，悬缯然灯，散华烧香，以此回向，愿生彼国。其人临终，无量寿佛，化现其身，光明相好，具如真佛，与诸大众，现其人前。即随化佛往生其国，住不退转，功德智慧，次如上辈者也。</w:t>
      </w:r>
    </w:p>
    <w:p w:rsidR="002238C9" w:rsidRDefault="002238C9" w:rsidP="00E65F34">
      <w:pPr>
        <w:ind w:firstLine="31680"/>
      </w:pPr>
      <w:r>
        <w:rPr>
          <w:rFonts w:hint="eastAsia"/>
        </w:rPr>
        <w:t>这段经文标显中辈往生的因行果报。其中辈往生者的位格乃是十方世界诸天人民，即业力凡夫而非圣者。</w:t>
      </w:r>
    </w:p>
    <w:p w:rsidR="002238C9" w:rsidRDefault="002238C9" w:rsidP="00E65F34">
      <w:pPr>
        <w:ind w:firstLine="31680"/>
      </w:pPr>
      <w:r>
        <w:rPr>
          <w:rFonts w:hint="eastAsia"/>
        </w:rPr>
        <w:t>十方无量世界之诸天人民，其有发至诚心愿生极乐净土者，虽然由于种种原由所羁绊，未能舍家弃欲，行作沙门，没有条件广作上求下化，六度万行之功德佛事。然须具备七种因行，用作中辈往生之资粮。兹述如下：</w:t>
      </w:r>
    </w:p>
    <w:p w:rsidR="002238C9" w:rsidRDefault="002238C9" w:rsidP="00E65F34">
      <w:pPr>
        <w:ind w:firstLine="31680"/>
      </w:pPr>
      <w:r>
        <w:rPr>
          <w:rFonts w:hint="eastAsia"/>
        </w:rPr>
        <w:t>一者当发无上菩提之心，即深信切愿往生成佛度众生之心，此为往生之正因。二者一向专念阿弥陀佛，日常生活，行住坐卧，忆佛念佛。或定课念，或散心念。心不离佛，佛不离心。总以一门深入为好。（</w:t>
      </w:r>
      <w:r w:rsidRPr="001324B7">
        <w:rPr>
          <w:rStyle w:val="Char"/>
          <w:rFonts w:hint="eastAsia"/>
          <w:sz w:val="28"/>
        </w:rPr>
        <w:t>此二者乃三辈往生共有的条件</w:t>
      </w:r>
      <w:r>
        <w:rPr>
          <w:rFonts w:hint="eastAsia"/>
        </w:rPr>
        <w:t>）</w:t>
      </w:r>
    </w:p>
    <w:p w:rsidR="002238C9" w:rsidRDefault="002238C9" w:rsidP="00E65F34">
      <w:pPr>
        <w:ind w:firstLine="31680"/>
      </w:pPr>
      <w:r>
        <w:rPr>
          <w:rFonts w:hint="eastAsia"/>
        </w:rPr>
        <w:t>其三，多少修善，奉持斋戒。作为居尘学道的净业行人，不能如上辈出家人，广修六度四无量心等诸行，然亦宜随分随力修诸善行，诸善行中，持戒为首，故标举宜奉持八关斋戒。此戒乃佛慈悲，令在家人持出家戒，种植出世之因。此戒持心，极细极急，故唯限一日一夜。在这一日一夜当中，如诸佛不杀生、不偷盗、不行淫、不妄语、不饮酒、不得脂粉涂身、不得歌舞唱伎及往观听、不得坐高广大床。以上八种是戒非斋，过午不食，名持斋。故云八关斋戒。受持八关斋戒是可对治淫欲与饮食之烦恼。经云：若人一日一夜，具持不犯，所得功德，超过人、天、二乘境界。是故东林寺作一昼夜经行念佛，及十天百万佛号闭关修行时，都要受持八关斋戒。</w:t>
      </w:r>
    </w:p>
    <w:p w:rsidR="002238C9" w:rsidRDefault="002238C9" w:rsidP="00E65F34">
      <w:pPr>
        <w:ind w:firstLine="31680"/>
      </w:pPr>
      <w:r>
        <w:rPr>
          <w:rFonts w:hint="eastAsia"/>
        </w:rPr>
        <w:t>其四，起立塔像。出家比丘以修慧为主，在家居士以修福为主。诸福田中，以佛如来为最无上。是故起立佛塔置佛舍利，造立佛像瞻仰礼拜，能成大功德神通威力。昔摩诃迦叶，此云饮光，于昔日时，但以少许金铸佛像，故遂感世世身有金光出现。乃至于法华会上，释尊以为授记，大庄严劫作佛，</w:t>
      </w:r>
    </w:p>
    <w:p w:rsidR="002238C9" w:rsidRDefault="002238C9" w:rsidP="00E65F34">
      <w:pPr>
        <w:ind w:firstLine="31680"/>
      </w:pPr>
      <w:r>
        <w:rPr>
          <w:rFonts w:hint="eastAsia"/>
        </w:rPr>
        <w:t>世界名光德，佛号光明如来。故造佛装金，功德不可思议。《大悲经》云：“尔时世尊告阿难，我灭度后，若有人乃至供养我之舍利如芥子等，恭敬尊重，谦下供养。我说是人，以此善根，一切皆得涅槃果，尽涅槃际。若有信心念佛功德，乃至一华散于空中，我说是人，以此善根，一切皆当得涅槃果。”造立佛像的功德，大小乘经典多有叹誉，然须以虔诚恭敬心来作，不可以佛像作商业活动。《梵网经》第三十一不行救赎戒云：若佛子，若见外道，一切恶人，卖佛菩萨形像及卖经律，应尽其心力，筹资赎回，若坐视不理，即犯轻垢罪。更何况自己从事卖佛菩萨形像之商业行为，罪何可逭？！</w:t>
      </w:r>
    </w:p>
    <w:p w:rsidR="002238C9" w:rsidRDefault="002238C9" w:rsidP="00E65F34">
      <w:pPr>
        <w:ind w:firstLine="31680"/>
      </w:pPr>
      <w:r>
        <w:rPr>
          <w:rFonts w:hint="eastAsia"/>
        </w:rPr>
        <w:t>东林寺僧团主持建造的</w:t>
      </w:r>
      <w:r>
        <w:t>48</w:t>
      </w:r>
      <w:r>
        <w:rPr>
          <w:rFonts w:hint="eastAsia"/>
        </w:rPr>
        <w:t>米阿弥陀佛接引铜像，承诺建成后，不收门票，杜绝商业化运作，供海内外信众朝拜修行，保持清净平等之宗教品格。东林大佛铜像可望于</w:t>
      </w:r>
      <w:r>
        <w:t>2011</w:t>
      </w:r>
      <w:r>
        <w:rPr>
          <w:rFonts w:hint="eastAsia"/>
        </w:rPr>
        <w:t>年阿弥陀佛圣诞日开光。</w:t>
      </w:r>
    </w:p>
    <w:p w:rsidR="002238C9" w:rsidRDefault="002238C9" w:rsidP="00E65F34">
      <w:pPr>
        <w:ind w:firstLine="31680"/>
      </w:pPr>
      <w:r>
        <w:rPr>
          <w:rFonts w:hint="eastAsia"/>
        </w:rPr>
        <w:t>其五，饭食沙门。指供养僧众，即请清净沙门，供养饭食。经云：“正令得满四天下宝，其利不如请一清净沙门，诣舍供养，得利殊倍。”释尊之时，频婆娑罗王曾供养千位比丘。我国自南北朝以来，王公贵族常举行“千僧斋”。（据云：斋主供“千僧斋”时，会有圣僧应供，佛陀曾敕令宾头卢尊者不得灭度，应末世供。）饭食沙门之修福中，亦包括衣服、卧具、医药及资生用具之供养。</w:t>
      </w:r>
    </w:p>
    <w:p w:rsidR="002238C9" w:rsidRDefault="002238C9" w:rsidP="00E65F34">
      <w:pPr>
        <w:ind w:firstLine="31680"/>
      </w:pPr>
      <w:r>
        <w:rPr>
          <w:rFonts w:hint="eastAsia"/>
        </w:rPr>
        <w:t>其六，悬缯然灯。悬缯，用缯造彩幡悬于佛殿。《百缘经》云：“佛在世时，有婆多迦，过去曾作一长幡于婆尸佛塔上，从是以来，九十一劫，天上人中，常有大幡覆阴其上，受福快乐，于后出家，得罗汉果。”然灯，即燃灯供佛。《施灯功德经》云：“佛告舍利弗，或有人于佛塔庙诸形像而设供养故，奉施灯明，乃至以少灯或酥油涂然，持以奉施，其明唯照一道一阶。舍利弗，如此福德，非是一切声闻缘觉所能可知，唯佛如来乃能知也。”阿那律尊者，昔为盗首，入寺盗佛额珠，以箭挑佛灯，令光不灭。后遇释迦佛世，于法华会上授记，当来作佛，号普明如来。可见为盗首挑佛灯，果报尚且胜妙。何况净业行人至心燃灯供佛，其果报更为不可思议了。</w:t>
      </w:r>
    </w:p>
    <w:p w:rsidR="002238C9" w:rsidRDefault="002238C9" w:rsidP="00E65F34">
      <w:pPr>
        <w:ind w:firstLine="31680"/>
      </w:pPr>
      <w:r>
        <w:rPr>
          <w:rFonts w:hint="eastAsia"/>
        </w:rPr>
        <w:t>其七，散华烧香，即散种种华供养佛。华即因行，佛即果觉，散华供养表真因会归极果。行人修净业时，更以四时香华供献于佛，严饰道场，不止往生之依报愈严，究竟此之妙因，将来必克于妙果。故《法华经》云：“若人散乱心，乃至以一华，供养于画像，渐见无数佛。”烧香，拂邪气，请神灵，具遍至法界义。若人烧美香，魔伦趣他方，佛神欢喜守，修善必成就。譬如天树王开敷时，香气逆风顺风，自然遍布，菩提香亦尔，随一一功德，即为慧火所烧，解脱风所吹，随悲愿力自在而转，普熏一切。</w:t>
      </w:r>
    </w:p>
    <w:p w:rsidR="002238C9" w:rsidRDefault="002238C9" w:rsidP="00E65F34">
      <w:pPr>
        <w:ind w:firstLine="31680"/>
      </w:pPr>
      <w:r>
        <w:rPr>
          <w:rFonts w:hint="eastAsia"/>
        </w:rPr>
        <w:t>净业行人将如上七种因行功德回向，至愿求生西方极乐世界，如是念佛人，临命终时，阿弥陀佛化现其其身，光明相好，具如真佛。幽溪大师释云：“真佛者，弥陀应身也。化身则从应身，又变化其身而来接引”（《圆中钞》）。《观经》中，上辈三人临终时，皆言阿弥陀佛及与化佛来迎引此人，故知真佛指上辈所见的佛。中辈之人，临终得见化佛，亦决定能往生。即阿弥陀佛化身，亦具足三十二相八十随形好，其神通妙用，摄受护念众生愿力威德与真佛无二无别。阿弥陀佛与观音势至诸大众，显现在此念佛人面前，放光注照，慈音安慰，授手接引。其中辈往生者，即时随着阿弥陀佛化身径生极乐世界，面觐阿弥陀佛，成阿鞞跋致菩萨，住不退转地。其功德智慧稍逊于上辈往生者。</w:t>
      </w:r>
    </w:p>
    <w:p w:rsidR="002238C9" w:rsidRDefault="002238C9" w:rsidP="00E65F34">
      <w:pPr>
        <w:ind w:firstLine="31680"/>
      </w:pPr>
      <w:r>
        <w:rPr>
          <w:rFonts w:hint="eastAsia"/>
        </w:rPr>
        <w:t>请看经文：</w:t>
      </w:r>
    </w:p>
    <w:p w:rsidR="002238C9" w:rsidRPr="001324B7" w:rsidRDefault="002238C9" w:rsidP="00E65F34">
      <w:pPr>
        <w:ind w:firstLine="31680"/>
        <w:rPr>
          <w:rStyle w:val="Emphasis"/>
        </w:rPr>
      </w:pPr>
      <w:r w:rsidRPr="001324B7">
        <w:rPr>
          <w:rStyle w:val="Emphasis"/>
          <w:rFonts w:hint="eastAsia"/>
        </w:rPr>
        <w:t>佛告阿难，其下辈者，十方世界诸天人民，其有至心欲生彼国，假使不能作诸功德，当发无上菩提之心，一向专意，乃至十念，念无量寿佛，愿生其国。若闻深法，欢喜信乐，不生疑惑，乃至一念，念于彼佛，以至诚心，愿生其国。此人临终，梦见彼佛，亦得往生。功德智慧，次如中辈者也。</w:t>
      </w:r>
    </w:p>
    <w:p w:rsidR="002238C9" w:rsidRDefault="002238C9" w:rsidP="00E65F34">
      <w:pPr>
        <w:ind w:firstLine="31680"/>
      </w:pPr>
      <w:r>
        <w:rPr>
          <w:rFonts w:hint="eastAsia"/>
        </w:rPr>
        <w:t>这是下辈往生的因行果报。元晓法师《无量寿经宗要》论云：下辈往生之内，说有二类人。第一类人，因行有三：一者发无上菩提心，是明正因；二者专念彼佛，是助满业；三者至诚愿生（</w:t>
      </w:r>
      <w:r w:rsidRPr="001324B7">
        <w:rPr>
          <w:rStyle w:val="Char"/>
          <w:rFonts w:hint="eastAsia"/>
          <w:sz w:val="28"/>
        </w:rPr>
        <w:t>第二类人见下段</w:t>
      </w:r>
      <w:r>
        <w:rPr>
          <w:rFonts w:hint="eastAsia"/>
        </w:rPr>
        <w:t>）。下辈往生者的位格是“十方无量世界的诸天人民”，亦是凡夫的身份。凡夫众生闻信净土法门，生起至诚求生极乐世界的心。下辈往生者或者忙于生计，或者福报浅陃，连如中辈往生者修福德的条件都不具足，那怎么办呢？虽然宿世和今生的福德不够，往者不可追。然当下发念佛往生成佛度众生之菩提心，一向专念阿弥陀佛名号，却是操之在我，自己可以主宰的。深信切愿，一往情深地执持佛号，“乃至”十念称名（</w:t>
      </w:r>
      <w:r w:rsidRPr="001324B7">
        <w:rPr>
          <w:rStyle w:val="Char"/>
          <w:rFonts w:hint="eastAsia"/>
          <w:sz w:val="28"/>
        </w:rPr>
        <w:t>十念通平时，通临终</w:t>
      </w:r>
      <w:r>
        <w:rPr>
          <w:rFonts w:hint="eastAsia"/>
        </w:rPr>
        <w:t>），愿生彼国，亦得成办往生净业。此乃阿弥陀佛十八愿“十念皆生我国”愿之保证。阿弥陀佛自有誓愿威神度脱众生，众生但信愿称名十声，以表归依之心。每日早晨，合掌向西顶礼，念南无阿弥陀佛十声，复顶礼念大慈菩萨发愿偈一遍云：愿同念佛人，共生极乐国。见佛了生死，如佛度一切。复顶礼而退。至诚如此，无不往生。诚如龙舒居士所劝：“盖修持法门有九品，人人皆可以修。虽罪恶之人，佛亦不弃。回心向善，则为善矣。故此十念法门，人皆可以通行。譬如久为暗室，一灯照之，则为明矣。故牵牛屠马之人，放下屠刀，亦可以修。所以修者不难，亦不妨一切俗事。故在官不妨职业，在士不妨修读，在商贾不妨贩卖，在农人不妨耕种，在公门不妨事上，在僧徒不妨参禅。凡一切所为，皆不相妨。故曰：其修持工夫，见于早晨一茶之顷耳。遂可以为万万劫不坏之资，人何为而不修乎。”（</w:t>
      </w:r>
      <w:r w:rsidRPr="001324B7">
        <w:rPr>
          <w:rStyle w:val="Char"/>
          <w:rFonts w:hint="eastAsia"/>
          <w:sz w:val="28"/>
        </w:rPr>
        <w:t>《龙舒净土文》</w:t>
      </w:r>
      <w:r>
        <w:rPr>
          <w:rFonts w:hint="eastAsia"/>
        </w:rPr>
        <w:t>）</w:t>
      </w:r>
    </w:p>
    <w:p w:rsidR="002238C9" w:rsidRDefault="002238C9" w:rsidP="00E65F34">
      <w:pPr>
        <w:ind w:firstLine="31680"/>
      </w:pPr>
      <w:r>
        <w:rPr>
          <w:rFonts w:hint="eastAsia"/>
        </w:rPr>
        <w:t>下辈往生的第二类人，说有三句，一者，闻甚深法，欢喜信乐，含发心正因；二者乃至一念念于彼佛，是助满业；三者，以至诚心，愿生彼国。此类往生者，功行虽不足观，然善根悟性甚深，具菩萨种性，听闻净土法门所述阿弥陀佛大悲光明威神愿力，不生疑惑，仰慕往生。即如后面经文所云，明信佛智，不思议智，不可称智，大乘广智，无等无伦最上胜智。以如是信心智慧，称念南无阿弥陀佛，乃至一念，以此一念称名功德，至诚回向发愿，亦可成办往生之净业。证知，往生净土，全凭信愿感通弥陀愿力，圆顿直捷，妙德难思。兹引彻悟大师一段法语，用以帮助吾人理解一念感通往生之奥义。</w:t>
      </w:r>
    </w:p>
    <w:p w:rsidR="002238C9" w:rsidRDefault="002238C9" w:rsidP="00E65F34">
      <w:pPr>
        <w:ind w:firstLine="31680"/>
      </w:pPr>
      <w:r>
        <w:rPr>
          <w:rFonts w:hint="eastAsia"/>
        </w:rPr>
        <w:t>彻祖开示：“最初迷真起妄，则曰一念妄动。末后返妄归真，则曰一念相应。是则起妄之后，归真之前，更有何法，能外此一念乎。是故一念悟，随净缘，即佛法界；迷，随染缘，即九法界。……惟依此念，变现诸法，离此念外，无法可得。原此一念，本是法界，从缘而生。缘无自性，全体法界。故得横遍十方，竖穷三际，离过绝非，不可思议。法尔具此威神，法尔具此功用。今以此念，念于西方阿弥陀佛，求生极乐净土。正当念时，西方依正，在我心中；而我此心，已在西方依正之内。如两镜交光，相含互照，此横遍十方之相也。若约竖穷三际，则念佛时，即见佛时，亦即成佛时；求生时，即往生时，亦即度生时，三际同时，更无前后。帝网珠光，难齐全体；南柯梦事，略类一斑。此理悟之最难，信之最易。但能直下承当，终必全身受用。可谓参学事毕，所作已办矣。如或未能，但当任便观察，随分受用焉耳。”</w:t>
      </w:r>
    </w:p>
    <w:p w:rsidR="002238C9" w:rsidRDefault="002238C9" w:rsidP="00E65F34">
      <w:pPr>
        <w:ind w:firstLine="31680"/>
      </w:pPr>
      <w:r>
        <w:rPr>
          <w:rFonts w:hint="eastAsia"/>
        </w:rPr>
        <w:t>此段法语，阐释感应道交之圆顿法义，甚为精要。意谓：我等业力凡夫，最初迷失真如本觉妙心，生起虚妄情想，称之为一念妄动（</w:t>
      </w:r>
      <w:r w:rsidRPr="001324B7">
        <w:rPr>
          <w:rStyle w:val="Char"/>
          <w:rFonts w:hint="eastAsia"/>
          <w:sz w:val="28"/>
        </w:rPr>
        <w:t>无明）</w:t>
      </w:r>
      <w:r>
        <w:rPr>
          <w:rFonts w:hint="eastAsia"/>
        </w:rPr>
        <w:t>。通过修行，伏断烦恼，末后摄迷妄回归真如法性，则称之为一念相应（</w:t>
      </w:r>
      <w:r w:rsidRPr="001324B7">
        <w:rPr>
          <w:rStyle w:val="Char"/>
          <w:rFonts w:hint="eastAsia"/>
          <w:sz w:val="28"/>
        </w:rPr>
        <w:t>法性</w:t>
      </w:r>
      <w:r>
        <w:rPr>
          <w:rFonts w:hint="eastAsia"/>
        </w:rPr>
        <w:t>）。是则无明妄动之后，回归真源之前，一切诸法，均不出于现前介尔一念之外。是故，一念了悟，随清净缘，即变现佛法界，一念迷昧；随浊染缘，即变现九法界。……惟依此念，变现十法界依正诸法。离此念外，无一法可得。推原此现前介尔一念体性，本是一真法界，从缘而起诸法，缘起法无自性，当体即空，全体法界。故现前一念，横遍十方微尘国土，竖穷过去现在未来三际，离四过绝百非，不可思议；自然而然具此超时空之威神，自然而然具此功德妙用。今以此神妙之念，念于西方阿弥陀佛，求生极乐净土。正当称念佛名时，西方依正庄严，正显现在我心中；而我此能念之心，已在西方依正妙严之内。吾能念之心，与所念之西方阿弥陀佛，如两面镜子相映交光，相含互照。此是一念横遍十方之相状。若约竖穷三际之时间来论，则正当念佛时，即见佛时；见佛时即成佛时。求生时，即往生时，往生时即度众生时。过去、现在、未来三际同时态，于一念中，无有前后之差别。如是玄妙德用，以因陀罗网千珠交光重重无尽之奇境，亦难以诠释一念之神妙。显现南柯太守一生际遇之幻梦，略可比类推知此心性超时空之德能。能念之心与所念之佛感通胜妙，对于我等狭劣知见之凡夫来说，从理上了悟最难。而从仰信入手，却最容易。故对净土圆顿法义，了知它神妙度生之大威力，能直下信受承当，终必获得临终蒙佛接引，带业往生，疾速成佛之受用。如能信心坚定，可谓参学事毕（无须芒鞋踏破，参友访道），所作往生之净业已然成办。如或未能如是信心决定，但当随缘方便，依经教用心观察，随分渐生信心，亦能获得相应之受用。此下辈往生者，乃至一念，称念阿弥陀佛，即得往生，感应相交难思议。念佛法门大矣哉！</w:t>
      </w:r>
    </w:p>
    <w:p w:rsidR="002238C9" w:rsidRDefault="002238C9" w:rsidP="00E65F34">
      <w:pPr>
        <w:ind w:firstLine="31680"/>
      </w:pPr>
      <w:r>
        <w:rPr>
          <w:rFonts w:hint="eastAsia"/>
        </w:rPr>
        <w:t>此下辈往生者信愿称名十念乃至一念，于临命终时，梦中见到阿弥陀佛，亦得往生彼土。或云：下辈往生者因念佛功行尚浅，临命终时见到阿弥陀佛前来接引，因念佛功行尚浅，见佛朦胧如梦中所见，故云梦中见佛。随佛往生到西方极乐净土，莲华化生的时间或迟或速，莲华开敷后，亦得见佛闻法，功德智慧的深浅程度又比中辈往生者略逊一筹。</w:t>
      </w:r>
    </w:p>
    <w:p w:rsidR="002238C9" w:rsidRDefault="002238C9" w:rsidP="00E65F34">
      <w:pPr>
        <w:ind w:firstLine="31680"/>
      </w:pPr>
      <w:r>
        <w:rPr>
          <w:rFonts w:hint="eastAsia"/>
        </w:rPr>
        <w:t>总结三辈往生的因行果报，宜把握如下几个特点。</w:t>
      </w:r>
    </w:p>
    <w:p w:rsidR="002238C9" w:rsidRDefault="002238C9" w:rsidP="00E65F34">
      <w:pPr>
        <w:ind w:firstLine="31680"/>
      </w:pPr>
      <w:r>
        <w:t>1</w:t>
      </w:r>
      <w:r>
        <w:rPr>
          <w:rFonts w:hint="eastAsia"/>
        </w:rPr>
        <w:t>）三辈往生共有的条件悉为发菩提心，一向专念弥陀名号，是故信愿持名往生正因，得生与否全凭信愿之有无，往生品位，全由持名功夫之浅深。本经独标一向专念弥陀佛名，称合弥陀建立名号度众生之本愿。是故，我等净业行人，当执持名号，无时暂忘，诚如蕅益大师所开示：“只贵信得及，守得稳，直下念去。或昼夜十万，或五万三万，以决定不缺为准，毕此一生，誓无变改。若不得往生者，三世诸佛便为诳语。”故宜以执持名号为正行。</w:t>
      </w:r>
    </w:p>
    <w:p w:rsidR="002238C9" w:rsidRDefault="002238C9" w:rsidP="00E65F34">
      <w:pPr>
        <w:ind w:firstLine="31680"/>
      </w:pPr>
      <w:r>
        <w:t>2</w:t>
      </w:r>
      <w:r>
        <w:rPr>
          <w:rFonts w:hint="eastAsia"/>
        </w:rPr>
        <w:t>）三辈往生者之位格身份，悉为凡夫，故我等众生应发上辈往生之愿。此娑婆世界与十方世界无量菩萨与天人往生极乐净土，皆是阿弥陀如来愿力所持，光明所摄。昔智者大师临终，令门人唱无量寿佛，及观经题目。合掌赞曰：“四十八愿，庄严净土，华池宝树，易往无人。火车相现，一念改悔者，尚得往生，况戒定熏修，圣行道力，实不唐捐。”言讫，称三宝名，奄然而逝。证知，信愿称名，万修万人去，真实不虚。</w:t>
      </w:r>
    </w:p>
    <w:p w:rsidR="002238C9" w:rsidRDefault="002238C9" w:rsidP="00E65F34">
      <w:pPr>
        <w:ind w:firstLine="31680"/>
      </w:pPr>
      <w:r>
        <w:t>3</w:t>
      </w:r>
      <w:r>
        <w:rPr>
          <w:rFonts w:hint="eastAsia"/>
        </w:rPr>
        <w:t>）临终情景：三辈往生者，悉有阿弥陀佛与诸圣众前来接引。此土自力修行，生死关头最难得力，无论顽修狂慧，行力浅薄者，即悟门深远，真修实干之大修行人，倘烦恼习气未除尽，难免随业力强者轮转，所谓“十人九蹉路，阴境若现前，瞥尔随他去”（永明大师语）。唯有信愿持名，仗他力故，阿弥陀佛兑现临终接引愿，放光注照，现前安慰引导，慈悲加佑，令行人正念，自在往生。万修万人去，来自阿弥陀佛大悲愿力的庄重承诺。又净业行人念佛功夫的浅深，伏断烦恼的程度，决定临终见佛身有胜有劣。上辈生者，见阿弥陀佛与诸圣众现前接引；中辈生者，见阿弥陀佛化身与诸大众现前接引；下辈生者，如在梦中见佛。能感之机与所应之佛身，呈正相关。然无论所见佛身胜劣明暗，悉可蒙阿弥陀佛愿力加持，不经中阴身，带业往生极乐世界，或迟或速，莲华化生，自然长大。</w:t>
      </w:r>
    </w:p>
    <w:p w:rsidR="002238C9" w:rsidRDefault="002238C9" w:rsidP="00E65F34">
      <w:pPr>
        <w:ind w:firstLine="31680"/>
      </w:pPr>
      <w:r>
        <w:t>4</w:t>
      </w:r>
      <w:r>
        <w:rPr>
          <w:rFonts w:hint="eastAsia"/>
        </w:rPr>
        <w:t>）生彼国后状况：三辈往生者因生前因行有殊，故致往生净土后之功德受用迥异。上辈生者，华开见佛，闻法得无生法忍。神通智慧辩才，与诸菩萨无二无别。分身无量，至十方世界，供养诸佛，广作度生之佛事。所居七宝舍宅，在虚空中，恣随其意。中辈与下辈往生者，华开见佛有迟速，闻经悟入有浅深。下辈往生者所居舍宅在地面，不能随意升到虚空。可见净土行人生前之精进修持，亦功不唐捐。虽然，无论何种辈品往生，悉为阿鞞跋致，与诸上善人俱会一处，往生凡圣同居土，即为圆生上三土，只一生补佛位，与观音势至无别。</w:t>
      </w:r>
    </w:p>
    <w:p w:rsidR="002238C9" w:rsidRDefault="002238C9" w:rsidP="00E65F34">
      <w:pPr>
        <w:ind w:firstLine="31680"/>
      </w:pPr>
      <w:r>
        <w:rPr>
          <w:rFonts w:hint="eastAsia"/>
        </w:rPr>
        <w:t>三辈往生经文，释尊慈悲昭示，一切众生亟宜信愿念佛，求生净土。我等众生幸得人身，幸闻佛法，尤其得闻信净土法门，当生稀有难遭之想，当念人命无常，轮回路险，宝此念佛一行，恳求往生。</w:t>
      </w:r>
    </w:p>
    <w:p w:rsidR="002238C9" w:rsidRDefault="002238C9" w:rsidP="00E65F34">
      <w:pPr>
        <w:ind w:firstLine="31680"/>
      </w:pPr>
      <w:r>
        <w:rPr>
          <w:rFonts w:hint="eastAsia"/>
        </w:rPr>
        <w:t>诚如彻悟大师所开示：“念佛当生四种心，云何为四？一无始以来造业至此，当生惭愧心。二得闻此法门，当生欣庆心。三无始业障，此法难遭难遇，当生悲痛心。四佛如是慈悲，当生感激心。此四种心中有一，净业即能成就。”可见建立念佛的心态至为重要，此惭愧心、欣庆心、悲痛心、感激心正是信愿心的表达，亦是般若的流露。此四心与阿弥陀佛悲愿感通，成办往生净业。即如磁石吸针，法尔自然。</w:t>
      </w:r>
    </w:p>
    <w:p w:rsidR="002238C9" w:rsidRDefault="002238C9" w:rsidP="00E65F34">
      <w:pPr>
        <w:ind w:firstLine="31680"/>
      </w:pPr>
      <w:r>
        <w:rPr>
          <w:rFonts w:hint="eastAsia"/>
        </w:rPr>
        <w:t>兹摘录宋宗赜禅师《劝修净土颂》：“三界炎炎如火聚，道人未是安身处。莲池胜友待多时，收拾身心好归去。目想心存望圣仪，直须念念勿生疑。他年净土华开处，记取娑婆念佛时。”愿诸仁者勉旃。</w:t>
      </w:r>
    </w:p>
    <w:p w:rsidR="002238C9" w:rsidRDefault="002238C9" w:rsidP="00E65F34">
      <w:pPr>
        <w:ind w:firstLine="31680"/>
      </w:pPr>
      <w:r>
        <w:rPr>
          <w:rFonts w:hint="eastAsia"/>
        </w:rPr>
        <w:t>南无阿弥陀佛！</w:t>
      </w:r>
    </w:p>
    <w:p w:rsidR="002238C9" w:rsidRDefault="002238C9" w:rsidP="00C01874">
      <w:pPr>
        <w:pStyle w:val="Heading1"/>
      </w:pPr>
      <w:r>
        <w:rPr>
          <w:rFonts w:hint="eastAsia"/>
        </w:rPr>
        <w:t>《佛说无量寿经》讲记之三十</w:t>
      </w:r>
    </w:p>
    <w:p w:rsidR="002238C9" w:rsidRDefault="002238C9" w:rsidP="00E65F34">
      <w:pPr>
        <w:ind w:firstLine="31680"/>
      </w:pPr>
      <w:r>
        <w:rPr>
          <w:rFonts w:hint="eastAsia"/>
        </w:rPr>
        <w:t>释大安</w:t>
      </w:r>
    </w:p>
    <w:p w:rsidR="002238C9" w:rsidRDefault="002238C9" w:rsidP="00E65F34">
      <w:pPr>
        <w:ind w:firstLine="31680"/>
      </w:pPr>
      <w:r>
        <w:rPr>
          <w:rFonts w:hint="eastAsia"/>
        </w:rPr>
        <w:t>（接上期）</w:t>
      </w:r>
    </w:p>
    <w:p w:rsidR="002238C9" w:rsidRDefault="002238C9" w:rsidP="00E65F34">
      <w:pPr>
        <w:ind w:firstLine="31680"/>
      </w:pPr>
      <w:r>
        <w:rPr>
          <w:rFonts w:hint="eastAsia"/>
        </w:rPr>
        <w:t>诸位大德比丘，诸位居士同修：</w:t>
      </w:r>
    </w:p>
    <w:p w:rsidR="002238C9" w:rsidRPr="00AA68A5" w:rsidRDefault="002238C9" w:rsidP="00E65F34">
      <w:pPr>
        <w:ind w:firstLine="31680"/>
        <w:rPr>
          <w:rStyle w:val="Emphasis"/>
        </w:rPr>
      </w:pPr>
      <w:r w:rsidRPr="00AA68A5">
        <w:rPr>
          <w:rStyle w:val="Emphasis"/>
          <w:rFonts w:hint="eastAsia"/>
        </w:rPr>
        <w:t>请看经文：</w:t>
      </w:r>
    </w:p>
    <w:p w:rsidR="002238C9" w:rsidRPr="00AA68A5" w:rsidRDefault="002238C9" w:rsidP="00E65F34">
      <w:pPr>
        <w:ind w:firstLine="31680"/>
        <w:rPr>
          <w:rStyle w:val="Emphasis"/>
        </w:rPr>
      </w:pPr>
      <w:r w:rsidRPr="00AA68A5">
        <w:rPr>
          <w:rStyle w:val="Emphasis"/>
          <w:rFonts w:hint="eastAsia"/>
        </w:rPr>
        <w:t>佛告阿难：无量寿佛威神无极，十方世界无量无边不可思议诸佛如来，莫不称叹。于彼东方恒河沙佛国，无量无数诸菩萨众皆悉往诣无量寿佛所，恭敬供养，及诸菩萨声闻之众，听受经法，宣布道化。南西北方，四维上下，亦复如是。</w:t>
      </w:r>
    </w:p>
    <w:p w:rsidR="002238C9" w:rsidRDefault="002238C9" w:rsidP="00E65F34">
      <w:pPr>
        <w:ind w:firstLine="31680"/>
      </w:pPr>
      <w:r>
        <w:rPr>
          <w:rFonts w:hint="eastAsia"/>
        </w:rPr>
        <w:t>这一段是十方佛赞第二十二章。这一章所传达的信息来自法界不同维度，有本土释尊的转述与开示，有极乐净土阿弥陀佛的开示，也有他方世界诸佛的敕令，形成一道绚烂而多角度切换的奇特场景。</w:t>
      </w:r>
    </w:p>
    <w:p w:rsidR="002238C9" w:rsidRDefault="002238C9" w:rsidP="00E65F34">
      <w:pPr>
        <w:ind w:firstLine="31680"/>
      </w:pPr>
      <w:r>
        <w:rPr>
          <w:rFonts w:hint="eastAsia"/>
        </w:rPr>
        <w:t>承上三辈往生之开示后，释尊又告知阿难：阿弥陀佛具有无有限量的威神功德。诸如：“光中化佛无数亿，化菩萨众亦无边，四十八愿度众生。九品咸令登彼岸。”如是威神功德唯佛与佛方能了知，唯佛与佛堪可宣流。不仅娑婆教主释迦牟尼佛称扬赞叹阿弥陀佛的威神功德，十方无量无边不可思议的诸佛如来，也都在自己住持的刹土称扬赞叹阿弥陀佛所有功德。《无量寿经》上卷谈到，极乐莲华放光，光明又显现化佛，现往十方恒河沙的佛刹宣扬佛法，安立众生于无上正真之道：即欲令众生离生死苦得涅槃乐，达到这一目的的最好方法，无过于劝其念佛往生净土。</w:t>
      </w:r>
    </w:p>
    <w:p w:rsidR="002238C9" w:rsidRDefault="002238C9" w:rsidP="00E65F34">
      <w:pPr>
        <w:ind w:firstLine="31680"/>
      </w:pPr>
      <w:r>
        <w:rPr>
          <w:rFonts w:hint="eastAsia"/>
        </w:rPr>
        <w:t>推知这些由本垂迹之十方无量诸佛如来，自然敕令他座下的菩萨、声闻弟子往生到西方极乐世界，恭敬供养阿弥陀佛，闻阿弥陀佛讲经说法，受阿弥陀佛成佛之记。尔后代佛弘化，到他方世界去宣扬流布净土胜妙之道。东方有恒河沙那么多的诸佛刹土，一一刹土有无量无数诸菩萨众，悉皆遵循本土世尊的敕令，往诣阿弥陀佛极乐净土，恭敬顶礼阿弥陀佛，以种种香华七宝供养阿弥陀佛及净土诸菩萨声闻之众，悉却坐一面听闻受持阿弥陀佛所说经法。听经竟，诸菩萨皆大欢喜，悉起为阿弥陀佛作礼而去。到他方刹土宣传流布胜妙之道，化导一切众生往生极乐。不唯东方如恒河沙刹土，一一刹土如恒河菩萨如是恭敬供养，听受经法，宣布道化，南西北方、四维上下，即十方无量世界无央数菩萨声闻，亦复如是。极乐净土法界之都之盛况，亦是阿弥陀佛因地发愿、果上成就所致。</w:t>
      </w:r>
    </w:p>
    <w:p w:rsidR="002238C9" w:rsidRDefault="002238C9" w:rsidP="00E65F34">
      <w:pPr>
        <w:ind w:firstLine="31680"/>
      </w:pPr>
      <w:r>
        <w:rPr>
          <w:rFonts w:hint="eastAsia"/>
        </w:rPr>
        <w:t>请看经文：</w:t>
      </w:r>
    </w:p>
    <w:p w:rsidR="002238C9" w:rsidRPr="00AA68A5" w:rsidRDefault="002238C9" w:rsidP="00E65F34">
      <w:pPr>
        <w:ind w:firstLine="31680"/>
        <w:rPr>
          <w:rStyle w:val="Emphasis"/>
        </w:rPr>
      </w:pPr>
      <w:r w:rsidRPr="00AA68A5">
        <w:rPr>
          <w:rStyle w:val="Emphasis"/>
          <w:rFonts w:hint="eastAsia"/>
        </w:rPr>
        <w:t>尔时世尊而说颂曰：东方诸佛国，其数如恒沙，彼土菩萨众，往觐无量觉。南西北四维，上下亦复然，彼土菩萨众，往觐无量觉。一切诸菩萨，各赍天妙华，宝香无价衣，供养无量觉。咸然奏天乐，畅发和雅音，歌叹最胜尊，供养无量觉。</w:t>
      </w:r>
    </w:p>
    <w:p w:rsidR="002238C9" w:rsidRDefault="002238C9" w:rsidP="00E65F34">
      <w:pPr>
        <w:ind w:firstLine="31680"/>
      </w:pPr>
      <w:r>
        <w:rPr>
          <w:rFonts w:hint="eastAsia"/>
        </w:rPr>
        <w:t>此孤起颂五言三十偈，一百二十句，可分为两大段。一先明菩萨往觐（</w:t>
      </w:r>
      <w:r w:rsidRPr="00AA68A5">
        <w:rPr>
          <w:rStyle w:val="Char"/>
          <w:rFonts w:hint="eastAsia"/>
          <w:sz w:val="28"/>
        </w:rPr>
        <w:t>有十五偈，含弥陀开示</w:t>
      </w:r>
      <w:r>
        <w:rPr>
          <w:rFonts w:hint="eastAsia"/>
        </w:rPr>
        <w:t>）；二正明诸佛教命（</w:t>
      </w:r>
      <w:r w:rsidRPr="00AA68A5">
        <w:rPr>
          <w:rStyle w:val="Char"/>
          <w:rFonts w:hint="eastAsia"/>
          <w:sz w:val="28"/>
        </w:rPr>
        <w:t>有十五偈，含释尊开示劝勉</w:t>
      </w:r>
      <w:r>
        <w:rPr>
          <w:rFonts w:hint="eastAsia"/>
        </w:rPr>
        <w:t>）。这是释尊现量全景式叙述，不同时空态的转换，一是在娑婆本土，一是在十方诸佛刹，一是在极乐世界，这三个空间的叙述切换。</w:t>
      </w:r>
    </w:p>
    <w:p w:rsidR="002238C9" w:rsidRDefault="002238C9" w:rsidP="00E65F34">
      <w:pPr>
        <w:ind w:firstLine="31680"/>
      </w:pPr>
      <w:r>
        <w:rPr>
          <w:rFonts w:hint="eastAsia"/>
        </w:rPr>
        <w:t>在彼时的法会上，释尊又以偈颂的形式进一步加以叙说：东方有众多的佛国，数量就像恒河沙那么多。如是恒河沙那么多的佛国中，一一刹土又有无央数的菩萨众，这些菩萨都听从本土世尊的敕命，以神足通往诣到西方极乐世界，朝觐阿弥陀佛。不仅是东方恒河沙佛国的无量菩萨，乃至南方恒河沙佛国、西方恒河沙佛国、北方恒河沙佛国，以及四维（</w:t>
      </w:r>
      <w:r w:rsidRPr="00AA68A5">
        <w:rPr>
          <w:rStyle w:val="Char"/>
          <w:rFonts w:hint="eastAsia"/>
          <w:sz w:val="28"/>
        </w:rPr>
        <w:t>东南、西南、东北、西北</w:t>
      </w:r>
      <w:r>
        <w:rPr>
          <w:rFonts w:hint="eastAsia"/>
        </w:rPr>
        <w:t>）恒河沙佛国、上方恒河沙诸佛刹、下方恒河沙诸佛刹的无央数菩萨，悉皆发心往诣西方极乐世界，朝觐阿弥陀佛。如是等无量诸佛国这些菩萨圣众，到阿弥陀佛座下，首先广作供养，以种种的天华、种种的珍宝、种种的妙香、种种的妙衣，供养阿弥陀佛。供华表以菩萨因地之华趋向佛果，七宝代表七觉分，香表五分法身之香，衣表忍辱胜行，由此供养种植深广之福德资粮。同时诸菩萨众悉共弹奏微妙和雅的天乐，以清畅的旋律、和雅的音声歌扬赞叹阿弥陀佛无极的功德。以普贤行愿（</w:t>
      </w:r>
      <w:r w:rsidRPr="00AA68A5">
        <w:rPr>
          <w:rStyle w:val="Char"/>
          <w:rFonts w:hint="eastAsia"/>
          <w:sz w:val="28"/>
        </w:rPr>
        <w:t>广修供养、称赞如来</w:t>
      </w:r>
      <w:r>
        <w:rPr>
          <w:rFonts w:hint="eastAsia"/>
        </w:rPr>
        <w:t>）表达对法王的虔敬。</w:t>
      </w:r>
    </w:p>
    <w:p w:rsidR="002238C9" w:rsidRDefault="002238C9" w:rsidP="00E65F34">
      <w:pPr>
        <w:ind w:firstLine="31680"/>
      </w:pPr>
      <w:r>
        <w:rPr>
          <w:rFonts w:hint="eastAsia"/>
        </w:rPr>
        <w:t>请看经文：</w:t>
      </w:r>
    </w:p>
    <w:p w:rsidR="002238C9" w:rsidRPr="00AA68A5" w:rsidRDefault="002238C9" w:rsidP="00E65F34">
      <w:pPr>
        <w:ind w:firstLine="31680"/>
        <w:rPr>
          <w:rStyle w:val="Emphasis"/>
        </w:rPr>
      </w:pPr>
      <w:r w:rsidRPr="00AA68A5">
        <w:rPr>
          <w:rStyle w:val="Emphasis"/>
          <w:rFonts w:hint="eastAsia"/>
        </w:rPr>
        <w:t>究达神通慧，游入深法门，具足功德藏，妙智无等伦。慧日朗世间，消除生死云，恭敬绕三匝，稽首无上尊。见彼严净土，微妙难思议，应发无量心，愿我国亦然。</w:t>
      </w:r>
    </w:p>
    <w:p w:rsidR="002238C9" w:rsidRDefault="002238C9" w:rsidP="00E65F34">
      <w:pPr>
        <w:ind w:firstLine="31680"/>
      </w:pPr>
      <w:r>
        <w:rPr>
          <w:rFonts w:hint="eastAsia"/>
        </w:rPr>
        <w:t>这一段有三个偈颂，前二个偈颂是歌扬赞叹阿弥陀佛的功德，后一个偈颂是见土发愿。佛果地上功德，微妙深广，唯佛与佛方能究竟，菩萨大士亦可了知一二。十方世界诸菩萨众赞叹阿弥陀佛，神通智慧，究竟洞达，以此圆满的神通智慧，任运契入实相深法无量之门，游戏种种三昧，具足无量功德之宝藏，其妙智（</w:t>
      </w:r>
      <w:r w:rsidRPr="00AA68A5">
        <w:rPr>
          <w:rStyle w:val="Char"/>
          <w:rFonts w:hint="eastAsia"/>
          <w:sz w:val="28"/>
        </w:rPr>
        <w:t>即佛的一切种智</w:t>
      </w:r>
      <w:r>
        <w:rPr>
          <w:rFonts w:hint="eastAsia"/>
        </w:rPr>
        <w:t>）即不思议智、不可称智、大乘广智、无等无伦最上胜智。这是赞叹阿弥陀佛内证的福智功德。这些菩萨都能了知。阿弥陀佛的智慧光如同杲日升空，朗照十方无量世间，令一切暗冥的众生接纳阿弥陀佛光明的注照，生起深信切愿持名之善心，蒙佛愿力往生净土，即能消除无量生死轮回之乌云。诚如昙鸾大师所赞：“佛光能破无明暗，故佛又号智慧光。一切诸佛三乘众，咸共叹誉故稽首。”（</w:t>
      </w:r>
      <w:r w:rsidRPr="00AA68A5">
        <w:rPr>
          <w:rStyle w:val="Char"/>
          <w:rFonts w:hint="eastAsia"/>
          <w:sz w:val="28"/>
        </w:rPr>
        <w:t>《赞阿弥陀佛偈》</w:t>
      </w:r>
      <w:r>
        <w:rPr>
          <w:rFonts w:hint="eastAsia"/>
        </w:rPr>
        <w:t>）大矣哉！阿弥陀如来光明之妙德。诸菩萨众口业赞叹佛德的同时，身业亦向阿弥陀佛恭敬顶礼，恭敬绕佛三匝之后，一心专注在佛的正报庄严上。</w:t>
      </w:r>
    </w:p>
    <w:p w:rsidR="002238C9" w:rsidRDefault="002238C9" w:rsidP="00E65F34">
      <w:pPr>
        <w:ind w:firstLine="31680"/>
      </w:pPr>
      <w:r>
        <w:rPr>
          <w:rFonts w:hint="eastAsia"/>
        </w:rPr>
        <w:t>十方世界诸菩萨身口意三业恭敬供养赞叹阿弥陀佛后，又以新奇的眼光，观察西方极乐世界依报庄严，亲见极乐净土种种富丽辉煌、穷微极妙、庄严妙曼、难思难议的景物。须知极乐净土是由阿弥陀佛愿心所流现出的法性土，全体是涅槃常、乐、我、净的表达。如是净土之庄严广大，能拓开诸菩萨众的心量。这些菩萨也发出宏愿：愿我未来成佛时，我所住持刹土也要像极乐世界一样清净庄严，度脱一切众生。这个发愿即是仰承阿弥陀佛的慈智所生发的无上菩提之愿。足证极乐依正庄严惠以菩萨圣众之加持力甚巨。</w:t>
      </w:r>
    </w:p>
    <w:p w:rsidR="002238C9" w:rsidRDefault="002238C9" w:rsidP="00E65F34">
      <w:pPr>
        <w:ind w:firstLine="31680"/>
      </w:pPr>
      <w:r>
        <w:rPr>
          <w:rFonts w:hint="eastAsia"/>
        </w:rPr>
        <w:t>请看经文：</w:t>
      </w:r>
    </w:p>
    <w:p w:rsidR="002238C9" w:rsidRPr="00AA68A5" w:rsidRDefault="002238C9" w:rsidP="00E65F34">
      <w:pPr>
        <w:ind w:firstLine="31680"/>
        <w:rPr>
          <w:rStyle w:val="Emphasis"/>
        </w:rPr>
      </w:pPr>
      <w:r w:rsidRPr="00AA68A5">
        <w:rPr>
          <w:rStyle w:val="Emphasis"/>
          <w:rFonts w:hint="eastAsia"/>
        </w:rPr>
        <w:t>应时无量尊，动容发欣笑，口出无数光，遍照十方国。回光围绕身，三匝从顶入，一切天人众，踊跃皆欢喜。大士观世音，整服稽首问，白佛何缘笑，唯然愿说意。</w:t>
      </w:r>
    </w:p>
    <w:p w:rsidR="002238C9" w:rsidRDefault="002238C9" w:rsidP="00E65F34">
      <w:pPr>
        <w:ind w:firstLine="31680"/>
      </w:pPr>
      <w:r>
        <w:rPr>
          <w:rFonts w:hint="eastAsia"/>
        </w:rPr>
        <w:t>这一段仍是释尊转述十方菩萨往诣极乐净土，亲觐阿弥陀佛的情景。就在十方菩萨发起以上宏愿之时，阿弥陀佛当即了知其心念，诸菩萨众的愿心契合佛意，阿弥陀佛心生欢喜，应时欲说法授记，故动摇身容，欣然微笑，表达将说法授记之相，阿弥陀佛口里放出无数的光明，遍照十方无量无边的刹土，如是遍照已，收回光明，右绕阿弥陀佛三匝，即从阿弥陀佛的头顶上进入。佛放光授记，不同部位放光，有着不同的寓意。若记地狱，佛光从足下入；若记畜生，光从踹（足跟）入；若记饿鬼，光从腹入；若记人道，光从脐入；若记天道，光从胸入；若记声闻，光从口入；若记辟支佛，光从眉间相入；若记得佛，光从头顶入。若欲受记，先现此相。极乐净土与会大众，见阿弥陀佛口出光从顶入，即知是授无上菩提之记，皆大欢喜。</w:t>
      </w:r>
    </w:p>
    <w:p w:rsidR="002238C9" w:rsidRDefault="002238C9" w:rsidP="00E65F34">
      <w:pPr>
        <w:ind w:firstLine="31680"/>
      </w:pPr>
      <w:r>
        <w:rPr>
          <w:rFonts w:hint="eastAsia"/>
        </w:rPr>
        <w:t>诸佛常仪，现笑放光时，必有上首弟子问其所以。尔时上首弟子观世音菩萨即从座起，整理好法服，恭敬向佛顶礼，合掌启问：佛何因缘，微笑放光。“唯”表观世音菩萨对此现相心领神会，“然”，希望佛来宣说出其中的深义，让与会大众悉能信解，见贤思齐。</w:t>
      </w:r>
    </w:p>
    <w:p w:rsidR="002238C9" w:rsidRDefault="002238C9" w:rsidP="00E65F34">
      <w:pPr>
        <w:ind w:firstLine="31680"/>
      </w:pPr>
      <w:r>
        <w:rPr>
          <w:rFonts w:hint="eastAsia"/>
        </w:rPr>
        <w:t>请看经文：</w:t>
      </w:r>
    </w:p>
    <w:p w:rsidR="002238C9" w:rsidRPr="00AA68A5" w:rsidRDefault="002238C9" w:rsidP="00E65F34">
      <w:pPr>
        <w:ind w:firstLine="31680"/>
        <w:rPr>
          <w:rStyle w:val="Emphasis"/>
        </w:rPr>
      </w:pPr>
      <w:r w:rsidRPr="00AA68A5">
        <w:rPr>
          <w:rStyle w:val="Emphasis"/>
          <w:rFonts w:hint="eastAsia"/>
        </w:rPr>
        <w:t>梵声犹雷震，八音畅妙响，当授菩萨记，今说仁谛听。十方来正士，吾悉知彼愿，志求严净土，受决当作佛。觉了一切法，犹如梦幻响，满足诸妙愿，必成如是刹。知法如电影，究竟菩萨道，具诸功德本，受决当做佛。通达诸法性，一切空无我，专求净佛土，必成如是刹。</w:t>
      </w:r>
    </w:p>
    <w:p w:rsidR="002238C9" w:rsidRDefault="002238C9" w:rsidP="00E65F34">
      <w:pPr>
        <w:ind w:firstLine="31680"/>
      </w:pPr>
      <w:r>
        <w:rPr>
          <w:rFonts w:hint="eastAsia"/>
        </w:rPr>
        <w:t>这一段是阿弥陀佛因观世音菩萨启问所作的开示。这段开示不仅酬答说法受记，亦将自己以智愿行严土成佛的奥秘和盘托出。无上甚深微妙！吾辈净业行人当顶戴奉行。</w:t>
      </w:r>
    </w:p>
    <w:p w:rsidR="002238C9" w:rsidRDefault="002238C9" w:rsidP="00E65F34">
      <w:pPr>
        <w:ind w:firstLine="31680"/>
      </w:pPr>
      <w:r>
        <w:rPr>
          <w:rFonts w:hint="eastAsia"/>
        </w:rPr>
        <w:t>阿弥陀佛应观世音菩萨之请，以佛所证的清净梵音酬答。这就像雷声震响，如是音声浑厚有力，犹如春雷将蛰伏的万物震醒一样，能够将一切众生阿赖耶识的善根唤醒。八音是指如来所证得八种妙好之音声。第一是最妙声，其声哀妙。第二是易了声，言辞明了易懂。第三是调和声，大小得中。第四是柔软声，柔软动听。第五是不误声，言无错失。第六是不女声，声音雄朗。第七是尊惠声，言有威肃，惠利众生，令人尊重。第八是深远声，其声深远犹雷震。阿弥陀佛以如是内具八种妙质的音声来酬答观世音菩萨的启问。叙说欣笑、放光的寓意，是要授十方前来的诸菩萨众成佛之记。现在吾（</w:t>
      </w:r>
      <w:r w:rsidRPr="00AA68A5">
        <w:rPr>
          <w:rStyle w:val="Char"/>
          <w:rFonts w:hint="eastAsia"/>
          <w:sz w:val="28"/>
        </w:rPr>
        <w:t>阿弥陀佛自称</w:t>
      </w:r>
      <w:r>
        <w:rPr>
          <w:rFonts w:hint="eastAsia"/>
        </w:rPr>
        <w:t>）将宣说，尔等仁者，应当仔细地谛听。十方无量刹土前来供养闻法的菩萨正士的心愿，吾悉能够了知他们发起大的志愿，欲求庄严如极乐世界一样的净土，希望得当来成佛之记。</w:t>
      </w:r>
    </w:p>
    <w:p w:rsidR="002238C9" w:rsidRDefault="002238C9" w:rsidP="00E65F34">
      <w:pPr>
        <w:ind w:firstLine="31680"/>
      </w:pPr>
      <w:r>
        <w:rPr>
          <w:rFonts w:hint="eastAsia"/>
        </w:rPr>
        <w:t>欲庄严净土受决作佛，当如何成就此大愿呢？下面三个偈颂正明说法受记。即是阿弥陀佛为十方菩萨传授的严土成佛的无上心法，乃是阿弥陀佛由愿导行，无量劫积功累德，严土成佛的经验之谈。净业行人当深味此开示。第一个偈颂，举彼智愿，记必得土。严土成佛下手处，首须般若空慧。要觉悟、了达一切法，包括心法、色法、有为法、无为法，凡夫法、圣人法等等。缘起无自性，一切法如梦、如幻、如响。先看如梦观。人在梦中，梦中一切情景以为真实；从梦中觉醒，方知梦就是自己业识心所变现的虚幻境界，而还自笑。吾人在三界轮回，亦复如是。因诸烦惑，在无明大梦中，于五欲六尘，以为真实。处处贪恋执著，得道觉时，乃知虚伪不实，亦复自笑。</w:t>
      </w:r>
    </w:p>
    <w:p w:rsidR="002238C9" w:rsidRDefault="002238C9" w:rsidP="00E65F34">
      <w:pPr>
        <w:ind w:firstLine="31680"/>
      </w:pPr>
      <w:r>
        <w:rPr>
          <w:rFonts w:hint="eastAsia"/>
        </w:rPr>
        <w:t>然吾人长处无明大梦中，重重梦境，酣睡难醒。迷惑颠倒，认假为真，造诸恶业，轮回不止。《列子》有“梦分人鹿”章昭示十重梦境，载云：郑国有一樵夫在山野砍柴，遇到一只受惊的鹿，迎头将鹿打死，怕别人瞧见，赶紧把死鹿藏到干涸的水沟，盖上柴草，甚为高兴。不一会儿忘记了藏鹿旳地点，就以为是梦（</w:t>
      </w:r>
      <w:r w:rsidRPr="00AA68A5">
        <w:rPr>
          <w:rStyle w:val="Char"/>
          <w:rFonts w:hint="eastAsia"/>
          <w:sz w:val="28"/>
        </w:rPr>
        <w:t>以蕉覆鹿，为第一重梦</w:t>
      </w:r>
      <w:r>
        <w:rPr>
          <w:rFonts w:hint="eastAsia"/>
        </w:rPr>
        <w:t>），顺路边走边喃喃自语述说这件事，旁边有个人听到他说的话，按照他讲的找到了这只鹿（</w:t>
      </w:r>
      <w:r w:rsidRPr="00AA68A5">
        <w:rPr>
          <w:rStyle w:val="Char"/>
          <w:rFonts w:hint="eastAsia"/>
          <w:sz w:val="28"/>
        </w:rPr>
        <w:t>闻言取鹿，为第二重梦</w:t>
      </w:r>
      <w:r>
        <w:rPr>
          <w:rFonts w:hint="eastAsia"/>
        </w:rPr>
        <w:t>）。回到家里，告诉妻子说：“刚才樵夫梦中打死一只鹿而忘记藏鹿的地方，现在我得到了鹿，他果真是做了一个真梦呀！”（</w:t>
      </w:r>
      <w:r w:rsidRPr="00AA68A5">
        <w:rPr>
          <w:rStyle w:val="Char"/>
          <w:rFonts w:hint="eastAsia"/>
          <w:sz w:val="28"/>
        </w:rPr>
        <w:t>归告妻子，为第三重梦</w:t>
      </w:r>
      <w:r>
        <w:rPr>
          <w:rFonts w:hint="eastAsia"/>
        </w:rPr>
        <w:t>）。妻子说：“恐怕你梦见樵夫得到一只鹿吧？难道真有那个樵夫吗？现在你真的得到鹿，恐怕是你真的在做梦吧？”（</w:t>
      </w:r>
      <w:r w:rsidRPr="00AA68A5">
        <w:rPr>
          <w:rStyle w:val="Char"/>
          <w:rFonts w:hint="eastAsia"/>
          <w:sz w:val="28"/>
        </w:rPr>
        <w:t>疑夫梦鹿，为第四重梦</w:t>
      </w:r>
      <w:r>
        <w:rPr>
          <w:rFonts w:hint="eastAsia"/>
        </w:rPr>
        <w:t>）。丈夫说：“反正我得到了这头鹿，还管什么是他做梦还是我做梦呢？”（</w:t>
      </w:r>
      <w:r w:rsidRPr="00AA68A5">
        <w:rPr>
          <w:rStyle w:val="Char"/>
          <w:rFonts w:hint="eastAsia"/>
          <w:sz w:val="28"/>
        </w:rPr>
        <w:t>彼梦我梦，同归一鹿，为第五重梦</w:t>
      </w:r>
      <w:r>
        <w:rPr>
          <w:rFonts w:hint="eastAsia"/>
        </w:rPr>
        <w:t>）。樵夫回到家里，不甘心失掉这只鹿，夜里真的又梦见他藏鹿的地方，还梦见拿走鹿的那个人。第二天清早，樵夫就根据他梦中的线索找到了那个人，于是两个人为争鹿起诉，闹到法官那里（</w:t>
      </w:r>
      <w:r w:rsidRPr="00AA68A5">
        <w:rPr>
          <w:rStyle w:val="Char"/>
          <w:rFonts w:hint="eastAsia"/>
          <w:sz w:val="28"/>
        </w:rPr>
        <w:t>据梦争讼，为第六重梦</w:t>
      </w:r>
      <w:r>
        <w:rPr>
          <w:rFonts w:hint="eastAsia"/>
        </w:rPr>
        <w:t>）。法官对樵夫说：“你当初真的得到鹿，又妄做梦；真的梦见鹿，又妄说是事实。他真的拿走你的鹿，而又与你争鹿。他的妻子又说是梦中认取了别人的鹿。由此可见，没有谁真正得到过鹿，现在真的有了这只鹿，就两家平分吧。”（</w:t>
      </w:r>
      <w:r w:rsidRPr="00AA68A5">
        <w:rPr>
          <w:rStyle w:val="Char"/>
          <w:rFonts w:hint="eastAsia"/>
          <w:sz w:val="28"/>
        </w:rPr>
        <w:t>法官分鹿，为第七重梦</w:t>
      </w:r>
      <w:r>
        <w:rPr>
          <w:rFonts w:hint="eastAsia"/>
        </w:rPr>
        <w:t>）。这个案子上报给郑国的国君，国君说：“哈哈，法官大概是在做梦给别人分鹿吧？”（</w:t>
      </w:r>
      <w:r w:rsidRPr="00AA68A5">
        <w:rPr>
          <w:rStyle w:val="Char"/>
          <w:rFonts w:hint="eastAsia"/>
          <w:sz w:val="28"/>
        </w:rPr>
        <w:t>郑君质疑，为第八重梦</w:t>
      </w:r>
      <w:r>
        <w:rPr>
          <w:rFonts w:hint="eastAsia"/>
        </w:rPr>
        <w:t>）。于是国君又去问国相，国相说：“梦与不梦，我也无法辨别。（</w:t>
      </w:r>
      <w:r w:rsidRPr="00AA68A5">
        <w:rPr>
          <w:rStyle w:val="Char"/>
          <w:rFonts w:hint="eastAsia"/>
          <w:sz w:val="28"/>
        </w:rPr>
        <w:t>国相莫辨，为第九重梦</w:t>
      </w:r>
      <w:r>
        <w:rPr>
          <w:rFonts w:hint="eastAsia"/>
        </w:rPr>
        <w:t>）。想辨别是醒是梦，只有黄帝与孔子。（</w:t>
      </w:r>
      <w:r w:rsidRPr="00AA68A5">
        <w:rPr>
          <w:rStyle w:val="Char"/>
          <w:rFonts w:hint="eastAsia"/>
          <w:sz w:val="28"/>
        </w:rPr>
        <w:t>遐思古圣，为第十重梦</w:t>
      </w:r>
      <w:r>
        <w:rPr>
          <w:rFonts w:hint="eastAsia"/>
        </w:rPr>
        <w:t>）。如今没有黄帝与孔子，谁还能辨得清楚呢？姑且按照法官的判决就行了。”此章梦有十重，六个人物交织，同分妄见与别业妄见互渗，颠倒昏沉，无由究诘真相。美国影片《盗梦空间》只设置四重梦境，便已光怪陆离了。而《列子》“梦分人鹿”所展示的十重梦境，更是莫测难辨了。古圣既没，无觉梦者，举世同梦，幸有念佛一法，堪可醒梦。诚如省庵大师诗云：“念念圆明真性体，声声唤醒本来人。”（</w:t>
      </w:r>
      <w:r w:rsidRPr="00AA68A5">
        <w:rPr>
          <w:rStyle w:val="Char"/>
          <w:rFonts w:hint="eastAsia"/>
          <w:sz w:val="28"/>
        </w:rPr>
        <w:t>《劝修净土诗》</w:t>
      </w:r>
      <w:r>
        <w:rPr>
          <w:rFonts w:hint="eastAsia"/>
        </w:rPr>
        <w:t>）</w:t>
      </w:r>
    </w:p>
    <w:p w:rsidR="002238C9" w:rsidRDefault="002238C9" w:rsidP="00E65F34">
      <w:pPr>
        <w:ind w:firstLine="31680"/>
      </w:pPr>
      <w:r>
        <w:rPr>
          <w:rFonts w:hint="eastAsia"/>
        </w:rPr>
        <w:t>又一切法如幻，缘起无自性，不久住。譬如幻化象马，及种种诸物，虽空而可见可闻，不相错乱。一切法如响，若深山峡谷中，若大空舍宅中，若语声，若打声，从声有声，名为响。愚人以为有人语声，智者了达是声无人作，但以声触，响事本空。</w:t>
      </w:r>
    </w:p>
    <w:p w:rsidR="002238C9" w:rsidRDefault="002238C9" w:rsidP="00E65F34">
      <w:pPr>
        <w:ind w:firstLine="31680"/>
      </w:pPr>
      <w:r>
        <w:rPr>
          <w:rFonts w:hint="eastAsia"/>
        </w:rPr>
        <w:t>若觉了一切法如梦幻响之空性，从空性中发起庄严净土度众生的大愿。由愿导行，精进修行六波罗蜜，必定能成就像极乐世界这样清净庄严的刹土。</w:t>
      </w:r>
    </w:p>
    <w:p w:rsidR="002238C9" w:rsidRDefault="002238C9" w:rsidP="00E65F34">
      <w:pPr>
        <w:ind w:firstLine="31680"/>
      </w:pPr>
      <w:r>
        <w:rPr>
          <w:rFonts w:hint="eastAsia"/>
        </w:rPr>
        <w:t>第二个偈颂举智行授记成佛。亦当具般若智慧，了知一切法如闪电。忽有忽无，刹那不住。闪电光明，灼破黑暗，如佛慧光，灼破无明。寂用无碍，广益众生。一切法如影，影但可见，而不可捉。虽知诸法如电如影，求实不可得，而能修持菩萨万行。具足一切功德，受决作佛。因无我相、无人相、无众生相、无寿者相，修一切善法，则得阿耨多罗三藐三菩提故。第三个偈颂，赞许菩萨智行，而当必得土，必成佛授记。大乘空门，一切诸法，性本自空，不以智慧方便观故空。菩萨通达一切法。毕竟空，无所有，自性寂灭，体不可得。“我”是主宰义和常一义。因缘合成，假名诸法。我、我所法，不可得故无我。菩萨虽洞达空无相无作，志无所著，而能大悲薰心，发愿庄严净土，专一勤求。虽净佛土，而常寂静。如是悲智双运，必定成就如是清净平等庄严的净刹。</w:t>
      </w:r>
    </w:p>
    <w:p w:rsidR="002238C9" w:rsidRDefault="002238C9" w:rsidP="00E65F34">
      <w:pPr>
        <w:ind w:firstLine="31680"/>
      </w:pPr>
      <w:r>
        <w:rPr>
          <w:rFonts w:hint="eastAsia"/>
        </w:rPr>
        <w:t>以上三个偈颂的蕴义正是阿弥陀佛智行得土成佛的真实写照。法藏菩萨在世自在王如来座下闻经说法，心开意解，称性发出四十八大愿。建此愿已，一向专志庄严妙土。无央数劫，积植菩萨无量德行，住空无相无愿之法，观法如化，自行六波罗蜜，教人令行。如是功德，不可称说，最后大愿圆满，法藏菩萨自致而成阿弥陀佛，极乐净土亦称性而现。如是净土即称为“第一义谛妙境界相”。第一义谛即是诸法空性，通过愿力的中介，显现极乐世界无尽的依正庄严。可见，阿弥陀佛这段无上开示，乃是从证悟心中流出，平实亲切。净土的建立原理即是真空→愿力→净土。阿弥陀佛如是证，十方菩萨如是行，我等净业行人亦当如是学。</w:t>
      </w:r>
    </w:p>
    <w:p w:rsidR="002238C9" w:rsidRDefault="002238C9" w:rsidP="00E65F34">
      <w:pPr>
        <w:ind w:firstLine="31680"/>
      </w:pPr>
      <w:r>
        <w:rPr>
          <w:rFonts w:hint="eastAsia"/>
        </w:rPr>
        <w:t>请看经文：</w:t>
      </w:r>
    </w:p>
    <w:p w:rsidR="002238C9" w:rsidRPr="00AA68A5" w:rsidRDefault="002238C9" w:rsidP="00E65F34">
      <w:pPr>
        <w:ind w:firstLine="31680"/>
        <w:rPr>
          <w:rStyle w:val="Emphasis"/>
        </w:rPr>
      </w:pPr>
      <w:r w:rsidRPr="00AA68A5">
        <w:rPr>
          <w:rStyle w:val="Emphasis"/>
          <w:rFonts w:hint="eastAsia"/>
        </w:rPr>
        <w:t>诸佛告菩萨，令觐安养佛，闻法乐受行，疾得清净处。至彼严净国，便速得神通，必于无量尊，受记成等觉。其佛本愿力，闻名欲往生，皆悉到彼国，自致不退转。</w:t>
      </w:r>
    </w:p>
    <w:p w:rsidR="002238C9" w:rsidRDefault="002238C9" w:rsidP="00E65F34">
      <w:pPr>
        <w:ind w:firstLine="31680"/>
      </w:pPr>
      <w:r>
        <w:rPr>
          <w:rFonts w:hint="eastAsia"/>
        </w:rPr>
        <w:t>这一段是释尊转述十方恒河沙刹土诸佛，对座下的菩萨弟子的开示。这个空间的切换面很广袤。</w:t>
      </w:r>
    </w:p>
    <w:p w:rsidR="002238C9" w:rsidRDefault="002238C9" w:rsidP="00E65F34">
      <w:pPr>
        <w:ind w:firstLine="31680"/>
      </w:pPr>
      <w:r>
        <w:rPr>
          <w:rFonts w:hint="eastAsia"/>
        </w:rPr>
        <w:t>十方无量无边的诸佛，称扬赞叹阿弥陀佛威神功德后，便敕令座下的菩萨们往诣安养世界（</w:t>
      </w:r>
      <w:r w:rsidRPr="00AA68A5">
        <w:rPr>
          <w:rStyle w:val="Char"/>
          <w:rFonts w:hint="eastAsia"/>
          <w:sz w:val="28"/>
        </w:rPr>
        <w:t>即西方极乐国之异名</w:t>
      </w:r>
      <w:r>
        <w:rPr>
          <w:rFonts w:hint="eastAsia"/>
        </w:rPr>
        <w:t>），朝觐礼拜阿弥陀佛，听闻阿弥陀佛宣说大乘圆顿的佛法（</w:t>
      </w:r>
      <w:r w:rsidRPr="00AA68A5">
        <w:rPr>
          <w:rStyle w:val="Char"/>
          <w:rFonts w:hint="eastAsia"/>
          <w:sz w:val="28"/>
        </w:rPr>
        <w:t>如前面三个偈颂</w:t>
      </w:r>
      <w:r>
        <w:rPr>
          <w:rFonts w:hint="eastAsia"/>
        </w:rPr>
        <w:t>），听闻无上妙法，心生好乐欢喜，信受奉行，执持名号，拳拳服膺，全摄佛功德为自功德，便可疾速获得涅槃常乐我净（不断烦恼得涅槃分）。如释迦一代时教，修因证果，断惑证真，自一地至一地不为疾得；信愿念佛，往生极乐净土，一超直入如来地，方为疾得。这些十方诸佛告诉菩萨：“往生到极乐净土能快速成佛，快速地得到六种神通，上求下化，自在无碍。必定在阿弥陀佛的座下得成佛之记。”往生净土有如是胜妙功德，不仅是吾辈凡夫恳切愿往，十方菩萨乃至如文殊、普贤这些等觉菩萨亦发愿往生。其原由即是能疾速成就大乘圆教佛果，此乃阿弥陀佛大悲愿力所致。由是，十方世界欲速成佛的众生，悉如众水赴海般往生极乐世界。极乐净土遂尔成为法界最胜妙的选佛场。</w:t>
      </w:r>
    </w:p>
    <w:p w:rsidR="002238C9" w:rsidRDefault="002238C9" w:rsidP="00E65F34">
      <w:pPr>
        <w:ind w:firstLine="31680"/>
      </w:pPr>
      <w:r>
        <w:rPr>
          <w:rFonts w:hint="eastAsia"/>
        </w:rPr>
        <w:t>这是超胜十方诸佛的胜妙所在，是阿弥陀佛威神愿力不可思议之处。十方九法界众生往生彼土的共因，悉是由于阿弥陀佛的“本愿力”故。本愿是指阿弥陀佛因地发的四十八大愿，当本愿究竟圆满之时，便法尔自然地产生慈力。这种慈力能量辐射在虚空法界，摄受一切有缘众生。众生只要信愿念佛，便如针被磁铁吸摄一样，被阿弥陀佛的慈悲愿力摄取不舍。只要闻信阿弥陀佛名号，愿意往生，都能生到彼国，万修万人去，真实不虚。只要生到极乐世界，由彼土依正庄严，光明妙德加持故，法尔自然地获得不退转位，成为阿鞞跋致菩萨。可见，十方众生得以成办往生大事，乃至圆成佛果全过程，端赖阿弥陀佛之本愿力。以果地觉作因地心。因该果海，果彻因源。全他即自，全佛即生，至圆至顿，感应道交。其奥秘悉在“其佛本愿力”上。净土法门之所以注重信愿。就在于唯有信愿，才能感通阿弥陀佛的本愿力。我们依靠阿弥陀佛本愿力得以往生，不是靠我们修行的功夫往生的。是故蕅祖开示“得生与否全凭信愿之有无”。善导大师开示：“正由托佛愿以作强缘，致使五乘齐入。”对十方诸佛以现量齐证所作的开示：“其佛本愿力，闻名欲往生，皆悉到彼国，自致不退转。”吾人当三复斯言，铭记五内，拳拳服膺，欢喜奉行。如是净业行者，真可谓人中最胜人，最幸运，最快乐人！感恩十方诸佛的慈悲开示，感恩十方如来的慈悲护念。</w:t>
      </w:r>
    </w:p>
    <w:p w:rsidR="002238C9" w:rsidRDefault="002238C9" w:rsidP="00E65F34">
      <w:pPr>
        <w:ind w:firstLine="31680"/>
      </w:pPr>
      <w:r>
        <w:rPr>
          <w:rFonts w:hint="eastAsia"/>
        </w:rPr>
        <w:t>请看经文：</w:t>
      </w:r>
    </w:p>
    <w:p w:rsidR="002238C9" w:rsidRPr="00AA68A5" w:rsidRDefault="002238C9" w:rsidP="00E65F34">
      <w:pPr>
        <w:ind w:firstLine="31680"/>
        <w:rPr>
          <w:rStyle w:val="Emphasis"/>
        </w:rPr>
      </w:pPr>
      <w:r w:rsidRPr="00AA68A5">
        <w:rPr>
          <w:rStyle w:val="Emphasis"/>
          <w:rFonts w:hint="eastAsia"/>
        </w:rPr>
        <w:t>菩萨兴至愿，愿己国无异，普念度一切，名显满十方。奉事亿如来，飞化遍诸刹，恭敬欢喜去，还到安养国。若人无善心，不得闻此经，清净有戒者，乃获闻正法。曾更见世尊，则能信此事，谦敬闻奉行，踊跃大欢喜。</w:t>
      </w:r>
    </w:p>
    <w:p w:rsidR="002238C9" w:rsidRDefault="002238C9" w:rsidP="00E65F34">
      <w:pPr>
        <w:ind w:firstLine="31680"/>
      </w:pPr>
      <w:r>
        <w:rPr>
          <w:rFonts w:hint="eastAsia"/>
        </w:rPr>
        <w:t>这一段是释尊对阿难及与会大众的转述，空间切换由极乐净土与十方佛刹转到了释尊所在的娑婆世界来了。</w:t>
      </w:r>
    </w:p>
    <w:p w:rsidR="002238C9" w:rsidRDefault="002238C9" w:rsidP="00E65F34">
      <w:pPr>
        <w:ind w:firstLine="31680"/>
      </w:pPr>
      <w:r>
        <w:rPr>
          <w:rFonts w:hint="eastAsia"/>
        </w:rPr>
        <w:t>释尊叙说，十方无量无边的刹土，无央数菩萨往诣极乐世界，见证到极乐世界种种庄严，乃油生大愿：愿未来自己成就的佛国与极乐净土一样，无有差异。同时也要像阿弥陀佛一样，以平等大慈悲心，平等普照度一切众生，乃至蜎飞蠕动、阿鼻地狱的众生，悉令往生净土，疾速成佛。发愿自己成佛时的名号也像阿弥陀佛一样，传扬到十方无量无边的刹土，令一切众生，闻名生信发愿，悉得解脱之大利。要圆满如是大愿，将于无央数劫中，广修菩萨大行，承事供养亿万如来。以神足通分身散影，遍至无量诸佛刹土，恭敬诸佛，闻佛说法，得佛授记，获无量陀罗尼，得大欢喜。作如来使，教化众生，经须臾顷，还回到了极乐本土，与诸上善人俱会一处，同尽无明，同登妙觉。</w:t>
      </w:r>
    </w:p>
    <w:p w:rsidR="002238C9" w:rsidRDefault="002238C9" w:rsidP="00E65F34">
      <w:pPr>
        <w:ind w:firstLine="31680"/>
      </w:pPr>
      <w:r>
        <w:rPr>
          <w:rFonts w:hint="eastAsia"/>
        </w:rPr>
        <w:t>如是胜妙利益，乃由闻经生信所致。然而，若人多生多劫善根缺乏，便无缘闻到这部宝典。若宿世有清净持戒的功德，才能够闻信这无上甚深微妙的正法。又若多生多劫以来曾经有过见佛的善根，才能够相信念佛往生净土快速成佛的这桩妙事。阿弥陀佛在因地当中，随形九法界，与一切众生广结净土法缘。我等众生今世幸闻净土法门，悲喜交集，信根确然不拔，足证乃是阿弥陀佛往昔预先与我等众生结上法缘所致。所以，净土法门能闻即信受，便可推知此人不唯在一佛二佛三四五佛所曾种善根，乃是于无量诸佛所种植善根所致。于此，吾人当生自重自肯之心。若没有善根，对其叙说净土法门，可谓对牛弹琴。对牛弹《高山流水》，牛照样吃它的草。如果你对牛弹奏小牛犊的叫声，母牛马上竖起耳朵，听这熟悉的声音。我们有“曾更见世尊”的善根，内心曾经熟悉，有积淀。今生如有这个因缘遇到这部经，或者闻善知识宣说，或者见到阿弥陀佛相好，便能唤醒激活善根，似曾相识，容易相信念佛往生净土这桩事情。以谦卑与恭敬的心态，闻信这个法门，老实执持万德洪名，得阿弥陀佛名号光明之加持护佑，法喜充满，作往生想，得大安乐。虽然身体还在娑婆世界，但当下已是极乐世界的嘉宾，人中分陀利华。何幸如之！</w:t>
      </w:r>
    </w:p>
    <w:p w:rsidR="002238C9" w:rsidRDefault="002238C9" w:rsidP="00E65F34">
      <w:pPr>
        <w:ind w:firstLine="31680"/>
      </w:pPr>
      <w:r>
        <w:rPr>
          <w:rFonts w:hint="eastAsia"/>
        </w:rPr>
        <w:t>南无阿弥陀佛！</w:t>
      </w:r>
    </w:p>
    <w:p w:rsidR="002238C9" w:rsidRDefault="002238C9" w:rsidP="00E65F34">
      <w:pPr>
        <w:ind w:firstLine="31680"/>
      </w:pPr>
      <w:r>
        <w:rPr>
          <w:rFonts w:hint="eastAsia"/>
        </w:rPr>
        <w:t>（待续）</w:t>
      </w:r>
    </w:p>
    <w:p w:rsidR="002238C9" w:rsidRDefault="002238C9" w:rsidP="00C01874">
      <w:pPr>
        <w:pStyle w:val="Heading1"/>
      </w:pPr>
      <w:r>
        <w:rPr>
          <w:rFonts w:hint="eastAsia"/>
        </w:rPr>
        <w:t>《佛说无量寿经》讲记之三十一</w:t>
      </w:r>
    </w:p>
    <w:p w:rsidR="002238C9" w:rsidRDefault="002238C9" w:rsidP="00E65F34">
      <w:pPr>
        <w:ind w:firstLine="31680"/>
      </w:pPr>
      <w:r>
        <w:rPr>
          <w:rFonts w:hint="eastAsia"/>
        </w:rPr>
        <w:t>诸位大德比丘、诸位居士同修：</w:t>
      </w:r>
    </w:p>
    <w:p w:rsidR="002238C9" w:rsidRDefault="002238C9" w:rsidP="00E65F34">
      <w:pPr>
        <w:ind w:firstLine="31680"/>
      </w:pPr>
      <w:r>
        <w:rPr>
          <w:rFonts w:hint="eastAsia"/>
        </w:rPr>
        <w:t>请看经文：</w:t>
      </w:r>
    </w:p>
    <w:p w:rsidR="002238C9" w:rsidRPr="0005423F" w:rsidRDefault="002238C9" w:rsidP="00E65F34">
      <w:pPr>
        <w:ind w:firstLine="31680"/>
        <w:rPr>
          <w:rStyle w:val="Emphasis"/>
        </w:rPr>
      </w:pPr>
      <w:r w:rsidRPr="0005423F">
        <w:rPr>
          <w:rStyle w:val="Emphasis"/>
          <w:rFonts w:hint="eastAsia"/>
        </w:rPr>
        <w:t>骄慢弊懈怠，难以信此法，宿世见诸佛，乐听如是教。声闻或菩萨，莫能究圣心，譬如从生盲，欲行开导人。如来智慧海，深广无涯底，二乘非所测，唯佛独明了。假使一切人，具足皆得道，净慧知本空，亿劫思佛智，穷力极讲说，尽寿犹不知。佛慧无边际，如是致清净。</w:t>
      </w:r>
    </w:p>
    <w:p w:rsidR="002238C9" w:rsidRDefault="002238C9" w:rsidP="00E65F34">
      <w:pPr>
        <w:ind w:firstLine="31680"/>
      </w:pPr>
      <w:r>
        <w:rPr>
          <w:rFonts w:hint="eastAsia"/>
        </w:rPr>
        <w:t>这是释尊于无量寿法会上，对与会大众赞叹此经难闻难信。前面偈颂谈到，宿世种过善根与持戒的功德，才能闻信净土法门。以谦卑恭敬心，依教奉行，就能得阿弥陀佛愿力光明的加被，获得“踊跃大欢喜”的法益。这个偈颂开示，有四种类型的人难以信净土法门：即骄傲之人、我慢之人、弊恶之人、懈怠之人。这四种人的习性亦有其宿世的恶因。</w:t>
      </w:r>
    </w:p>
    <w:p w:rsidR="002238C9" w:rsidRDefault="002238C9" w:rsidP="00E65F34">
      <w:pPr>
        <w:ind w:firstLine="31680"/>
      </w:pPr>
      <w:r>
        <w:rPr>
          <w:rFonts w:hint="eastAsia"/>
        </w:rPr>
        <w:t>首先看骄傲之人，“骄”就是对自己的长处优点，每常高看，深生染著，骄傲是生长一切染法的根源，它是以贪爱作为体性的。“骄”是众生与生俱来的烦恼，是二十种随烦恼之一。骄傲之人自然看重自己，对自己以外的力量每常轻忽，故而便形成净土信心建立的障碍。第二，来看“慢”。“慢”是凭着自己某种长处，对他人生起的高慢之心。这种高慢，障碍谦逊的德性，能生起种种的苦果。高慢亦是与生俱来的烦恼，略表现为七种。第一慢，对自己同等水平的人，不生恭敬尊重心；对不如自己的人或者其他的生物起蔑视之心，以强凌弱。第二过慢，对与自己水平、道德、地位差不多的人，认为比我差，不如我；对明显高出自己的人，觉得“他最多跟我差不多”。第三慢过慢，前述“过慢”还是把超过自己的人认为“跟我差不多”，而“慢过慢”则对超过自己的人还反而视为不如自己。第四我慢，由于我们有一个俱生我执，他就执著有一个“我”，由这个“我”生起贡高之心，这就是“我慢”。故而，我执强的人都有“慢”心。一个人沦落到了乞讨的地步，还会有我慢之心，心念口言：“你有什么了不起？我还敢讨钱呢，你敢讨钱吗？”第五增上慢，无论世间的事业，尤其是出世间的道业，稍微有点收效心得，便认为到家了，圆满了。比如善星比丘只得了个四禅，他就认为证到了涅槃。得少为足。最后陷于谤佛入地狱之境地。第六是卑劣慢，“卑”实际上自己是非常的下劣，各方面都很差，但是他认为“我没有差到哪个地方去，只是有一点点差”。或者虽然知道对方远远胜过自己，但是他没有恭敬心：“你没有什么了不起！”第七是邪慢，自己一点道德都没有，说自己很有道德。一天到晚烦恼重重，妄想杂念纷飞，他还认为：“我还行，没有什么妄想杂念。”有如是七种慢心的人，亦很难谦敬地归投阿弥陀佛，祈求救度。他会觉得没有必要，我自己就能解决自己的一切问题。</w:t>
      </w:r>
    </w:p>
    <w:p w:rsidR="002238C9" w:rsidRDefault="002238C9" w:rsidP="00E65F34">
      <w:pPr>
        <w:ind w:firstLine="31680"/>
      </w:pPr>
      <w:r>
        <w:rPr>
          <w:rFonts w:hint="eastAsia"/>
        </w:rPr>
        <w:t>难以相信净土的第三种人就是“弊恶”之人。弊恶就是说他的心行违远法性、不讲道德、不信因果、没有持戒意识。这种人自然恶业昭彰，福德浅薄，心智暗昧，难以产生信慧。第四种是“懈怠”之人，懒惰放逸，意志力弱。无论是做善事还是做恶事，他做一做就中断了。一懈怠放逸，心就散乱，继而就会生起种种烦恼，使染业增上。“懈怠”有时候还指心不用在正务上面。对那些不正的事情，反而精进努力，这也叫“懈怠”。由于他勇猛致力于不正确的事物，显然他的善法就会退失。这个“懈怠”乃五浊恶世末法众生的特点之一。未来小三灾到来有两个预兆：第一是贪美味，第二就是懈怠。如果说一个人好吃懒做，那一定不会有出息；如果全体的人都好吃懒做，小三灾就要到来。如是骄傲、我慢、弊恶、懈怠的四类众生，因恶业障蔽故，很难相信净土法门。所以我们恒常忏悔这四种过恶，以谦恭、无我、持戒、精进加以对治。而那些多生多劫以来曾经见闻过阿弥陀佛，或在佛的遗教中闻过净土法门的人，今生才能够听闻净土的教法，生起好乐信受之心。证知，今生有否净土信根，与宿世有否栽培净业善根紧密相关。</w:t>
      </w:r>
    </w:p>
    <w:p w:rsidR="002238C9" w:rsidRDefault="002238C9" w:rsidP="00E65F34">
      <w:pPr>
        <w:ind w:firstLine="31680"/>
      </w:pPr>
      <w:r>
        <w:rPr>
          <w:rFonts w:hint="eastAsia"/>
        </w:rPr>
        <w:t>下面四个偈颂阐述净土法门难信的原因，是由于佛的智慧深广不可测。声闻、缘觉与菩萨这三乘圣贤，以他们所证的一切智与道种智，都莫能究竟了知阿弥陀佛的愿心。诚如《法华经》所云：“世雄不可量，诸天及世人，一切众生类，无能知佛者。佛力无所谓，解脱诸三昧，及佛诸余法，无能测量者。”三乘圣贤莫能了知佛心，当然也就莫能称扬阿弥陀佛不可思议的威神功德，这就譬如一个一生下来就眼盲的人，想要给他人指路作向导不可能一样。阿弥陀佛像大海般的智慧，其深广无有边际，非是二乘圣贤的智慧所能测量。唯有圆证一切种智的佛陀，才能明了阿弥陀佛的愿心威神。诚如蕅益大师所云：“既无问自说，谁堪倡募流通？唯佛与佛乃能究尽诸法实相，此经唯佛境界，唯佛佛可与流通耳。”故云：“唯佛独明了。”</w:t>
      </w:r>
    </w:p>
    <w:p w:rsidR="002238C9" w:rsidRDefault="002238C9" w:rsidP="00E65F34">
      <w:pPr>
        <w:ind w:firstLine="31680"/>
      </w:pPr>
      <w:r>
        <w:rPr>
          <w:rFonts w:hint="eastAsia"/>
        </w:rPr>
        <w:t>假设三千大千世界乃至于无量无边刹土的五乘行人，都是像二乘、菩萨那样的得到道果</w:t>
      </w:r>
      <w:r>
        <w:t>——</w:t>
      </w:r>
      <w:r>
        <w:rPr>
          <w:rFonts w:hint="eastAsia"/>
        </w:rPr>
        <w:t>其清净的智慧能够了解诸法空性，用亿劫这么长的时间来思惟测度阿弥陀佛的深广智慧，竭尽他们一切微妙辩才，去讲说阿弥陀佛的智慧功德，那是穷尽他们的寿命犹然不能了知阿弥陀佛的智慧之少分。阿弥陀佛以称合真如法性的无边际的智慧，引导无央数劫菩萨六度万行，便法尔自然地显现出极乐世界无尽的清净庄严。这四个偈颂暗示吾人：阿弥陀佛智慧是大不可思议的，二乘菩萨所不能测量，更何况我们这些业力凡夫，更是摸不到边，不能了解。于是我们宜以谦敬之心，从仰信阿弥陀佛智德下手，净信能入阿弥陀佛智愿大海，获致无量丰饶之法财。</w:t>
      </w:r>
    </w:p>
    <w:p w:rsidR="002238C9" w:rsidRDefault="002238C9" w:rsidP="00E65F34">
      <w:pPr>
        <w:ind w:firstLine="31680"/>
      </w:pPr>
      <w:r>
        <w:rPr>
          <w:rFonts w:hint="eastAsia"/>
        </w:rPr>
        <w:t>请看经文：</w:t>
      </w:r>
    </w:p>
    <w:p w:rsidR="002238C9" w:rsidRPr="0005423F" w:rsidRDefault="002238C9" w:rsidP="00E65F34">
      <w:pPr>
        <w:ind w:firstLine="31680"/>
        <w:rPr>
          <w:rStyle w:val="Emphasis"/>
        </w:rPr>
      </w:pPr>
      <w:r w:rsidRPr="0005423F">
        <w:rPr>
          <w:rStyle w:val="Emphasis"/>
          <w:rFonts w:hint="eastAsia"/>
        </w:rPr>
        <w:t>寿命甚难得，佛世亦难值，人有信慧难，若闻精进求。闻法能不忘，见敬得大庆，则我善亲友，是故当发意。设满世界火，必过要闻法，会当成佛道，广度生死流。</w:t>
      </w:r>
    </w:p>
    <w:p w:rsidR="002238C9" w:rsidRDefault="002238C9" w:rsidP="00E65F34">
      <w:pPr>
        <w:ind w:firstLine="31680"/>
      </w:pPr>
      <w:r>
        <w:rPr>
          <w:rFonts w:hint="eastAsia"/>
        </w:rPr>
        <w:t>这三个偈颂是释尊劝勉与会大众闻法精进，当获大利。佛陀感叹，在旷劫轮回中，得人身甚难，人身得到长的寿命也很难。出生伊始，死魔（</w:t>
      </w:r>
      <w:r w:rsidRPr="0005423F">
        <w:rPr>
          <w:rStyle w:val="Char"/>
          <w:rFonts w:hint="eastAsia"/>
          <w:sz w:val="28"/>
        </w:rPr>
        <w:t>无常</w:t>
      </w:r>
      <w:r>
        <w:rPr>
          <w:rFonts w:hint="eastAsia"/>
        </w:rPr>
        <w:t>）便伴随着吾人，如同火石电光，转瞬即逝。值遇佛出世又很难。侥幸投生到人道，对佛说的法，尤其是无问自说的念佛往生净土的法门，生起信心的智慧就更难。若这几难都能突破，人身难得今已得，寿命难长今尚存，佛世（佛的遗教）难值幸得值，信心难生今已生，即可谓人中稀有人，人中上上人也。</w:t>
      </w:r>
    </w:p>
    <w:p w:rsidR="002238C9" w:rsidRDefault="002238C9" w:rsidP="00E65F34">
      <w:pPr>
        <w:ind w:firstLine="31680"/>
      </w:pPr>
    </w:p>
    <w:p w:rsidR="002238C9" w:rsidRDefault="002238C9" w:rsidP="00E65F34">
      <w:pPr>
        <w:ind w:firstLine="31680"/>
      </w:pPr>
      <w:r>
        <w:rPr>
          <w:rFonts w:hint="eastAsia"/>
        </w:rPr>
        <w:t>如果闻到净土念佛法门，能够精进念佛，求生净土，闻到南无阿弥陀佛之妙法能够执持不忘。通过念佛，能所双亡，得念佛三昧，现生见佛。或见阿弥陀佛像，生起大恭敬心，信愿称名，悉能蒙佛接引，临终带业横超三界，往生彼土，得疾速成就佛果之大庆。释尊对这样的念佛行人赞誉为“我之善亲友”。可见念佛人的种性之尊严，崇高到连释迦佛都以友道相称。何故释尊会以友道相称呢？若人能以深信愿，念阿弥陀佛名号，以果地觉作因地心，便能将阿弥陀佛果地功德转为自己的功德。香光庄严，便于诸佛的功德齐等了，故而释尊便以友道称呼念佛行人。《观经》云：“若念佛者，当知此人则是人中分陀利华，观世音菩萨、大势至菩萨为其胜友，当坐道场，生诸佛家。”莲祖亦云：“越三祇于一念，齐诸圣于片言。”悉皆表达如是法义。</w:t>
      </w:r>
    </w:p>
    <w:p w:rsidR="002238C9" w:rsidRDefault="002238C9" w:rsidP="00E65F34">
      <w:pPr>
        <w:ind w:firstLine="31680"/>
      </w:pPr>
      <w:r>
        <w:rPr>
          <w:rFonts w:hint="eastAsia"/>
        </w:rPr>
        <w:t>念佛有如是胜妙超绝之利益，释尊更殷勤劝勉与会大众：你们都应该发起深信切愿之大菩提心，生起殷重求法行法之大心。假设三千大千世界都充满着大火，也要以重法如山、轻身似尘之心，穿过这熊熊大火去闻净土法门。若能闻信念佛法门，即可疾超生死，速成佛道，广度十方一切在生死湍流挣扎的众生。</w:t>
      </w:r>
    </w:p>
    <w:p w:rsidR="002238C9" w:rsidRDefault="002238C9" w:rsidP="00E65F34">
      <w:pPr>
        <w:ind w:firstLine="31680"/>
      </w:pPr>
      <w:r>
        <w:rPr>
          <w:rFonts w:hint="eastAsia"/>
        </w:rPr>
        <w:t>或有人诘难，人遇烈火，即被焚烧而死，又何能闻法念佛往生成佛呢？答曰：若人发起为法忘躯之真诚心，便能得到释迦弥陀两土世尊乃至十方诸佛的慈悲护念加持，幻梦的业火何能焚烧如是至诚之人呢？《列子》记载“商丘开信伪”所出现的奇迹。商丘开是一个贫穷的农夫，听人说起范氏子华的权势，能使“富者贫，贫者富”，欣然深信，便借粮备行李前往子华家作门客，以求富贵。有一天，范家的仓库着火了，子华说：“谁能跳入火中抢救锦缎绸帛的，以抢出物品的多少论功奖赏。”商丘开面无难色，往返于火海中之中，灰尘不沾染，身体无烧伤。这样一来，范氏的门徒都认为商丘开是有道术的人，向他请教道术。商丘开说：“我没有什么道术，我只是对子华能使‘富者贫，贫者富’深信不疑，唯恐信得不诚心，做得不彻底，所以就没想到安危利害，心一而已。”宰我听说这件事，便禀告孔子。孔子说：“你不知道，至信之人可以感化外物，动天地，感鬼神，纵横于天地之间，而不被任何东西阻逆。难道只是履危险、入水火这些事情吗？”以此观之，只要生起至诚求法之心，纵然穿越三千大千世界满中大火，不会被焚烧，而能获得了生死成佛道之大利。</w:t>
      </w:r>
    </w:p>
    <w:p w:rsidR="002238C9" w:rsidRDefault="002238C9" w:rsidP="00E65F34">
      <w:pPr>
        <w:ind w:firstLine="31680"/>
      </w:pPr>
      <w:r>
        <w:rPr>
          <w:rFonts w:hint="eastAsia"/>
        </w:rPr>
        <w:t>请看经文：</w:t>
      </w:r>
    </w:p>
    <w:p w:rsidR="002238C9" w:rsidRPr="009C045C" w:rsidRDefault="002238C9" w:rsidP="00E65F34">
      <w:pPr>
        <w:ind w:firstLine="31680"/>
        <w:rPr>
          <w:rStyle w:val="Emphasis"/>
        </w:rPr>
      </w:pPr>
      <w:r w:rsidRPr="009C045C">
        <w:rPr>
          <w:rStyle w:val="Emphasis"/>
          <w:rFonts w:hint="eastAsia"/>
        </w:rPr>
        <w:t>佛告阿难：彼国菩萨皆当究竟一生补处，除其本愿为众生故，以弘誓功德而自庄严，普欲度脱一切众生。阿难，彼佛国中诸声闻众，身光一寻；菩萨光明照百由旬。有二菩萨最尊第一，威神光明普照三千大千世界。阿难白佛：彼二菩萨，其号云何？佛言：一名观世音，二名大势至。此二菩萨于此国土修菩萨行，命终转化，生彼佛国。</w:t>
      </w:r>
    </w:p>
    <w:p w:rsidR="002238C9" w:rsidRDefault="002238C9" w:rsidP="00E65F34">
      <w:pPr>
        <w:ind w:firstLine="31680"/>
      </w:pPr>
      <w:r>
        <w:rPr>
          <w:rFonts w:hint="eastAsia"/>
        </w:rPr>
        <w:t>这一段是第二十三“一生补处”章，这一章是对阿弥陀佛第二十二愿的展开。前面经文叙说十方无量菩萨遵自佛刹土世尊敕令，往觐阿弥陀佛，闻法受记，广作自利利他之菩萨行。今释尊再举往生彼国者，皆具足一生补处菩萨之功德，深劝与会众求生极乐。</w:t>
      </w:r>
    </w:p>
    <w:p w:rsidR="002238C9" w:rsidRDefault="002238C9" w:rsidP="00E65F34">
      <w:pPr>
        <w:ind w:firstLine="31680"/>
      </w:pPr>
      <w:r>
        <w:rPr>
          <w:rFonts w:hint="eastAsia"/>
        </w:rPr>
        <w:t>释尊现量亲见西方净土胜妙情景，即告知阿难：极乐世界的菩萨都能够究竟到达一生补处的位置。一生补处即是等觉菩萨，意为一转生便能够补佛处，示现八相成道。如现在的弥勒菩萨正在兜率内院，等待机缘成熟，便降诞南阎浮提示现成佛，“龙华三会”广度众生。一切往生者都能够证到一生补处，换言之，一切往生者都能够圆满佛果。这是阿弥陀佛大愿所致。</w:t>
      </w:r>
    </w:p>
    <w:p w:rsidR="002238C9" w:rsidRDefault="002238C9" w:rsidP="00E65F34">
      <w:pPr>
        <w:ind w:firstLine="31680"/>
      </w:pPr>
      <w:r>
        <w:rPr>
          <w:rFonts w:hint="eastAsia"/>
        </w:rPr>
        <w:t>往生极乐世界的菩萨们，有一类直接在极乐世界修行，直趋一生补处，乃至究竟成佛。还有一类菩萨，往生前曾数数发愿，华开见佛悟无生后，即回到生死苦海救度有缘众生，为兑现因地之悲愿，不待证得一生补处，便提前到他方世界去度众生。这类菩萨有自己弘誓的功德，另一方面，亦有阿弥陀佛弘誓功德法尔自然地庄严此菩萨。就好像令他披上盔甲，用作保护，俾使其回到五浊恶世，不受五欲六尘的诱惑侵染，不至堕到三恶道。这是阿弥陀佛弘誓功德给予忘我度众生的菩萨的庄严加持。昙鸾大师《往生论注》云：“如以不朽药涂种子，在水不烂。在火不燋，得因缘即生。何以故？不朽药力故。若人一生安乐净土，后时意愿生三界教化众生，舍净土命，随愿得生。虽生三界杂生水火中，无上菩提种子毕竟不朽。何以故？以经正觉阿弥陀善住持故。”这即是还相回向成就大悲心，普欲度脱一切众生故。在度脱众生的过程中，尤其是在浊恶的世界上求佛道，下化众生，行持普贤十大愿王，其功德甚大。是故《无量寿经》云：在娑婆世界“斋戒清净一日一夜，胜在无量寿国为善百岁。”何以故？欲圆满菩萨的六度，此土难行能行，难忍能忍，故功德最大。比如修布施波罗蜜，这个世界穷人太多，无论是财布施、法布施、无畏布施，都有许多值得帮助的人。而极乐净土与他方净刹，福德自然而有，鲜有修布施的机会。又比如修忍辱，此娑婆世界众生共业所感，人我是非、恩恩怨怨、矛盾斗争冲突甚多，故而修行忍辱波罗蜜也大有用场。而极乐世界乃诸上善人俱会一处，相互生恭敬欢喜心，故亦无有修忍辱的机会。所以极乐菩萨发大心，披上弘誓铠甲来此烦恼浊恶世间，作度化众生的佛事，便能快速圆满普贤十大愿王，得阿弥陀佛愿力加持，超越通途佛法修因证果的阶位，疾速证到佛果。</w:t>
      </w:r>
    </w:p>
    <w:p w:rsidR="002238C9" w:rsidRDefault="002238C9" w:rsidP="00E65F34">
      <w:pPr>
        <w:ind w:firstLine="31680"/>
      </w:pPr>
      <w:r>
        <w:rPr>
          <w:rFonts w:hint="eastAsia"/>
        </w:rPr>
        <w:t>释尊又告诉阿难：阿弥陀佛极乐国中，有无量无数的声闻、菩萨。这些声闻、菩萨或从断惑的程度来界说，若断见思惑，即为声闻；若破尘沙、无明惑，即为菩萨。或从其往生前的身份界定，声闻的身份往生即为声闻，菩萨身份往生即为菩萨。这些亦是随顺他方世界的名称加以界说。由于断惑的程度有浅深，故其功德亦有大小之别。诸声闻众的身光有八尺，而诸菩萨的光明炽盛，能光照千万里。</w:t>
      </w:r>
    </w:p>
    <w:p w:rsidR="002238C9" w:rsidRDefault="002238C9" w:rsidP="00E65F34">
      <w:pPr>
        <w:ind w:firstLine="31680"/>
      </w:pPr>
      <w:r>
        <w:rPr>
          <w:rFonts w:hint="eastAsia"/>
        </w:rPr>
        <w:t>极乐世界众菩萨中，有两位上首菩萨，位邻极圣，最尊第一，其威神、光明，普照三千大千世界。阿难尊者闻已，心生恭敬，即向就佛禀问：“那两位菩萨的名号，如何称呼呢？”释尊回答：“一位名叫观世音菩萨，一位名叫大势至菩萨。这两位菩萨在此娑婆世界，修菩萨行，命终往生极乐世界。”《悲华经》、《观世音菩萨得大势菩萨受记经》、《妙法莲华经》等大乘经典，对二菩萨在此土发菩提心、修菩萨道具殊妙功德多有叙说。观音势至二菩萨襄助阿弥陀佛作度化众生的佛事，每日在西方净土坐侍论道，观察十方世界，何界众生机缘成熟，二菩萨便不失时机，分身前往救度。从三圣表法来看，观世音表慈悲，大势至菩萨表智慧。悲智双运，才能到达无量光寿的宝所。</w:t>
      </w:r>
    </w:p>
    <w:p w:rsidR="002238C9" w:rsidRDefault="002238C9" w:rsidP="00E65F34">
      <w:pPr>
        <w:ind w:firstLine="31680"/>
      </w:pPr>
      <w:r>
        <w:rPr>
          <w:rFonts w:hint="eastAsia"/>
        </w:rPr>
        <w:t>从三圣的姿态来看，三圣在极乐世界示现为坐像，一一宝树下，各有一佛二菩萨像，遍满彼国。而在娑婆本土，三圣示现为立像。何以示现为立像，善导大师阐释云：娑婆世界，众苦交集，众生迷惑颠倒，每每履临三恶道的火坑，若不举足即时施以救度，众生陷溺之苦便难避免。是故西方三圣基于大悲本愿，以立像作为救度常没众生的方便。阿弥陀佛垂右臂，表应时授手拯救之意；阿弥陀佛左手端的莲华，表愿力加佑，接引念佛人神识往生极乐世界。这朵莲华即是念佛人的生处。左边的观音菩萨手执净瓶与杨枝，表慈悲济物，令人于临命终时，心得清凉。右边的势至菩萨手持莲华，表般若智慧，摄念佛人，归于净土。</w:t>
      </w:r>
    </w:p>
    <w:p w:rsidR="002238C9" w:rsidRDefault="002238C9" w:rsidP="00E65F34">
      <w:pPr>
        <w:ind w:firstLine="31680"/>
      </w:pPr>
      <w:r>
        <w:rPr>
          <w:rFonts w:hint="eastAsia"/>
        </w:rPr>
        <w:t>从三圣次第示现来说，当来旷远不可计劫，阿弥陀佛当般涅槃，观世音菩萨继位作佛，号普光功德山王如来。又经旷远不可计劫，普光功德山王佛当般涅槃，大势至菩萨继位作佛，号善住功德宝王如来，住持净土，广度众生，永不涅槃。阿弥陀佛般涅槃后，或有众生不见佛者，有诸菩萨得念佛三昧时，常见阿弥陀佛。证知西方三圣次第示现涅槃，继位作佛，亦是度众生的方便。观音势至继位作佛住持正法与阿弥陀佛住持正法，广度众生亦无二无别。西方三圣同体应化，妙感难思。</w:t>
      </w:r>
    </w:p>
    <w:p w:rsidR="002238C9" w:rsidRDefault="002238C9" w:rsidP="00E65F34">
      <w:pPr>
        <w:ind w:firstLine="31680"/>
      </w:pPr>
      <w:r>
        <w:rPr>
          <w:rFonts w:hint="eastAsia"/>
        </w:rPr>
        <w:t>从修行方法来看，以大势至“都摄六根，净念相继”的方法，修观世音“反闻闻自性”的功夫。当念佛时，即念返观，专注一境，即念即观，即观即念，重重体究，切切提撕，越究越切，及至力极功纯，豁然和念脱落，证入无念无不念境界，可谓得三摩地，斯为第一。</w:t>
      </w:r>
    </w:p>
    <w:p w:rsidR="002238C9" w:rsidRDefault="002238C9" w:rsidP="00E65F34">
      <w:pPr>
        <w:ind w:firstLine="31680"/>
      </w:pPr>
      <w:r>
        <w:rPr>
          <w:rFonts w:hint="eastAsia"/>
        </w:rPr>
        <w:t>请看经文：</w:t>
      </w:r>
    </w:p>
    <w:p w:rsidR="002238C9" w:rsidRPr="009C045C" w:rsidRDefault="002238C9" w:rsidP="00E65F34">
      <w:pPr>
        <w:ind w:firstLine="31680"/>
        <w:rPr>
          <w:rStyle w:val="Emphasis"/>
        </w:rPr>
      </w:pPr>
      <w:r w:rsidRPr="009C045C">
        <w:rPr>
          <w:rStyle w:val="Emphasis"/>
          <w:rFonts w:hint="eastAsia"/>
        </w:rPr>
        <w:t>阿难，其有众生生彼国者，皆悉具足三十二相，智慧成满，深入诸法，究畅要妙，神通无碍，诸根明利。其钝根者成就二忍，其利根者得不可计无生法忍。又彼菩萨，乃至成佛，不受恶趣，神通自在，常识宿命；除生他方五浊恶世，示现同彼，如我国也。</w:t>
      </w:r>
    </w:p>
    <w:p w:rsidR="002238C9" w:rsidRDefault="002238C9" w:rsidP="00E65F34">
      <w:pPr>
        <w:ind w:firstLine="31680"/>
      </w:pPr>
      <w:r>
        <w:rPr>
          <w:rFonts w:hint="eastAsia"/>
        </w:rPr>
        <w:t>下面这几章经文介绍极乐世界诸菩萨功德、日常修道生活，俾令与会者生起欣慕之心，同时了解当来吾人到极乐世界的修道生活概况。提前熏习，有助于顺利适应极乐世界环境条件。</w:t>
      </w:r>
    </w:p>
    <w:p w:rsidR="002238C9" w:rsidRDefault="002238C9" w:rsidP="00E65F34">
      <w:pPr>
        <w:ind w:firstLine="31680"/>
      </w:pPr>
      <w:r>
        <w:rPr>
          <w:rFonts w:hint="eastAsia"/>
        </w:rPr>
        <w:t>释尊又告诉阿难：十方无量无边的刹土，其有信愿称名三辈九品往生彼国者，悉皆具足三十二大人相。三十二相者，从第一足平安相、第二千幅轮相、第三手指纤长相乃至第三十二顶成肉髻相，乃佛地果德之相。从藏教来说，行人经过三大阿僧祇劫的修行，证得佛德，还要用一百小劫来修行相好，最快须经九十一劫。成就一百种福德，才能庄严一相，亦名百福庄严相。吾辈凡夫福德浅薄，是不具足三十二相的。然信愿称名，往生净土，阿弥陀佛恩德的赐予，能令往生自然具足佛的相好，不由修得。</w:t>
      </w:r>
    </w:p>
    <w:p w:rsidR="002238C9" w:rsidRDefault="002238C9" w:rsidP="00E65F34">
      <w:pPr>
        <w:ind w:firstLine="31680"/>
      </w:pPr>
      <w:r>
        <w:rPr>
          <w:rFonts w:hint="eastAsia"/>
        </w:rPr>
        <w:t>诸往生者不仅容貌庄严，内在的德能也很胜妙。其根本智与后得智悉皆成就圆满。以般若空慧，深入了达诸法的事理、因果、性相，如海印三昧，明照万象。究竟畅达诸法的精要、微妙之处。已能知一切诸法如幻如影，已能于一切世法无所著，已能起一切佛地诸善根，已入一切智境。吾人在此娑婆秽土，心性暗钝，智慧难得开启，而一经往生彼土，则本具的自然智、无师智、广大智便得现前。极乐菩萨不仅具有圆满的智慧，六种神通亦皆现前，能一念间，分身无量往诣他方诸佛刹土，上供诸佛，下化众生。这种种无碍的神通是阿弥陀佛恩赐给往生者的，而且其神通远超声闻、菩萨的神通，乃是佛神通的展示。在极乐净土，诸菩萨六根清净，聪明锐利，六根功能现前，六根互用，神妙莫测。其有愚钝根机的往生者（</w:t>
      </w:r>
      <w:r w:rsidRPr="009C045C">
        <w:rPr>
          <w:rStyle w:val="Char"/>
          <w:rFonts w:hint="eastAsia"/>
          <w:sz w:val="28"/>
        </w:rPr>
        <w:t>中下辈品生者</w:t>
      </w:r>
      <w:r>
        <w:rPr>
          <w:rFonts w:hint="eastAsia"/>
        </w:rPr>
        <w:t>），也能成就音响忍（</w:t>
      </w:r>
      <w:r w:rsidRPr="009C045C">
        <w:rPr>
          <w:rStyle w:val="Char"/>
          <w:rFonts w:hint="eastAsia"/>
          <w:sz w:val="28"/>
        </w:rPr>
        <w:t>知音响性空</w:t>
      </w:r>
      <w:r>
        <w:rPr>
          <w:rFonts w:hint="eastAsia"/>
        </w:rPr>
        <w:t>）和柔顺忍（</w:t>
      </w:r>
      <w:r w:rsidRPr="009C045C">
        <w:rPr>
          <w:rStyle w:val="Char"/>
          <w:rFonts w:hint="eastAsia"/>
          <w:sz w:val="28"/>
        </w:rPr>
        <w:t>身心柔软，随顺法性</w:t>
      </w:r>
      <w:r>
        <w:rPr>
          <w:rFonts w:hint="eastAsia"/>
        </w:rPr>
        <w:t>），而上根利智者（</w:t>
      </w:r>
      <w:r w:rsidRPr="009C045C">
        <w:rPr>
          <w:rStyle w:val="Char"/>
          <w:rFonts w:hint="eastAsia"/>
          <w:sz w:val="28"/>
        </w:rPr>
        <w:t>上辈生者</w:t>
      </w:r>
      <w:r>
        <w:rPr>
          <w:rFonts w:hint="eastAsia"/>
        </w:rPr>
        <w:t>），一俟往生，华开见佛，即可获得诸如如幻忍、如焰忍、如响忍、如梦忍、如电忍、如化忍、如虚空忍、解脱忍、无愿忍、无相忍，乃至无一法可执计之无生忍。</w:t>
      </w:r>
    </w:p>
    <w:p w:rsidR="002238C9" w:rsidRDefault="002238C9" w:rsidP="00E65F34">
      <w:pPr>
        <w:ind w:firstLine="31680"/>
      </w:pPr>
      <w:r>
        <w:rPr>
          <w:rFonts w:hint="eastAsia"/>
        </w:rPr>
        <w:t>世尊又告阿难：极乐世界的诸菩萨，修行菩萨大行，乃至到成佛的全过程中，不会再受五恶趣生死轮回之事。他们具有种种的神通，于一切法得大自在，恒常识达宿命，能洞视十法界情景，彻听十法界种种音声。然另有一类极乐菩萨因地曾发愿华开见佛后，要生到他方五浊恶世去度化众生，如我释迦所示现的娑婆世界，示现为人趣，同彼浊恶众生，生老病死之相，和光同尘，随众生机应化施教，游戏神通，建水月道场，做梦中佛事，度梦中众生，能令无明大梦众生悉往极乐世界，成为大觉者。证知极乐世界菩萨们的大悲德业，何其尊胜！</w:t>
      </w:r>
    </w:p>
    <w:p w:rsidR="002238C9" w:rsidRDefault="002238C9" w:rsidP="00E65F34">
      <w:pPr>
        <w:ind w:firstLine="31680"/>
      </w:pPr>
      <w:r>
        <w:rPr>
          <w:rFonts w:hint="eastAsia"/>
        </w:rPr>
        <w:t>南无阿弥陀佛！</w:t>
      </w:r>
    </w:p>
    <w:p w:rsidR="002238C9" w:rsidRDefault="002238C9" w:rsidP="00E65F34">
      <w:pPr>
        <w:ind w:firstLine="31680"/>
      </w:pPr>
    </w:p>
    <w:p w:rsidR="002238C9" w:rsidRDefault="002238C9" w:rsidP="00E65F34">
      <w:pPr>
        <w:ind w:firstLine="31680"/>
      </w:pPr>
      <w:r>
        <w:rPr>
          <w:rFonts w:hint="eastAsia"/>
        </w:rPr>
        <w:t>（待续）</w:t>
      </w:r>
    </w:p>
    <w:p w:rsidR="002238C9" w:rsidRDefault="002238C9" w:rsidP="00C01874">
      <w:pPr>
        <w:pStyle w:val="Heading1"/>
      </w:pPr>
      <w:r>
        <w:rPr>
          <w:rFonts w:hint="eastAsia"/>
        </w:rPr>
        <w:t>《佛说无量寿经》讲记之三十二</w:t>
      </w:r>
    </w:p>
    <w:p w:rsidR="002238C9" w:rsidRDefault="002238C9" w:rsidP="00E65F34">
      <w:pPr>
        <w:ind w:firstLine="31680"/>
      </w:pPr>
      <w:r>
        <w:rPr>
          <w:rFonts w:hint="eastAsia"/>
        </w:rPr>
        <w:t>释大安</w:t>
      </w:r>
    </w:p>
    <w:p w:rsidR="002238C9" w:rsidRDefault="002238C9" w:rsidP="00E65F34">
      <w:pPr>
        <w:ind w:firstLine="31680"/>
      </w:pPr>
      <w:r>
        <w:rPr>
          <w:rFonts w:hint="eastAsia"/>
        </w:rPr>
        <w:t>（接上期）</w:t>
      </w:r>
    </w:p>
    <w:p w:rsidR="002238C9" w:rsidRDefault="002238C9" w:rsidP="00E65F34">
      <w:pPr>
        <w:ind w:firstLine="31680"/>
      </w:pPr>
      <w:r>
        <w:rPr>
          <w:rFonts w:hint="eastAsia"/>
        </w:rPr>
        <w:t>诸位大德比丘、诸位居士同修：</w:t>
      </w:r>
    </w:p>
    <w:p w:rsidR="002238C9" w:rsidRDefault="002238C9" w:rsidP="00E65F34">
      <w:pPr>
        <w:ind w:firstLine="31680"/>
      </w:pPr>
      <w:r>
        <w:rPr>
          <w:rFonts w:hint="eastAsia"/>
        </w:rPr>
        <w:t>请看经文：</w:t>
      </w:r>
    </w:p>
    <w:p w:rsidR="002238C9" w:rsidRPr="0005423F" w:rsidRDefault="002238C9" w:rsidP="00E65F34">
      <w:pPr>
        <w:ind w:firstLine="31680"/>
        <w:rPr>
          <w:rStyle w:val="Emphasis"/>
        </w:rPr>
      </w:pPr>
      <w:r w:rsidRPr="0005423F">
        <w:rPr>
          <w:rStyle w:val="Emphasis"/>
          <w:rFonts w:hint="eastAsia"/>
        </w:rPr>
        <w:t>佛语阿难：彼国菩萨承佛威神，一食之顷往诣十方无量世界，恭敬供养诸佛世尊。随心所念，华香、伎乐、衣盖、幢幡，无数无量供养之具，自然化生，应念即至。珍妙殊特，非世所有，辄以奉散诸佛，及诸菩萨声闻之众。在虚空中化成华盖，光色昱烁，香气普熏。其华周圆四百里者，如是转倍，乃覆三千大千世界。随其前后，以次化没。其诸菩萨佥然欣悦，于虚空中共奏天乐，以微妙音歌叹佛德，听受经法，欢喜无量。供养佛已，未食之前，忽然轻举，还其本国。</w:t>
      </w:r>
    </w:p>
    <w:p w:rsidR="002238C9" w:rsidRDefault="002238C9" w:rsidP="00E65F34">
      <w:pPr>
        <w:ind w:firstLine="31680"/>
      </w:pPr>
      <w:r>
        <w:rPr>
          <w:rFonts w:hint="eastAsia"/>
        </w:rPr>
        <w:t>这一段是“菩萨出供”第二十四章，介绍极乐世界诸菩萨自行化他之菩萨行。广修供养，乃普贤十大愿王之一。在此娑婆世界，吾人不容易作成广修供养的功德，一则我们很难值遇到佛。二则或值佛，因自己业深福薄，亦难措办诸供具，徒增懊恼之心。阿弥陀佛因地考察他方世界众生的这种情形，便发出“一时普供诸佛愿”（</w:t>
      </w:r>
      <w:r w:rsidRPr="0005423F">
        <w:rPr>
          <w:rStyle w:val="Char"/>
          <w:rFonts w:hint="eastAsia"/>
          <w:sz w:val="28"/>
        </w:rPr>
        <w:t>第</w:t>
      </w:r>
      <w:r w:rsidRPr="0005423F">
        <w:rPr>
          <w:rStyle w:val="Char"/>
          <w:sz w:val="28"/>
        </w:rPr>
        <w:t>23</w:t>
      </w:r>
      <w:r w:rsidRPr="0005423F">
        <w:rPr>
          <w:rStyle w:val="Char"/>
          <w:rFonts w:hint="eastAsia"/>
          <w:sz w:val="28"/>
        </w:rPr>
        <w:t>愿</w:t>
      </w:r>
      <w:r>
        <w:rPr>
          <w:rFonts w:hint="eastAsia"/>
        </w:rPr>
        <w:t>）、“供具自皆如意愿”（</w:t>
      </w:r>
      <w:r w:rsidRPr="0005423F">
        <w:rPr>
          <w:rStyle w:val="Char"/>
          <w:rFonts w:hint="eastAsia"/>
          <w:sz w:val="28"/>
        </w:rPr>
        <w:t>第</w:t>
      </w:r>
      <w:r w:rsidRPr="0005423F">
        <w:rPr>
          <w:rStyle w:val="Char"/>
          <w:sz w:val="28"/>
        </w:rPr>
        <w:t>24</w:t>
      </w:r>
      <w:r w:rsidRPr="0005423F">
        <w:rPr>
          <w:rStyle w:val="Char"/>
          <w:rFonts w:hint="eastAsia"/>
          <w:sz w:val="28"/>
        </w:rPr>
        <w:t>愿</w:t>
      </w:r>
      <w:r>
        <w:rPr>
          <w:rFonts w:hint="eastAsia"/>
        </w:rPr>
        <w:t>）。这一段经文，就是对阿弥陀佛这二愿的展开。</w:t>
      </w:r>
    </w:p>
    <w:p w:rsidR="002238C9" w:rsidRDefault="002238C9" w:rsidP="00E65F34">
      <w:pPr>
        <w:ind w:firstLine="31680"/>
      </w:pPr>
      <w:r>
        <w:rPr>
          <w:rFonts w:hint="eastAsia"/>
        </w:rPr>
        <w:t>释尊告知阿难：极乐世界的菩萨们仰承阿弥陀佛威神愿力的加持，能够分身无量，同时到达十方无量无边的世界，恭敬供养无央数的诸佛世尊。“一食之顷”指晨朝清明之时，往十方供养诸佛，以食时还到本国，表疾速义。恭敬义、超越时空自在义，表菩萨因华会趋佛果义。极乐世界诸菩萨供养之具广大甚多，无数无边，不可思议。诸如：种种名华、种种宝香、种种伎乐、种种宝衣、伞盖、幢幡等，这些供养之具，应其欲供养之念，自然化现于手中。意念无须供具时，这些供具即自然化去。此乃阿弥陀佛愿力福德加持所致。</w:t>
      </w:r>
    </w:p>
    <w:p w:rsidR="002238C9" w:rsidRDefault="002238C9" w:rsidP="00E65F34">
      <w:pPr>
        <w:ind w:firstLine="31680"/>
      </w:pPr>
      <w:r>
        <w:rPr>
          <w:rFonts w:hint="eastAsia"/>
        </w:rPr>
        <w:t>这些供养之具，珍贵奇妙殊特，非世间之物，亦非天上之物，无与伦比。极乐诸菩萨于清旦时，各以衣裓盛诸妙华，分身散影，往到十方，散华供养他方诸佛，及诸菩萨声闻圣众。如那些天华在虚空中，神变成华盖。光明色彩极为璀璨，华盖散发奇妙的香气，普熏十方无量世界。这些华盖皆在虚空中下向，华盖中若有天华呈枯萎状，即会堕在地面，有劲风吹萎华自然隐去。华盖的体量，最小的华盖也有十由旬（即四百里）。诸菩萨若不以新华重新奉散，则前面所散的华合成的伞盖终不堕落。这些华盖或二十由旬，或三十由旬，或百由旬，或千由旬，或覆盖小千世界，或覆盖中千世界，倍倍增上，乃至遍覆三千大千世界。这些华盖团圆正等，华极软好，胜于前华数千百倍，光色香气之奇特，无以言表。随诸菩萨前后奉散供养，华盖次第化没显现。</w:t>
      </w:r>
    </w:p>
    <w:p w:rsidR="002238C9" w:rsidRDefault="002238C9" w:rsidP="00E65F34">
      <w:pPr>
        <w:ind w:firstLine="31680"/>
      </w:pPr>
      <w:r>
        <w:rPr>
          <w:rFonts w:hint="eastAsia"/>
        </w:rPr>
        <w:t>其诸菩萨皆大欢喜，于虚空中，大共作众音自然伎乐，以微妙音声歌扬赞叹佛的功德。当此之时，快乐不可言。诸菩萨皆悉却坐听受经法，益明智慧，欢喜无量。诸菩萨供养听经讫竟，便皆起为佛作礼而去。日未中时，各飞还极乐国，为阿弥陀佛作礼，皆却坐听经，生大欢喜心。“还其本国”，事相上是回到极乐国，从理上看，本国即本处，本处即本心。回到阿弥陀佛的本心，亦即回到当人的心源本地，其无量禅悦法喜，妙不可言。如是清旦奉事供养赞叹无量诸佛的盛况，皆由阿弥陀佛本愿加威，以及自己宿世曾供诸佛之善根相续故，善修习普贤大愿故，善摄取众生故，善成就大悲心故。</w:t>
      </w:r>
    </w:p>
    <w:p w:rsidR="002238C9" w:rsidRDefault="002238C9" w:rsidP="00E65F34">
      <w:pPr>
        <w:ind w:firstLine="31680"/>
      </w:pPr>
      <w:r>
        <w:rPr>
          <w:rFonts w:hint="eastAsia"/>
        </w:rPr>
        <w:t>请看经文：</w:t>
      </w:r>
    </w:p>
    <w:p w:rsidR="002238C9" w:rsidRPr="0005423F" w:rsidRDefault="002238C9" w:rsidP="00E65F34">
      <w:pPr>
        <w:ind w:firstLine="31680"/>
        <w:rPr>
          <w:rStyle w:val="Emphasis"/>
        </w:rPr>
      </w:pPr>
      <w:r w:rsidRPr="0005423F">
        <w:rPr>
          <w:rStyle w:val="Emphasis"/>
          <w:rFonts w:hint="eastAsia"/>
        </w:rPr>
        <w:t>佛语阿难：无量寿佛为诸声闻、菩萨、天人颁宣法时，都悉集会七宝讲堂，广宣道教，演畅妙法，莫不欢喜，心解得道。即时四方自然风起，吹七宝树，出五音声。无量妙华随风四散，自然供养，如是不绝。一切诸天皆赍天上百千华香、万种伎乐，供养其佛及诸菩萨、声闻之众。普散华香，奏诸音乐，前后来往，更相开避。当斯之时，熙怡快乐，不可胜言。</w:t>
      </w:r>
    </w:p>
    <w:p w:rsidR="002238C9" w:rsidRDefault="002238C9" w:rsidP="00E65F34">
      <w:pPr>
        <w:ind w:firstLine="31680"/>
      </w:pPr>
      <w:r>
        <w:rPr>
          <w:rFonts w:hint="eastAsia"/>
        </w:rPr>
        <w:t>这一段是“广宣妙法”第二十五章，描绘阿弥陀佛在极乐本土讲经说法的法会盛况。</w:t>
      </w:r>
    </w:p>
    <w:p w:rsidR="002238C9" w:rsidRDefault="002238C9" w:rsidP="00E65F34">
      <w:pPr>
        <w:ind w:firstLine="31680"/>
      </w:pPr>
      <w:r>
        <w:rPr>
          <w:rFonts w:hint="eastAsia"/>
        </w:rPr>
        <w:t>释尊告知阿难：阿弥陀佛在极乐世界恒常为诸声闻（方便有余土）、菩萨（实报庄严土）、天人（凡圣同居土）讲经说法时，无论是清旦供养闻法于他方，还归本国的自土菩萨，还是他方刹土来生的菩萨，悉皆云集于七宝讲堂，悉前为阿弥陀佛作礼，却坐听经。其讲堂的材质是由七宝乃至无量诸宝所合成，光亮、柔软，充满宝香。阿弥陀佛端坐在宝座上，以无碍辩才广宣演畅大乘的道法，诸如真空妙有，知法如幻梦，究竟菩萨道，通达诸法性，一切空无我，专求佛净土。阿弥陀佛说法的本怀，欲令一切闻法者，都以如来涅槃而涅槃之，故唯说一乘法，如一味雨，花草树木，各得生长。可谓如来一音而说法，众生随类各得解。听佛开示咸悟入，欢喜充遍皆作道。</w:t>
      </w:r>
    </w:p>
    <w:p w:rsidR="002238C9" w:rsidRDefault="002238C9" w:rsidP="00E65F34">
      <w:pPr>
        <w:ind w:firstLine="31680"/>
      </w:pPr>
      <w:r>
        <w:rPr>
          <w:rFonts w:hint="eastAsia"/>
        </w:rPr>
        <w:t>即当与会大众闻法欢喜之时，自然感得种种奇妙的供养。其一，东、南、西、北四方法尔自然地生起了清风，清风吹拂着七宝树的树叶，宝网铃铎，发出宫、商、角、徵、羽五种音声，清畅哀亮，微妙和雅。此清风音声的供养，令法会更增庄严神圣之感。其二，清风吹拂七宝行树，无量的妙华随其德风所吹，四面散开，覆盖其国，皆在虚空中下向，妙华极自软好，其香遍满国中。华皆自然奉散阿弥陀佛及诸菩萨、阿罗汉身上，华堕地四寸，华适小萎，则自然清风吹，萎华自然去，则四方俱复自然清风吹起，吹七宝树，七宝树皆复自作五音声，树华供养，如前不绝。其三，又有他方世界的天人，从四天王诸天人，忉利天诸天人，乃至色究竟天诸天人，皆持天上万种自然之物，百种杂色华，百种杂香，百种幢幡宝衣，万种伎乐，恭敬前来为阿弥陀佛作礼，供养阿弥陀佛及众菩萨阿罗汉。诸天人皆复大作伎乐，歌扬赞叹阿弥陀佛及菩萨圣众，当是之时，快乐不可言。</w:t>
      </w:r>
    </w:p>
    <w:p w:rsidR="002238C9" w:rsidRDefault="002238C9" w:rsidP="00E65F34">
      <w:pPr>
        <w:ind w:firstLine="31680"/>
      </w:pPr>
      <w:r>
        <w:rPr>
          <w:rFonts w:hint="eastAsia"/>
        </w:rPr>
        <w:t>诸天人前来者，转去避后来者，后来者转复供养如前，更相开路避迹，相让不碍。就在阿弥陀佛说法，及以风华、天乐供养之时，与会大众及他方供养天人，悉皆熙怡快乐，不可胜言。亦表征“万水朝东，众星拱月”之盛况。</w:t>
      </w:r>
    </w:p>
    <w:p w:rsidR="002238C9" w:rsidRDefault="002238C9" w:rsidP="00E65F34">
      <w:pPr>
        <w:ind w:firstLine="31680"/>
      </w:pPr>
      <w:r>
        <w:rPr>
          <w:rFonts w:hint="eastAsia"/>
        </w:rPr>
        <w:t>请看经文：</w:t>
      </w:r>
    </w:p>
    <w:p w:rsidR="002238C9" w:rsidRPr="0005423F" w:rsidRDefault="002238C9" w:rsidP="00E65F34">
      <w:pPr>
        <w:ind w:firstLine="31680"/>
        <w:rPr>
          <w:rStyle w:val="Emphasis"/>
        </w:rPr>
      </w:pPr>
      <w:r w:rsidRPr="0005423F">
        <w:rPr>
          <w:rStyle w:val="Emphasis"/>
          <w:rFonts w:hint="eastAsia"/>
        </w:rPr>
        <w:t>佛告阿难：生彼佛国诸菩萨等，所可讲说，常宣正法，随顺智慧，无违无失。于其国土所有万物，无我所心，无染著心。去来进止，情无所系，随意自在，无所适莫。无彼无我，无竞无讼，于诸众生得大慈悲饶益之心。柔润调伏，无忿恨心。离盖清净，无厌怠心。等心、胜心、深心、定心，爱法、乐法、喜法之心。灭诸烦恼，离五趣心。</w:t>
      </w:r>
    </w:p>
    <w:p w:rsidR="002238C9" w:rsidRDefault="002238C9" w:rsidP="00E65F34">
      <w:pPr>
        <w:ind w:firstLine="31680"/>
      </w:pPr>
      <w:r>
        <w:rPr>
          <w:rFonts w:hint="eastAsia"/>
        </w:rPr>
        <w:t>这是第二十六章“菩萨功德”，描述极乐世界诸菩萨自利化他的功德。首先是赞叹诸菩萨之心相功德。释尊告诉阿难：往生到极乐净土的诸菩萨等</w:t>
      </w:r>
      <w:r>
        <w:t>——</w:t>
      </w:r>
      <w:r>
        <w:rPr>
          <w:rFonts w:hint="eastAsia"/>
        </w:rPr>
        <w:t>“等”包括声闻、天人。他们虽然遍修六度万行，摄化十方众生，但以弘法为修持主要科目。在十方无量刹土中，无三宝处建立三宝，示佛法如佛。极乐世界诸菩萨口业清净，不讲说则已，苟所可讲说，常宣说正法。这些正法的宣讲，悉能随顺阿弥陀佛的智慧，与一切种智相应。随顺佛智所说，皆无违佛意。随顺佛智故，所说教法无有误失。虽极乐世界具有无尽的庄严，所有的万物，所谓宫殿楼观、池流华树及饮食衣服华香等，悉皆种种珍宝合成，穷微极妙。然诸菩萨了达诸法空性，对这些珍宝万物，没有我所占有的观念。何以故？诸往生者得弥陀愿力的加持，能以般若空慧，破除对身见我执的贪恋执著。（</w:t>
      </w:r>
      <w:r w:rsidRPr="0005423F">
        <w:rPr>
          <w:rStyle w:val="Char"/>
          <w:rFonts w:hint="eastAsia"/>
          <w:sz w:val="28"/>
        </w:rPr>
        <w:t>有我之情执，自外诸法，皆以为我之所有，而生贪著心</w:t>
      </w:r>
      <w:r>
        <w:rPr>
          <w:rFonts w:hint="eastAsia"/>
        </w:rPr>
        <w:t>）。阿弥陀佛第十愿“不起贪计身见愿”便是对治之法。今言离我所心，即是离实有我所有之事物的心。由是自然离染污执著之心。</w:t>
      </w:r>
    </w:p>
    <w:p w:rsidR="002238C9" w:rsidRDefault="002238C9" w:rsidP="00E65F34">
      <w:pPr>
        <w:ind w:firstLine="31680"/>
      </w:pPr>
      <w:r>
        <w:rPr>
          <w:rFonts w:hint="eastAsia"/>
        </w:rPr>
        <w:t>由于极乐诸菩萨离开了我执法执，是故无论是分身遍至十方世界，还是一念顷还归本国，悉皆逍遥自在，无作妙用，远离心理情感的滞碍。无论到净土还是秽土，悉皆平等供养诸佛，不于净土生胜妙想，不于秽土生轻慢想。无论是往诣佛所，还是安止闲处，悉皆随缘进止，应机而动。菩萨无心，以众生心为心。因缘具足即繁兴佛事，因缘不足正好心乐寂灭。随意自在，无可无不可。由于没有“我”的执著，便无有他人的对待角峙。自他不二，平等一体，也就无有竞争斗讼之事。心平则天下平，太和世界，其乐融融。</w:t>
      </w:r>
    </w:p>
    <w:p w:rsidR="002238C9" w:rsidRDefault="002238C9" w:rsidP="00E65F34">
      <w:pPr>
        <w:ind w:firstLine="31680"/>
      </w:pPr>
      <w:r>
        <w:rPr>
          <w:rFonts w:hint="eastAsia"/>
        </w:rPr>
        <w:t>极乐世界诸菩萨人法二空，便能契入诸法平等一相，便法尔自然地显现菩萨心德之相，兹以十一句赞叹之。于中初一句为总，后十句为别。诸菩萨于诸众生生起无缘大慈、同体大悲、平等饶益之心，哀愍众生等同一子，常为拔生死苦与涅槃乐之事。具体到净土法门，乃教化引导众生念佛求生极乐净土，横超三界，安享极乐。须知，菩萨道的动力机制即是菩提心，而大慈悲心则是菩提心的核心内涵。菩萨若能极力专修一法而通达其理，一切佛法都了如其掌。一法即是大慈悲心。因为大悲悯心的缘故，一切佛法皆能显现于诸菩萨手中。</w:t>
      </w:r>
    </w:p>
    <w:p w:rsidR="002238C9" w:rsidRDefault="002238C9" w:rsidP="00E65F34">
      <w:pPr>
        <w:ind w:firstLine="31680"/>
      </w:pPr>
      <w:r>
        <w:rPr>
          <w:rFonts w:hint="eastAsia"/>
        </w:rPr>
        <w:t>由无我空慧生起了大慈悲饶益之心，身心自然柔软，润泽，调和控制身口意业，制伏除灭诸恶行，无有愤怒怨恨心。菩萨为饶益众生，不惜一切，何能恼恨众生呢？瞋恨心乃断损菩提心的根本，障碍慈悲心，是故极乐诸菩萨自然远离。极乐世界诸菩萨由大慈悲心的牵引，次第生起诸多善心。首先是“离盖清净无厌怠心”。五盖：贪欲盖、瞋恚盖、昏沉睡眠盖、掉举恶心盖、疑盖，此五种烦恼覆盖真如妙心，使吾人佛性透显不出来。极乐世界诸菩萨都内心清净，离了这五盖，因而于其上求下化之菩萨行，不疲不厌，不懈怠、不放逸。如是虚空界尽，众生界尽，众生业尽，众生烦恼尽，其诸菩萨行愿无有穷尽。念念相续，无有间断，身语意业，无有疲厌。于诸怨亲贵贱众生有平等救度之心，超越二乘，专修大乘行法之胜心，求证佛果之深切、深信、深固之心。常在三昧，远离散乱之心。爱乐佛法之心，乐求妙法之心，得法欢喜之心。伏灭贪瞋痴种种烦恼，自然离开五道轮回之心。极乐世界诸菩萨，仰承阿弥陀佛威神愿力加被，了达诸法空无我，从体起用，繁兴诸多性德心相。兹以大慈悲饶益众生之心为首，概略列举十一种菩萨心相，若广说者，穷劫难尽。</w:t>
      </w:r>
    </w:p>
    <w:p w:rsidR="002238C9" w:rsidRDefault="002238C9" w:rsidP="00E65F34">
      <w:pPr>
        <w:ind w:firstLine="31680"/>
      </w:pPr>
      <w:r>
        <w:rPr>
          <w:rFonts w:hint="eastAsia"/>
        </w:rPr>
        <w:t>请看经文：</w:t>
      </w:r>
    </w:p>
    <w:p w:rsidR="002238C9" w:rsidRPr="0005423F" w:rsidRDefault="002238C9" w:rsidP="00E65F34">
      <w:pPr>
        <w:ind w:firstLine="31680"/>
        <w:rPr>
          <w:rStyle w:val="Emphasis"/>
        </w:rPr>
      </w:pPr>
      <w:r w:rsidRPr="0005423F">
        <w:rPr>
          <w:rStyle w:val="Emphasis"/>
          <w:rFonts w:hint="eastAsia"/>
        </w:rPr>
        <w:t>究竟一切菩萨所行，具足成就无量功德。得深禅定，诸通明慧。游志七觉，修心佛法。肉眼清彻，靡不分了；天眼通达，无量无限；法眼观察，究竟诸道；慧眼见真，能度彼岸；佛眼具足，觉了法性。以无碍智，为人演说。等观三界，空无所有。志求佛法，具诸辩才。除灭众生烦恼之患。从如来生，解法如如。善知集灭音声方便，不欣世语，乐在正论。修诸善本，志崇佛道。知一切法，皆悉寂灭。生身烦恼，二余俱尽。闻甚深法，心不疑惧。常能修行其大悲者，深远微妙，靡不覆载。究竟一乘，至于彼岸。决断疑网，慧由心出。于佛教法，该罗无外。</w:t>
      </w:r>
    </w:p>
    <w:p w:rsidR="002238C9" w:rsidRDefault="002238C9" w:rsidP="00E65F34">
      <w:pPr>
        <w:ind w:firstLine="31680"/>
      </w:pPr>
      <w:r>
        <w:rPr>
          <w:rFonts w:hint="eastAsia"/>
        </w:rPr>
        <w:t>此段经文继续赞叹极乐诸菩萨功德，一则令与会大众熟稔极乐诸菩萨胜妙功德，生起欣慕心；二则透过极乐诸菩萨的行持，彰显入菩萨行，启如来藏性之妙道。诚如善财童子五十三参，于一一善知识前恭敬禀告：“我已先发无上菩提心，而未知菩萨云何学菩萨行，云何起菩萨行，乃至云何于普贤行疾得圆满。”而这部《无量寿经》对善财童子的禀问有着完备的解答，体现在三个部分。第一部分在本经通序中，与会的贤劫中一切菩萨，皆遵普贤大士之德，于他方世界无三宝处，示现八相成道，于诸众生作不请之友。如纯孝之子，爱敬父母。于诸众生，爱敬父母。令诸众生，皆度彼岸。第二部分就是阿弥陀佛因地起发大愿，由愿导行，无央数劫“一向专志庄严妙土”，广修菩萨六度万行，圆满大愿，自致作佛的过程。第三部分即是这一段经文，极乐世界诸菩萨自行化他德业。对这三部分经文如理思惟，销归自性，便能对大乘菩萨行的修持，了达精要。</w:t>
      </w:r>
    </w:p>
    <w:p w:rsidR="002238C9" w:rsidRDefault="002238C9" w:rsidP="00E65F34">
      <w:pPr>
        <w:ind w:firstLine="31680"/>
      </w:pPr>
      <w:r>
        <w:rPr>
          <w:rFonts w:hint="eastAsia"/>
        </w:rPr>
        <w:t>此一大段经文广为赞叹极乐诸菩萨功德，分总叹与别叹。初二句为总叹。极乐诸菩萨从因行层面看，乃究竟圆满菩萨所行之六度万行。从果德层面看，乃具足成就无量功德。别叹有六种功德的展开。一者，定慧具足。极乐诸菩萨甚深禅定，即首楞严大定及般舟三昧等。于此禅定，显发种种神通智慧。其三明智慧，即佛之十种智慧之力（</w:t>
      </w:r>
      <w:r w:rsidRPr="0005423F">
        <w:rPr>
          <w:rStyle w:val="Char"/>
          <w:rFonts w:hint="eastAsia"/>
          <w:sz w:val="28"/>
        </w:rPr>
        <w:t>略称十力</w:t>
      </w:r>
      <w:r>
        <w:rPr>
          <w:rFonts w:hint="eastAsia"/>
        </w:rPr>
        <w:t>），何为十力？一、知处非处智力。二、知三世业报智力。三、知诸禅解脱三昧智力，四、知诸根胜劣智力，五、知众生种种欲智力，六、知种种界智力，七、知一切至处道智力，八、知宿命无漏智力，九、知天眼无碍智力，十、知永断习气智力（</w:t>
      </w:r>
      <w:r w:rsidRPr="0005423F">
        <w:rPr>
          <w:rStyle w:val="Char"/>
          <w:rFonts w:hint="eastAsia"/>
          <w:sz w:val="28"/>
        </w:rPr>
        <w:t>后三力谓三明</w:t>
      </w:r>
      <w:r>
        <w:rPr>
          <w:rFonts w:hint="eastAsia"/>
        </w:rPr>
        <w:t>）。如是佛之果觉十力，由阿弥陀佛愿力威神加被故，极乐诸菩萨得以显现。证知念佛法门，“全摄佛功德为自功德”，真实不虚。</w:t>
      </w:r>
    </w:p>
    <w:p w:rsidR="002238C9" w:rsidRDefault="002238C9" w:rsidP="00E65F34">
      <w:pPr>
        <w:ind w:firstLine="31680"/>
      </w:pPr>
      <w:r>
        <w:rPr>
          <w:rFonts w:hint="eastAsia"/>
        </w:rPr>
        <w:t>二者，游入三十七道品。极乐诸菩萨游入趋向七科道品，以此七觉分为三十七道品之代表，七觉分即择法觉分、精进觉分、喜觉分、除觉分、舍觉分、定觉分、念觉分。另有四念处、四正勤、四如意足、五根、五力、八正道分。此等道品，依生灭四谛而修，即藏教道品；依无生四谛而修，即通教道品；依无量四谛而修，即别教道品；依无作四谛而修，即圆教道品。证知三十七道品圆摄一切佛法，应众生机缘不等，作种种开合名义不同。极乐诸菩萨悉能通达，常以之为栖神之宅，修心整身，自行化他。</w:t>
      </w:r>
    </w:p>
    <w:p w:rsidR="002238C9" w:rsidRDefault="002238C9" w:rsidP="00E65F34">
      <w:pPr>
        <w:ind w:firstLine="31680"/>
      </w:pPr>
      <w:r>
        <w:rPr>
          <w:rFonts w:hint="eastAsia"/>
        </w:rPr>
        <w:t>三者，具足五眼。极乐世界诸菩萨五眼圆明，报得肉眼清净，彻见十方无量世界现前之事，无不明了。报得天眼通达，能见十方无量过去、现在、未来三世，死此生彼，苦乐贫富寿夭之相状。报得法眼精微，能够观察一切众生种种好乐、根性，遍观一切诸法，能知能行；亦知一切众生种种方便门，令修令证，于此悉能究竟了达。报得慧眼清净，能够了见诸法空性，令诸众生从二种生死的此岸，度脱到平等无相的彼岸。即心经所云：“行深般若波罗蜜时，照见五蕴皆空，度一切苦厄。”极乐世界诸菩萨，不仅具有肉眼、天眼、法眼、慧眼，尤其胜妙奇特的是报得佛眼具足。佛眼具足前面四眼之功能作用，如是四眼，流至佛果，通名佛眼。如四大河流，流至天池，通名大海。佛眼以一切种智为体，究竟了达法界一切事理、因果、性相，无不见知，无所思惟，佛眼常照，开示觉悟一切有缘众生的功德，究竟觉了一切法的体性。极乐世界诸菩萨具有如是圆明五眼，足证阿弥陀佛愿力不可思议。</w:t>
      </w:r>
    </w:p>
    <w:p w:rsidR="002238C9" w:rsidRDefault="002238C9" w:rsidP="00E65F34">
      <w:pPr>
        <w:ind w:firstLine="31680"/>
      </w:pPr>
      <w:r>
        <w:rPr>
          <w:rFonts w:hint="eastAsia"/>
        </w:rPr>
        <w:t>四者，智辩无碍。极乐诸菩萨有甚深无碍的智慧，了知实相，广为众生演说大乘妙法，不违一切诸佛经典，说一品法乃至不可说不可说品法，说一佛名号乃至不可说不可说佛名号。其说法时，以广长舌出妙音声，充满十方一切世界，随其根性，悉令满足，心得欢喜。平等观照三界因缘所生法，毕竟空无所有，具足菩萨四无碍辩，志求无上佛法（</w:t>
      </w:r>
      <w:r w:rsidRPr="0005423F">
        <w:rPr>
          <w:rStyle w:val="Char"/>
          <w:rFonts w:hint="eastAsia"/>
          <w:sz w:val="28"/>
        </w:rPr>
        <w:t>即法无碍辩</w:t>
      </w:r>
      <w:r>
        <w:rPr>
          <w:rFonts w:hint="eastAsia"/>
        </w:rPr>
        <w:t>）。诸菩萨，从佛口生，从法化生，善能解知一切法皆如，不一不异，不空不有（</w:t>
      </w:r>
      <w:r w:rsidRPr="0005423F">
        <w:rPr>
          <w:rStyle w:val="Char"/>
          <w:rFonts w:hint="eastAsia"/>
          <w:sz w:val="28"/>
        </w:rPr>
        <w:t>即义无碍辩</w:t>
      </w:r>
      <w:r>
        <w:rPr>
          <w:rFonts w:hint="eastAsia"/>
        </w:rPr>
        <w:t>）；善知苦集灭道四圣谛之音声方便（</w:t>
      </w:r>
      <w:r w:rsidRPr="0005423F">
        <w:rPr>
          <w:rStyle w:val="Char"/>
          <w:rFonts w:hint="eastAsia"/>
          <w:sz w:val="28"/>
        </w:rPr>
        <w:t>即辞无碍辩</w:t>
      </w:r>
      <w:r>
        <w:rPr>
          <w:rFonts w:hint="eastAsia"/>
        </w:rPr>
        <w:t>）；不欣世间无益之论，专乐说出世大乘究竟了义，真空妙有，名号功德，弥陀大愿等。众生听闻诸菩萨善巧说法，由之除灭烦恼之患，或以信方便，乘托佛力，带业往生净土，得证解脱妙果（</w:t>
      </w:r>
      <w:r w:rsidRPr="0005423F">
        <w:rPr>
          <w:rStyle w:val="Char"/>
          <w:rFonts w:hint="eastAsia"/>
          <w:sz w:val="28"/>
        </w:rPr>
        <w:t>即乐说无碍辩）</w:t>
      </w:r>
      <w:r>
        <w:rPr>
          <w:rFonts w:hint="eastAsia"/>
        </w:rPr>
        <w:t>。</w:t>
      </w:r>
    </w:p>
    <w:p w:rsidR="002238C9" w:rsidRDefault="002238C9" w:rsidP="00E65F34">
      <w:pPr>
        <w:ind w:firstLine="31680"/>
      </w:pPr>
      <w:r>
        <w:rPr>
          <w:rFonts w:hint="eastAsia"/>
        </w:rPr>
        <w:t>五者，如实修行。极乐世界诸菩萨六度齐修，不求人天福报及二乘果位，唯矢志圆成大乘佛果。而念佛求生西方极乐世界，即是志崇佛道之明证。诸菩萨亦以般若妙慧，观照一切法，包括有为法、无为法，凡夫法、圣人法，心法、色法等等，缘起无自性，毕竟空、无所有。于一切法生灭的幻相上，体解其寂灭之性。禅宗有一公案，有一个禅和子，诵《法华经》“诸法从本来，常自寂灭相”句，顿生疑情，横在心中，参究思惟。有一年春天来临的时候，看到树木花卉盛开，豁然开悟，拈偈云：“诸法从本来，常自寂灭相；春至百华开，黄莺啼柳上。”同为树木，冬天枯寂与春日花放，枯寂中有生机，生机灿烂的景象，当下法尔自然即寂灭相。这些菩萨由如是菩提行及实相智能故，业报身的轮回苦果及见思等烦惑残余，悉皆断尽。闻诸法实相之法，即第一义谛妙境界相，不生疑惑，如实常能修行甚深般若波罗蜜法。法身无相，无相故无不相，是故相好庄严即法身；无知故无不知，是故一切种智即真实智慧。信愿称名，求生净土，不断烦恼得涅槃分，妙因妙果，珍重奉行。</w:t>
      </w:r>
    </w:p>
    <w:p w:rsidR="002238C9" w:rsidRDefault="002238C9" w:rsidP="00E65F34">
      <w:pPr>
        <w:ind w:firstLine="31680"/>
      </w:pPr>
      <w:r>
        <w:rPr>
          <w:rFonts w:hint="eastAsia"/>
        </w:rPr>
        <w:t>六者，大悲大行。极乐世界诸菩萨，深得大乘佛法之精髓，恒常修行大悲心。何以故？诸佛如来以大悲心而为体故，因于罪苦众生，而生起同体大悲；因于大悲，生菩提心；因菩提心之动力，无央数劫捍劳忍苦，修习六度万行，最终成就无上正等正觉。以大悲水饶益众生，则能成就诸佛菩萨智慧华果。是故菩提佛果属于众生，若无众生，一切菩萨终不能成无上正觉。阿弥陀佛因地作法藏菩萨时，因对十方轮回众生的大悲心，称性发出四十八愿，由愿引导六度万行，无央数劫，积功累德，圆满大愿，自致而成阿弥陀佛。是故极乐诸菩萨仰承阿弥陀佛之芳踪，对尽法界虚空界十方刹海所有众生，平等饶益。于诸病苦，为作良医；于失道者，示其正路；于暗夜中，为作光明；于贫穷者，令得伏藏。尤其为沉溺生死苦海的众生，传播阿弥陀佛大悲愿力，名号功德，令诸众生离生死苦，得涅槃乐。如是大悲深远广大，竖穷三际，横遍十方，如天普盖，似地均擎，大造之中，不遗任一众生，悉以如来灭度而灭度之。十方三世一切众生得极乐诸菩萨的护佑，信解随喜一乘佛法，究竟圆满大乘菩萨行，抵达涅槃常乐我净之彼岸。</w:t>
      </w:r>
    </w:p>
    <w:p w:rsidR="002238C9" w:rsidRDefault="002238C9" w:rsidP="00E65F34">
      <w:pPr>
        <w:ind w:firstLine="31680"/>
      </w:pPr>
      <w:r>
        <w:rPr>
          <w:rFonts w:hint="eastAsia"/>
        </w:rPr>
        <w:t>这些菩萨因大悲心故，开显自性无师智、自然智，于甚深难解法，悉能通达信受，慧剑能决断一切怀疑之网。如是般若智慧吾人本自具足，撤除烦恼执著的遮盖，智慧自然从自性清净心中流现出来，故云“所有慧心，不由他悟”。是心作佛，是心是佛，诸佛正遍知海，从心想生。大乘佛法处处指点吾人现前一念，具足如来全体性德。吾人当反求诸己，自信自肯，不可自暴自弃。以实相智慧观照诸佛如来所说的种种教法，如拨云见月，了无遮碍。了知一法具一切法，得总持陀罗尼，证入心佛众生等无差别之一心，便即该罗一切佛法。由此真如妙心具足世间出世间一切善法故。南无阿弥陀佛！</w:t>
      </w:r>
    </w:p>
    <w:p w:rsidR="002238C9" w:rsidRDefault="002238C9" w:rsidP="00E65F34">
      <w:pPr>
        <w:ind w:firstLine="31680"/>
      </w:pPr>
      <w:r>
        <w:rPr>
          <w:rFonts w:hint="eastAsia"/>
        </w:rPr>
        <w:t>（待续）</w:t>
      </w:r>
    </w:p>
    <w:p w:rsidR="002238C9" w:rsidRDefault="002238C9" w:rsidP="00C01874">
      <w:pPr>
        <w:pStyle w:val="Heading1"/>
      </w:pPr>
      <w:r>
        <w:rPr>
          <w:rFonts w:hint="eastAsia"/>
        </w:rPr>
        <w:t>《佛说无量寿经》讲记之三十三</w:t>
      </w:r>
    </w:p>
    <w:p w:rsidR="002238C9" w:rsidRDefault="002238C9" w:rsidP="00E65F34">
      <w:pPr>
        <w:ind w:firstLine="31680"/>
      </w:pPr>
      <w:r>
        <w:rPr>
          <w:rFonts w:hint="eastAsia"/>
        </w:rPr>
        <w:t>作者：释大安</w:t>
      </w:r>
    </w:p>
    <w:p w:rsidR="002238C9" w:rsidRDefault="002238C9" w:rsidP="00E65F34">
      <w:pPr>
        <w:ind w:firstLine="31680"/>
      </w:pPr>
      <w:r>
        <w:rPr>
          <w:rFonts w:hint="eastAsia"/>
        </w:rPr>
        <w:t>（接上期）</w:t>
      </w:r>
    </w:p>
    <w:p w:rsidR="002238C9" w:rsidRDefault="002238C9" w:rsidP="00E65F34">
      <w:pPr>
        <w:ind w:firstLine="31680"/>
      </w:pPr>
      <w:r>
        <w:rPr>
          <w:rFonts w:hint="eastAsia"/>
        </w:rPr>
        <w:t>诸位大德比丘、诸位居士同修：</w:t>
      </w:r>
    </w:p>
    <w:p w:rsidR="002238C9" w:rsidRDefault="002238C9" w:rsidP="00E65F34">
      <w:pPr>
        <w:ind w:firstLine="31680"/>
      </w:pPr>
      <w:r>
        <w:rPr>
          <w:rFonts w:hint="eastAsia"/>
        </w:rPr>
        <w:t>请看经文：</w:t>
      </w:r>
    </w:p>
    <w:p w:rsidR="002238C9" w:rsidRPr="00986C70" w:rsidRDefault="002238C9" w:rsidP="00E65F34">
      <w:pPr>
        <w:ind w:firstLine="31680"/>
        <w:rPr>
          <w:rStyle w:val="Emphasis"/>
        </w:rPr>
      </w:pPr>
      <w:r w:rsidRPr="00986C70">
        <w:rPr>
          <w:rStyle w:val="Emphasis"/>
          <w:rFonts w:hint="eastAsia"/>
        </w:rPr>
        <w:t>智慧如大海，三昧如山王。慧光明净，超踰日月。清白之法，具足圆满。犹如雪山，照诸功德等一净故。犹如大地，净秽好恶无异心故。犹如净水，洗除尘劳诸垢染故。犹如火王，烧灭一切烦恼薪故。犹如大风，行诸世界无障碍故。犹如虚空，于一切有无所着故。犹如莲华，于诸世间无染污故。</w:t>
      </w:r>
    </w:p>
    <w:p w:rsidR="002238C9" w:rsidRDefault="002238C9" w:rsidP="00E65F34">
      <w:pPr>
        <w:ind w:firstLine="31680"/>
      </w:pPr>
      <w:r>
        <w:rPr>
          <w:rFonts w:hint="eastAsia"/>
        </w:rPr>
        <w:t>这一大段经文用二十二个譬喻，来阐述极乐世界诸菩萨的自证功德与化他德能。此段的九喻表自利自证功德。极乐世界诸菩萨得阿弥陀佛愿力加持，得报生三昧，显发如来藏性，与净心菩萨，与上地诸菩萨，毕竟同证寂灭平等之法。</w:t>
      </w:r>
    </w:p>
    <w:p w:rsidR="002238C9" w:rsidRDefault="002238C9" w:rsidP="00E65F34">
      <w:pPr>
        <w:ind w:firstLine="31680"/>
      </w:pPr>
      <w:r>
        <w:rPr>
          <w:rFonts w:hint="eastAsia"/>
        </w:rPr>
        <w:t>极乐世界诸菩萨的智慧深广，犹如大海，通达法界事理性相因果。诸菩萨所安住的寂定三昧，邃远犹如众山之王的须弥山，如如不动。其智慧表无量光，三昧表无量寿，诠表诸菩萨彰显无量光寿之性德。由体起用，在修德层面，诸菩萨从自性清净心中流现的般若智慧的光明，超胜日月的光明。日月的光明可以照明大地众生，但是不能断众生的烦恼。日月的光明只能照到屋内，不能穿透隔障。而诸菩萨智慧光明可以穿透所有的高山、墙壁，照明大地众生。由于菩萨光明是智慧之相，亦能灼破众生的无明暗冥。故此明净慧光明超胜日月光明。</w:t>
      </w:r>
    </w:p>
    <w:p w:rsidR="002238C9" w:rsidRDefault="002238C9" w:rsidP="00E65F34">
      <w:pPr>
        <w:ind w:firstLine="31680"/>
      </w:pPr>
      <w:r>
        <w:rPr>
          <w:rFonts w:hint="eastAsia"/>
        </w:rPr>
        <w:t>诸菩萨戒德清净，如大雪山，恒常洁白，能照自他，悉令清凉。诸菩萨身口意三业清净，心得安隐，一道清净，显发平等性体。诸菩萨的心业，犹如地水火风虚空，用此五种譬喻，诠表极乐诸菩萨所证的平等无分别之心。具言之，一者犹如大地，平等忍辱，远离一切彼我恩怨违顺。在利他方面，荷负一切或清净、或污秽之有情众生与无情器界，无有好恶之情执，平等滋养一切。二者犹如净水，洗濯清除种种尘劳垢染，开神悦体。在利他方面，滋润长养一切树木花卉，平等对待。三者犹如火王（</w:t>
      </w:r>
      <w:r w:rsidRPr="00986C70">
        <w:rPr>
          <w:rStyle w:val="Char"/>
          <w:rFonts w:hint="eastAsia"/>
          <w:sz w:val="28"/>
        </w:rPr>
        <w:t>喻智慧火</w:t>
      </w:r>
      <w:r>
        <w:rPr>
          <w:rFonts w:hint="eastAsia"/>
        </w:rPr>
        <w:t>），焚烧灭除一切烦恼柴薪。在利他方面，成熟一切无有芳香与臭秽之拣别。四者犹如大风，行诸世界自在无碍，如风行空，无有恋著。在利他方面，如微风起发，平等吹拂或睡眠或惺觉的众生。五者犹如虚空，于一切法，无有染著。在利他方面，喻表菩萨之平等大慈，宽广无际。</w:t>
      </w:r>
    </w:p>
    <w:p w:rsidR="002238C9" w:rsidRDefault="002238C9" w:rsidP="00E65F34">
      <w:pPr>
        <w:ind w:firstLine="31680"/>
      </w:pPr>
      <w:r>
        <w:rPr>
          <w:rFonts w:hint="eastAsia"/>
        </w:rPr>
        <w:t>由于极乐诸菩萨定慧持戒之修德，以及平等无分别之心业，便能开显性具之正觉，喻如莲华绽放于烦恼淤泥中，而长在虚空中，出污泥而不染，敷放五分法身之馨香。在利他方面，如是菩萨披上弘誓铠甲，能入生死烦恼稠林，教化众生，如鹅鸭如水，自在无碍，于三界六道水火中，不受污染。证知极乐诸菩萨自证功德（兼及利他力用），不可得而思议，叹莫能尽。</w:t>
      </w:r>
    </w:p>
    <w:p w:rsidR="002238C9" w:rsidRDefault="002238C9" w:rsidP="00E65F34">
      <w:pPr>
        <w:ind w:firstLine="31680"/>
      </w:pPr>
      <w:r>
        <w:rPr>
          <w:rFonts w:hint="eastAsia"/>
        </w:rPr>
        <w:t>请看经文：</w:t>
      </w:r>
    </w:p>
    <w:p w:rsidR="002238C9" w:rsidRPr="00986C70" w:rsidRDefault="002238C9" w:rsidP="00E65F34">
      <w:pPr>
        <w:ind w:firstLine="31680"/>
        <w:rPr>
          <w:rStyle w:val="Emphasis"/>
        </w:rPr>
      </w:pPr>
      <w:r w:rsidRPr="00986C70">
        <w:rPr>
          <w:rStyle w:val="Emphasis"/>
          <w:rFonts w:hint="eastAsia"/>
        </w:rPr>
        <w:t>犹如大乘，运载群萌出生死故。犹如重云，震大法雷觉未觉故。犹如大雨，雨甘露法润众生故。如金刚山，众魔外道不能动故。如梵天王，于诸善法最上首故。如尼拘类树，普覆一切故。如优昙钵华，希有难遇故。如金翅鸟，威伏外道故。如众游禽，无所藏积故。犹如牛王，无能胜故。犹如象王，善调伏故。如师子王，无所畏故。旷若虚空，大慈等故。</w:t>
      </w:r>
    </w:p>
    <w:p w:rsidR="002238C9" w:rsidRDefault="002238C9" w:rsidP="00E65F34">
      <w:pPr>
        <w:ind w:firstLine="31680"/>
      </w:pPr>
      <w:r>
        <w:rPr>
          <w:rFonts w:hint="eastAsia"/>
        </w:rPr>
        <w:t>这一段有十三个譬喻，喻表极乐世界诸菩萨利益众生的威神功德。表明极乐净土阿弥陀法王座下，眷属无数，神力莫测，主伴圆融，相得益彰。</w:t>
      </w:r>
    </w:p>
    <w:p w:rsidR="002238C9" w:rsidRDefault="002238C9" w:rsidP="00E65F34">
      <w:pPr>
        <w:ind w:firstLine="31680"/>
      </w:pPr>
      <w:r>
        <w:rPr>
          <w:rFonts w:hint="eastAsia"/>
        </w:rPr>
        <w:t>极乐世界是阿弥陀佛彻证实相由大悲愿力性起的安乐刹土，由佛的出世善根所成，纯一大乘菩萨法界。诚如天亲菩萨偈赞：“大乘善根界，等无讥嫌名。女人及根缺，二乘种不生。”表明极乐世界不生二乘种性者。然他方世界的声闻缘觉，信愿称名，亦可得阿弥陀佛摄受，往生到西方净土。按通途佛法而论，声闻以实际为证，得少为足，中止化城，本不应更能生起大乘佛道根芽。阿弥陀佛以本愿不可思议神力，摄受如是行人往生彼安乐净土，并亦以神力生起这些声闻的无上菩提心。譬如有毒的鸩鸟入到水中，鱼虾皆被毒死，而犀牛角触水解毒，死去的鱼虾又全活了。如此不应生而得生还，所以称为奇特。五不思议中（</w:t>
      </w:r>
      <w:r w:rsidRPr="0005423F">
        <w:rPr>
          <w:rStyle w:val="Char"/>
          <w:rFonts w:hint="eastAsia"/>
          <w:sz w:val="28"/>
        </w:rPr>
        <w:t>众生多少、业果报、禅定力、龙力、佛力</w:t>
      </w:r>
      <w:r>
        <w:rPr>
          <w:rFonts w:hint="eastAsia"/>
        </w:rPr>
        <w:t>），佛法最不可思议。阿弥陀佛使声闻复生无上菩提心，真不可思议之至（</w:t>
      </w:r>
      <w:r w:rsidRPr="0005423F">
        <w:rPr>
          <w:rStyle w:val="Char"/>
          <w:rFonts w:hint="eastAsia"/>
          <w:sz w:val="28"/>
        </w:rPr>
        <w:t>昙鸾大师文意</w:t>
      </w:r>
      <w:r>
        <w:rPr>
          <w:rFonts w:hint="eastAsia"/>
        </w:rPr>
        <w:t>）。</w:t>
      </w:r>
    </w:p>
    <w:p w:rsidR="002238C9" w:rsidRDefault="002238C9" w:rsidP="00E65F34">
      <w:pPr>
        <w:ind w:firstLine="31680"/>
      </w:pPr>
      <w:r>
        <w:rPr>
          <w:rFonts w:hint="eastAsia"/>
        </w:rPr>
        <w:t>证知：往生到极乐世界的众生，无论前生是何种身份，一经生到彼安乐土，得阿弥陀佛愿力光明的加持以及极乐世界法性土的启发，悉能生起如佛同体大慈悲心与上求佛道下化众生的大菩提心。不动本处，分身散影，遍至十方无量世界，随众生心，作种种应化。一念一时，放光普照，遍至十方教化众生，开启众生烦恼淤泥之正觉莲华。辗转劝化摄受一切众生信愿念佛，生到极乐净土。他们度化众生的佛事就如同大车运载不可计数的迷惑颠倒的众生（</w:t>
      </w:r>
      <w:r w:rsidRPr="0005423F">
        <w:rPr>
          <w:rStyle w:val="Char"/>
          <w:rFonts w:hint="eastAsia"/>
          <w:sz w:val="28"/>
        </w:rPr>
        <w:t>群萌</w:t>
      </w:r>
      <w:r>
        <w:rPr>
          <w:rFonts w:hint="eastAsia"/>
        </w:rPr>
        <w:t>），悉令出离生死轮回险道。</w:t>
      </w:r>
    </w:p>
    <w:p w:rsidR="002238C9" w:rsidRDefault="002238C9" w:rsidP="00E65F34">
      <w:pPr>
        <w:ind w:firstLine="31680"/>
      </w:pPr>
      <w:r>
        <w:rPr>
          <w:rFonts w:hint="eastAsia"/>
        </w:rPr>
        <w:t>极乐诸菩萨于他方世界住持佛法僧三宝，自觉担荷续佛慧命的使命。以佛法光明，开启众生本具的佛性。然众生于无明长夜颠倒甚久，还须观机逗教，善巧方便，循循善诱。称性说法前，先兴重云，作种种善法铺垫，然后震响大乘佛法的雷震，觉醒那些还在无明大梦昏睡的众生，令其宿世的善根得以激活。以先觉觉后觉，为一切众生作之君，作之师，作之友，来觉悟那些还没有觉悟的众生。不可思议的大乘佛法对我等众生内具着震撼力量。大乘教法能令众生了生死苦得涅槃乐，诚如不死之甘露。极乐诸菩萨在十方世界，应众生根机，适时广演如来圣教，滋润众生旷劫以来干枯龟裂的心田，犹如及时之大雨，令一切树木花卉（</w:t>
      </w:r>
      <w:r w:rsidRPr="0005423F">
        <w:rPr>
          <w:rStyle w:val="Char"/>
          <w:rFonts w:hint="eastAsia"/>
          <w:sz w:val="28"/>
        </w:rPr>
        <w:t>三草二木</w:t>
      </w:r>
      <w:r>
        <w:rPr>
          <w:rFonts w:hint="eastAsia"/>
        </w:rPr>
        <w:t>），都能够得到相应的滋润。一音说法，众生随其根机都能得到相应的利益。</w:t>
      </w:r>
    </w:p>
    <w:p w:rsidR="002238C9" w:rsidRDefault="002238C9" w:rsidP="00E65F34">
      <w:pPr>
        <w:ind w:firstLine="31680"/>
      </w:pPr>
      <w:r>
        <w:rPr>
          <w:rFonts w:hint="eastAsia"/>
        </w:rPr>
        <w:t>极乐诸菩萨于他方世界住持三宝，弘护正法，其自信自肯与威神力，如金刚山，不为一切众魔外道所动乱破坏。昔龙树菩萨于南天竺大弘佛教，广作众论，摧伏外道，令大乘佛法大行于天竺。时有婆罗门善知咒术，欲以所能与龙树诤胜，告天竺国王：“我能伏此比丘，王当验之。”王言：“汝大愚人，此菩萨者，明与日月争光，智与圣心并照。汝何不逊，敢不推敬。”婆罗门言：“王为智人，何不以理验之，而抑断一切。”王见言至，为请龙树清旦共坐政德殿上，婆罗门后至，便于殿前咒作大池，广长清净中，有千叶莲华，自坐其上而诃龙树：“汝在地坐如畜生无异，而欲与我清净华上大德智人抗言论议。”尔时龙树亦以咒术化作一六牙白象，行池水上，趣其华坐，以鼻缴拔，高举掷地，婆罗门伤腰委顿，归命龙树。极乐诸菩萨住持正法之威神弘毅，亦复如是。</w:t>
      </w:r>
    </w:p>
    <w:p w:rsidR="002238C9" w:rsidRDefault="002238C9" w:rsidP="00E65F34">
      <w:pPr>
        <w:ind w:firstLine="31680"/>
      </w:pPr>
      <w:r>
        <w:rPr>
          <w:rFonts w:hint="eastAsia"/>
        </w:rPr>
        <w:t>住持佛法的菩萨必须戒德庄严，才能感化悦服一切众生。梵是清净之义，远离欲染。大梵天王入初禅（离生喜乐地），身心俱得清净，发起智慧，统摄梵众，故为大梵天。梵天王已离五欲，已断十恶，能胜欲界诸趣之流，故云于诸五戒十善最上首。喻指极乐世界诸菩萨以清净梵行，转无垢法轮，彰显世间与出世间一切善法，俾令众生获离生死苦得涅槃乐之大利。</w:t>
      </w:r>
    </w:p>
    <w:p w:rsidR="002238C9" w:rsidRDefault="002238C9" w:rsidP="00E65F34">
      <w:pPr>
        <w:ind w:firstLine="31680"/>
      </w:pPr>
      <w:r>
        <w:rPr>
          <w:rFonts w:hint="eastAsia"/>
        </w:rPr>
        <w:t>尼拘类树，又叫纵广树。此树端直无节，圆满可爱，离地三丈余高处方有枝叶，枝布方圆，荫覆贾客五百乘车，荫犹不尽。以此纵广树喻表极乐世界诸菩萨，悲心广大，能护佑一切众生，令一切众生离开忧恼，得到安乐。菩萨于诸众生种种承事供养，如敬父母；于诸病苦，为作良医；于失道者，示其正路；于暗夜中，为作光明；于贫穷者，令得伏藏。以大悲水饶益众生，则能成就诸佛菩萨智慧华果。</w:t>
      </w:r>
    </w:p>
    <w:p w:rsidR="002238C9" w:rsidRDefault="002238C9" w:rsidP="00E65F34">
      <w:pPr>
        <w:ind w:firstLine="31680"/>
      </w:pPr>
      <w:r>
        <w:rPr>
          <w:rFonts w:hint="eastAsia"/>
        </w:rPr>
        <w:t>优昙钵华，三千年一现，现则金轮王出世。以此喻表极乐诸菩萨种姓高贵，智断二德巍巍，为诸众生作大导师，甚为稀有，难遭难遇。尤其彼国菩萨们将会宣说念佛往生净土之妙法，悉令有缘众生断疑生信，成办往生之净业，诚为百千万劫稀有难逢之胜时。故云：如优昙钵华，希有难遇故。</w:t>
      </w:r>
    </w:p>
    <w:p w:rsidR="002238C9" w:rsidRDefault="002238C9" w:rsidP="00E65F34">
      <w:pPr>
        <w:ind w:firstLine="31680"/>
      </w:pPr>
      <w:r>
        <w:rPr>
          <w:rFonts w:hint="eastAsia"/>
        </w:rPr>
        <w:t>金趐鸟，以趐有种种宝色庄严，故称。此鸟拔开海水，取龙而食，勇猛威力。喻表极乐世界诸菩萨有大威力，能降伏一切天魔外道，能除灭一切众生种种妄想颠倒，安立一切众生于佛法正道（即六字洪名）上，令其了断生死轮回，入不退转地。《观佛三昧海经》以金趐鸟辟海喻，喻表如来无碍行。经云：“佛子，譬如金趐鸟王飞行虚空，回翔不去，以清净眼，观察海内诸龙宫殿，奋勇猛力，以左右趐鼓扬海水，悉令两辟，知龙男女命将尽者，而搏取之。如来应正等觉金趐鸟王亦复如是。住无碍行，以净佛眼，观察法界诸宫殿中一切众生，若种善根已成熟者，如来奋勇猛十力，以止观两趐，鼓扬生死大爱海水，使其两辟而撮取之，置佛法中，令断一切妄想戏论，安住如来无分别无碍行。”极乐诸菩萨得阿弥陀法王愿力加被，示佛法如佛，亦具有如是无碍行。</w:t>
      </w:r>
    </w:p>
    <w:p w:rsidR="002238C9" w:rsidRDefault="002238C9" w:rsidP="00E65F34">
      <w:pPr>
        <w:ind w:firstLine="31680"/>
      </w:pPr>
      <w:r>
        <w:rPr>
          <w:rFonts w:hint="eastAsia"/>
        </w:rPr>
        <w:t>游禽即空中飞行的鸟，或曰候鸟。候鸟随季节的不同，寻处栖息，居无定所。为飞越高山大海，轻装上阵，无所藏积。喻表极乐诸菩萨少欲知足，抖擞尘劳，澄净身心。应现十方，广作佛事，而无住无著，无不成就。</w:t>
      </w:r>
    </w:p>
    <w:p w:rsidR="002238C9" w:rsidRDefault="002238C9" w:rsidP="00E65F34">
      <w:pPr>
        <w:ind w:firstLine="31680"/>
      </w:pPr>
      <w:r>
        <w:rPr>
          <w:rFonts w:hint="eastAsia"/>
        </w:rPr>
        <w:t>牛王有大力，形色无比，又具有老实勤劳耐苦的美德，为众生奉献精神。以此喻表极乐世界诸菩萨形色胜妙，皆同一紫磨金色，具三十二相，八十随形好，于世间最胜，能为一切众生所敬仰，信受教化。</w:t>
      </w:r>
    </w:p>
    <w:p w:rsidR="002238C9" w:rsidRDefault="002238C9" w:rsidP="00E65F34">
      <w:pPr>
        <w:ind w:firstLine="31680"/>
      </w:pPr>
      <w:r>
        <w:rPr>
          <w:rFonts w:hint="eastAsia"/>
        </w:rPr>
        <w:t>象王驯良承教，听言则跪，素牙玉洁，服重致远。以此喻表极乐诸菩萨行愿自在，调御身口意三业，制伏诸恶行，同时亦能善巧调御众生。</w:t>
      </w:r>
    </w:p>
    <w:p w:rsidR="002238C9" w:rsidRDefault="002238C9" w:rsidP="00E65F34">
      <w:pPr>
        <w:ind w:firstLine="31680"/>
      </w:pPr>
      <w:r>
        <w:rPr>
          <w:rFonts w:hint="eastAsia"/>
        </w:rPr>
        <w:t>狮子王勇猛无畏，能伏百兽。以此喻指极乐诸菩萨成就无畏自在，降伏一切邪魔外道。于大众中说法无畏，犹如狮子之吼，群兽闻之，无不慑服。</w:t>
      </w:r>
    </w:p>
    <w:p w:rsidR="002238C9" w:rsidRDefault="002238C9" w:rsidP="00E65F34">
      <w:pPr>
        <w:ind w:firstLine="31680"/>
      </w:pPr>
      <w:r>
        <w:rPr>
          <w:rFonts w:hint="eastAsia"/>
        </w:rPr>
        <w:t>以上二十一种譬喻，结归到“旷若虚空，大慈等故”。喻指极乐诸菩萨自证功德与利他功德的全体大用。菩萨悟证真空净心，不可得，无所依，无障碍。从体起用，油兴无缘大慈、同体大悲，等视众生，犹如一子，拔苦与乐。是故无央数劫，捍劳忍苦，不断分身散影，广度众生，即是极乐诸菩萨们契证法界体性之无作妙用。</w:t>
      </w:r>
    </w:p>
    <w:p w:rsidR="002238C9" w:rsidRDefault="002238C9" w:rsidP="00E65F34">
      <w:pPr>
        <w:ind w:firstLine="31680"/>
      </w:pPr>
      <w:r>
        <w:rPr>
          <w:rFonts w:hint="eastAsia"/>
        </w:rPr>
        <w:t>请看经文：</w:t>
      </w:r>
    </w:p>
    <w:p w:rsidR="002238C9" w:rsidRPr="0005423F" w:rsidRDefault="002238C9" w:rsidP="00E65F34">
      <w:pPr>
        <w:ind w:firstLine="31680"/>
        <w:rPr>
          <w:rStyle w:val="Emphasis"/>
        </w:rPr>
      </w:pPr>
      <w:r w:rsidRPr="0005423F">
        <w:rPr>
          <w:rStyle w:val="Emphasis"/>
          <w:rFonts w:hint="eastAsia"/>
        </w:rPr>
        <w:t>摧灭嫉心，不忌胜故。专乐求法，心无厌足。常欲广说，志无疲倦。击法鼓，建法幢，曜慧日，除痴暗。修六和敬，常行法施。志勇精进，心不退弱。为世灯明，最胜福田。常为师导，等无憎爱。唯乐正道，无余欣戚。拔诸欲刺，以安群生。功慧殊胜，莫不尊敬。</w:t>
      </w:r>
    </w:p>
    <w:p w:rsidR="002238C9" w:rsidRDefault="002238C9" w:rsidP="00E65F34">
      <w:pPr>
        <w:ind w:firstLine="31680"/>
      </w:pPr>
      <w:r>
        <w:rPr>
          <w:rFonts w:hint="eastAsia"/>
        </w:rPr>
        <w:t>前面用了二十二个比喻，喻表极乐世界诸菩萨自行化他的胜妙功德。这段经文又进一步赞叹极乐世界诸菩萨这种广大的菩萨德行。</w:t>
      </w:r>
    </w:p>
    <w:p w:rsidR="002238C9" w:rsidRDefault="002238C9" w:rsidP="00E65F34">
      <w:pPr>
        <w:ind w:firstLine="31680"/>
      </w:pPr>
      <w:r>
        <w:rPr>
          <w:rFonts w:hint="eastAsia"/>
        </w:rPr>
        <w:t>嫉妒心是二十种随烦恼之一，特征是，于他人荣盛之事，心生嫉妒，能障自利利他功行。普贤菩萨十大愿王中的随喜功德与恒顺众生，即具有对治嫉妒心的神效。今极乐诸菩萨住平等心，摧灭嫉妒心，随喜赞叹一切众生的功德与福德，不会嫉妒胜过自己的众生。这些菩萨在极乐世界唯一好乐的是对真理和智慧的追求。法能任持自性功德，能作为十法界普遍的立法原则，能令一切众生离生死苦，契证涅槃乐。法的功能无量无边，是故诸菩萨专一好乐地从事这一重大而神圣的、最有价值的事情：求法，学法，修法，证法，讲经说法。佛法即心法，心无尽故，法亦无尽。是故诸菩萨学法修法，不疲不厌，不得少为足，为普遍利益诸众生故，求学无量法门，这即是慈悲心、菩提心的表达。菩萨求法的目的，就是安乐利益一切众生。如果众生能够闻法得利益，赶紧宣说。在这个广说佛法的过程当中，不疲不厌，捍劳忍苦。诚如《阿弥陀经》中的常精进菩萨为度一众生故，无量劫来，随形六道，种种善巧化度，曾无一念弃舍。亦如善导大师弘传净土之精神：“欲得舍此娑婆世界生死之身，八苦，五苦，三恶道苦等，闻即信行者，不惜生命，急为说之。若得一人舍苦出生死者，是名真报佛恩。”</w:t>
      </w:r>
    </w:p>
    <w:p w:rsidR="002238C9" w:rsidRDefault="002238C9" w:rsidP="00E65F34">
      <w:pPr>
        <w:ind w:firstLine="31680"/>
      </w:pPr>
      <w:r>
        <w:rPr>
          <w:rFonts w:hint="eastAsia"/>
        </w:rPr>
        <w:t>极乐诸菩萨在广说佛法过程中，为诸众生作不请之友，主动广弘法音，犹如鼓声传扬甚远，威德摧伏外道邪魔，高树法幢。佛法智慧犹如杲日升空，普照大地，灭除一切众生的无明愚痴暗冥。如是菩萨真可谓轮回苦众生之大导师、大善知识。</w:t>
      </w:r>
    </w:p>
    <w:p w:rsidR="002238C9" w:rsidRDefault="002238C9" w:rsidP="00E65F34">
      <w:pPr>
        <w:ind w:firstLine="31680"/>
      </w:pPr>
      <w:r>
        <w:rPr>
          <w:rFonts w:hint="eastAsia"/>
        </w:rPr>
        <w:t>这些菩萨在他方世界建立三宝，尤其建立僧团住持法道。而一个有力量的僧团一定要修六和敬。六和敬不仅是释迦牟尼佛一代时教建立僧团的原则，乃是阿弥陀佛所教化的菩萨们于十方世界建立僧团的最高理念原则。六和敬首先是“见和同解”，僧团知见要相同，宗旨要统一，以圣言量为准，达成共识。“身和同住”，僧团的每位比丘要遵守共住规约，要随众。在作法界内，要上殿，僧众都要去上殿做功课；要作羯磨法，僧众不得无故缺席；要出坡，僧众一起劳作。“口和无诤”，相互口业没有争吵，总是说令对方欢喜的话、赞叹的话。每个人身上都有闪光点，你尽量看人家闪光点，赞叹他的闪光点。不要专门指责他人的不足，口业要清净，要厚道。“意和同悦”，见面相互心生欢喜，一团和气。“戒和同修”，大众僧都奉行二百五十条戒。“利和同均”，十方的供养，大众僧平均分配。由六和敬组建的僧团，具有无形而巨大的力量。而僧团力量乃是推动佛法传扬的必要前提。如果僧团诤论坚固，心行不一，才便是涣散的团队，也就注定弘法的佛事难以成就。</w:t>
      </w:r>
    </w:p>
    <w:p w:rsidR="002238C9" w:rsidRDefault="002238C9" w:rsidP="00E65F34">
      <w:pPr>
        <w:ind w:firstLine="31680"/>
      </w:pPr>
      <w:r>
        <w:rPr>
          <w:rFonts w:hint="eastAsia"/>
        </w:rPr>
        <w:t>菩萨们在他方世界以六和敬原则建立了强有力僧团，恒常广行法布施，在作法布施的过程中，精进勇猛，碰到任何困难要不退转，不怯弱。须知以菩萨心去传播佛法，利益众生，如是发心就有佛菩萨的加持、龙天护法的护佑。所以要心志勇猛，精进努力地去作弘法的事业。尤其是目前中国大陆的弘法现状，广大信众与社会有缘人士，对佛法之渴望，如大旱之望云霓。佛教四众弟子宜发大心，随分随力承担弘法的佛事，于弘法之事，要发勇猛心，精进努力地去做。</w:t>
      </w:r>
    </w:p>
    <w:p w:rsidR="002238C9" w:rsidRDefault="002238C9" w:rsidP="00E65F34">
      <w:pPr>
        <w:ind w:firstLine="31680"/>
      </w:pPr>
      <w:r>
        <w:rPr>
          <w:rFonts w:hint="eastAsia"/>
        </w:rPr>
        <w:t>极乐诸菩萨五眼圆明，观机逗教，为诸众生作不请之友，恒转无垢法轮。在法弱魔强之世，面对种种障难，不生悔退之心，无有怯弱之念。以代众生受苦之心，荷负众生的烦恼重担，难行能行，难忍能忍，不疲不厌地济度众生。以佛法慧光及自己的慈悲德业，作世间之灯，慧光破除众生之愚痴黑暗。须知在浓重黑夜中，明灯何其重要。哪怕这盏灯的光甚为微弱，也能令众生清楚一点道路。若一团漆黑伸手不见五指的话，那走到悬崖峭壁边，也曚然不知，就万分危险了。所以，只要吾人通过修行佛法，开启心光智慧（或信愿之光），便要主动为黑暗中的众生作明灯。若能为世间作明灯，即是惠予众生了生死成佛之究竟大利，那就堪为世间人天最胜的福田。世间众生供养到这样的菩萨，就能生长他的福德。</w:t>
      </w:r>
    </w:p>
    <w:p w:rsidR="002238C9" w:rsidRDefault="002238C9" w:rsidP="00E65F34">
      <w:pPr>
        <w:ind w:firstLine="31680"/>
      </w:pPr>
      <w:r>
        <w:rPr>
          <w:rFonts w:hint="eastAsia"/>
        </w:rPr>
        <w:t>这些菩萨分身到他方世界，常为一切众生作导师，引导众生出离生死险道，对一切众生具有大平等心，没有憎爱之情，慈心对待一切众生，生生世世的示现就是为了专乐求法、常行法施这个事情，唯一好乐的就是佛法</w:t>
      </w:r>
      <w:r>
        <w:t>——</w:t>
      </w:r>
      <w:r>
        <w:rPr>
          <w:rFonts w:hint="eastAsia"/>
        </w:rPr>
        <w:t>正道。思惟的就是怎么把这个大乘佛法传播出去。心志趋向大道，自然远离世间荣辱得失恩怨，无有或欣喜或忧戚的情绪反应。菩萨欲饶益众生，自己得离欲清净，安住无为，同时亦以同体悲心，拔除众生财色名食睡之五欲刺。三毒五欲伤人，如以针刺肉，痛苦难堪。今菩萨说法，而拔众生爱欲瞋恚愚痴之刺，令众生安住寂静法性，安乐一切众生。菩萨如是积功累德，其功德、智慧才能到达殊胜无伦的地步，自然能得到一切天人的尊重、尊敬，能得到十方诸佛的护念，天龙八部的护持，其弘法利生的佛事才能顺畅圆满。可见，自利利他菩萨的修持，关键在菩提心。如果一个人借着弘法的名目，追逐名闻利养，那就行不通的。是故，佛教的事业，确实需要剿灭个人的私欲。有个人的欲望就干不成佛教事业，是很难利益众生的。弘法者一定要具备如《法华经》所示的三要素，入如来室（</w:t>
      </w:r>
      <w:r w:rsidRPr="0005423F">
        <w:rPr>
          <w:rStyle w:val="Char"/>
          <w:rFonts w:hint="eastAsia"/>
          <w:sz w:val="28"/>
        </w:rPr>
        <w:t>大慈悲是</w:t>
      </w:r>
      <w:r>
        <w:rPr>
          <w:rFonts w:hint="eastAsia"/>
        </w:rPr>
        <w:t>），坐如来座（</w:t>
      </w:r>
      <w:r w:rsidRPr="0005423F">
        <w:rPr>
          <w:rStyle w:val="Char"/>
          <w:rFonts w:hint="eastAsia"/>
          <w:sz w:val="28"/>
        </w:rPr>
        <w:t>一切法空是</w:t>
      </w:r>
      <w:r>
        <w:rPr>
          <w:rFonts w:hint="eastAsia"/>
        </w:rPr>
        <w:t>），披如来衣（</w:t>
      </w:r>
      <w:r w:rsidRPr="0005423F">
        <w:rPr>
          <w:rStyle w:val="Char"/>
          <w:rFonts w:hint="eastAsia"/>
          <w:sz w:val="28"/>
        </w:rPr>
        <w:t>忍辱柔和是</w:t>
      </w:r>
      <w:r>
        <w:rPr>
          <w:rFonts w:hint="eastAsia"/>
        </w:rPr>
        <w:t>），才能成办弘法度众生的佛事，这是放之法界而皆准的真理。极乐世界诸菩萨弘法利生的心态和作略，乃是我等净业行人效法之楷模。</w:t>
      </w:r>
    </w:p>
    <w:p w:rsidR="002238C9" w:rsidRDefault="002238C9" w:rsidP="00E65F34">
      <w:pPr>
        <w:ind w:firstLine="31680"/>
      </w:pPr>
      <w:r>
        <w:rPr>
          <w:rFonts w:hint="eastAsia"/>
        </w:rPr>
        <w:t>请看经文：</w:t>
      </w:r>
    </w:p>
    <w:p w:rsidR="002238C9" w:rsidRDefault="002238C9" w:rsidP="00E65F34">
      <w:pPr>
        <w:ind w:firstLine="31680"/>
      </w:pPr>
      <w:r>
        <w:rPr>
          <w:rFonts w:hint="eastAsia"/>
        </w:rPr>
        <w:t>灭三垢障，游诸神通。因力、缘力、意力、愿力、方便之力，常力、善力、定力、慧力、多闻之力，施、戒、忍辱、精进、禅定、智慧之力，正念止观、诸通明力，如法调伏诸众生力，如是等力，一切具足。</w:t>
      </w:r>
    </w:p>
    <w:p w:rsidR="002238C9" w:rsidRDefault="002238C9" w:rsidP="00E65F34">
      <w:pPr>
        <w:ind w:firstLine="31680"/>
      </w:pPr>
      <w:r>
        <w:rPr>
          <w:rFonts w:hint="eastAsia"/>
        </w:rPr>
        <w:t>极乐世界诸菩萨持戒精严，正念实相，得蒙阿弥陀佛光明愿力加持，疾速灭除贪瞋痴三垢的障碍。把贪瞋痴障碍撤除之后，证到诸多的神通，自性本具的诸多力量也就显发出来。这种力量是他自证的功德，同时也是救度众生的能量。这里概述了十三种力，这十三种力包含着这些菩萨在因地发心、修行的过程所产生的力以及在果地上的力。</w:t>
      </w:r>
    </w:p>
    <w:p w:rsidR="002238C9" w:rsidRDefault="002238C9" w:rsidP="00E65F34">
      <w:pPr>
        <w:ind w:firstLine="31680"/>
      </w:pPr>
      <w:r>
        <w:rPr>
          <w:rFonts w:hint="eastAsia"/>
        </w:rPr>
        <w:t>首先看“因力”，“因”就是正因佛性，包括其往昔多生多劫以来因地所生发出来的力，因力是生起其他力的先决前提，因力内具正直真诚的特质，否则便如《楞严经》所云：“因地不真，果招纡曲。”“缘力”就是在往昔因地修行过程中，能遇到佛菩萨等善知识以及胜妙之法。善知识即是获证佛道的增上缘。弥陀名号也是属于缘力的范围，万德洪名乃是阿弥陀佛惠予众生启发佛种强缘力量。这些菩萨都能够遇到、信受、接纳这种“缘力”，便能速疾安立无上正真之道。“意力”即遇到事情能如理地作意。作意是从真如理体中生起的一种深刻的思惟，所产生的一种力量。在行动上表现为意志力，不至于陷于昏迷无记之状。“愿力”就是因地当中所发的上求佛道、下化众生的菩提大愿的力量，愿有共愿（如四弘誓愿）与别愿（诸佛菩萨所发各自不同之愿）之分。至诚心发愿，便有不可思议之力。“方便之力”就是如法修行、善巧修行的力量。所谓由后得智修方便道所生起的力量。尤其从利他层面，没有方便之力就很难度化众生。“常力”就是那种恒常的、锲而不舍的力量。正如阿弥陀佛因地发了大愿之后，无央数劫一向专志庄严净土。这亦是由真常佛性开启的一种不可思议的力量，表现为那种滴水石穿的力量，咬定青山不放松的力量，那种要把大海水舀干的力量，那种愚公移山的力量，这是成就世出世间一切事业的前提。如果没有意志力，一日打鱼三天晒网，一曝十寒，自然一事无成。“善力”即是修行五戒十善、慈悲喜舍四无量心等善法所产生的力。“定力”即是修奢摩他，修止所得到的禅定之力。禅定力属五种不可思议之一。“慧力”就是修毗婆舍那，修观，所产生的般若智慧观照之力，这是对诸法本质特性现量觉照的力量。“多闻之力”即是对佛法恒常闻思，博通经教，对法的邪正是非一目了然之力。</w:t>
      </w:r>
    </w:p>
    <w:p w:rsidR="002238C9" w:rsidRDefault="002238C9" w:rsidP="00E65F34">
      <w:pPr>
        <w:ind w:firstLine="31680"/>
      </w:pPr>
      <w:r>
        <w:rPr>
          <w:rFonts w:hint="eastAsia"/>
        </w:rPr>
        <w:t>其次是修行六度所生发的力量。极乐世界诸菩萨精进修持布施、持戒、忍辱、精进、禅定、智慧六度之行，这是成就无上正等正觉之因。前五度属于福德的力量，第六度属于般若智慧的力量，福德与智慧如车之两轮，鸟之双翼，于菩提之道，缺一不可。这些菩萨一切时“正念止观”，念念悉与一切种智相应，无有邪念，不落无记。由智慧故，不住有为；由慈悲故，不住无为。如是正念自然具足止观、定慧、寂照。这个正念，在因地修行就是都摄六根、净念相继，把六根都摄在持念阿弥陀佛名号的清净的念头上。念这个佛号里面就有止观。你念这句佛号，不想五欲六尘，止住了五欲六尘的奔驰，这就是止；这句佛号用耳根去听，听得清清楚楚、明明白白，这就是观。止为定因，观为慧因，由止观就能得定慧。定的上一步就是寂，慧的上面就是照，寂照就能获得。寂照的上面，寂就是无量寿，照就是无量光，所以因地的正念在果地上就能圆成无量光寿之性德。由此正念就能激发六通三明之力。六种神通即宿命通、天眼通、天耳通、他心通、神足通、漏尽通。三明即宿命明、天眼明与漏尽明。本具的六通三明的力量于此正念止观中显发出来了。与真如法性相应的调伏刚强难化诸众生之力。佛的十大尊称号中有“调御丈夫”，不仅能够调御自己身口意三业，而且有调御众生身口意三业的力量。佛菩萨调教众生，悉有折伏摄受二门。对恶的众生即用威德去折伏，对柔顺的众生即用慈悲去摄受。这些都要观机逗教，折摄并运，才能调服刚强难化的众生，才能统理大众。极乐世界的菩萨悉皆具足如上所说的十三种力，由此诸力广开有无量的力量，这些无量的福德、智慧、自利利他的力量在这些极乐菩萨身上都一切具足圆满，所以他们才能住持法道，摧邪显正，续佛慧命，光扬正教。</w:t>
      </w:r>
    </w:p>
    <w:p w:rsidR="002238C9" w:rsidRPr="0005423F" w:rsidRDefault="002238C9" w:rsidP="00E65F34">
      <w:pPr>
        <w:ind w:firstLine="31680"/>
        <w:rPr>
          <w:rStyle w:val="Emphasis"/>
        </w:rPr>
      </w:pPr>
      <w:r w:rsidRPr="0005423F">
        <w:rPr>
          <w:rStyle w:val="Emphasis"/>
          <w:rFonts w:hint="eastAsia"/>
        </w:rPr>
        <w:t>请看经文：</w:t>
      </w:r>
    </w:p>
    <w:p w:rsidR="002238C9" w:rsidRPr="0005423F" w:rsidRDefault="002238C9" w:rsidP="00E65F34">
      <w:pPr>
        <w:ind w:firstLine="31680"/>
        <w:rPr>
          <w:rStyle w:val="Emphasis"/>
        </w:rPr>
      </w:pPr>
      <w:r w:rsidRPr="0005423F">
        <w:rPr>
          <w:rStyle w:val="Emphasis"/>
          <w:rFonts w:hint="eastAsia"/>
        </w:rPr>
        <w:t>身色相好，功德辩才，具足庄严，无与等者。恭敬供养无量诸佛，常为诸佛所共称叹。究竟菩萨诸波罗蜜，修空无相无愿三昧，不生不灭诸三昧门。远离声闻缘觉之地。阿难，彼诸菩萨成就如是无量功德，我但为汝略言之耳。若广说者，百千万劫不能穷尽。</w:t>
      </w:r>
    </w:p>
    <w:p w:rsidR="002238C9" w:rsidRDefault="002238C9" w:rsidP="00E65F34">
      <w:pPr>
        <w:ind w:firstLine="31680"/>
      </w:pPr>
      <w:r>
        <w:rPr>
          <w:rFonts w:hint="eastAsia"/>
        </w:rPr>
        <w:t>这一段经文释尊对阿难进一步叙说，极乐世界诸菩萨具有三十二相、八十随形好，紫磨真金色，如是相好光明乃阿弥陀佛果地功德之赐予。他们内证的功德以及教化众生的无碍辩才也都完整具足，庄严着他们自利利他的菩萨行。如是菩萨功德之殊妙，超胜一切，无与伦比。这些极乐世界的菩萨，以大恭敬心分身十方世界去供养十方无量诸佛。闻他方诸佛说法，得他方诸佛现前授成佛之记，襄赞他方诸佛庄严道场、饶益众生，如同观世音菩萨、大势至菩萨恒常来此娑婆世界帮助释尊教化众生一样。如是菩萨大行，自然感得十方无量诸佛所共称叹，称扬赞叹极乐菩萨愿心广大如虚空，分身上求下化，于十方无三宝处住持佛法，在无量刹土平等供养诸佛，无有遗漏。如是同体大悲心对苦难众生的那种深远、微妙的护佑，如同阿弥陀佛的悲心一般，是故十方诸佛都共同称扬赞叹这些菩萨的功德，并予以慈悲加持。</w:t>
      </w:r>
    </w:p>
    <w:p w:rsidR="002238C9" w:rsidRDefault="002238C9" w:rsidP="00E65F34">
      <w:pPr>
        <w:ind w:firstLine="31680"/>
      </w:pPr>
      <w:r>
        <w:rPr>
          <w:rFonts w:hint="eastAsia"/>
        </w:rPr>
        <w:t>这些菩萨究竟圆满菩萨道中诸多的波罗蜜，即六波罗蜜，十波罗蜜，乃至无量的波罗蜜。在诸多波罗蜜中，具有真空妙有之大乘中道了义。首先须修“修空无相无愿三昧”，表明修菩萨道要从契入诸法空性入手。空、无相、无愿又称三解脱门，由此三门进入涅槃城。若于诸法空性能够契入，便进入涅槃。但若于空还执著一个空，未能空空亦空，便不能进入涅槃城。这时进而修无相，乃至修无愿，一空到底，毕竟空，无所有，无所依，便契入不生不灭之法性了。由此不生不灭之寂灭便能生起无量三昧之门。诸三昧门的名称甚多：诸如首楞严三昧、般舟三昧、无尽三昧、法华三昧、宝印三昧、普等三昧等等这些三昧门，极乐诸菩萨都能契入。契证诸法空性、诸多三昧门，而又不忘悲愿，修诸善法，庄严净土，饶益有情，不会像声闻缘觉那样，取证偏真涅槃。</w:t>
      </w:r>
    </w:p>
    <w:p w:rsidR="002238C9" w:rsidRDefault="002238C9" w:rsidP="00E65F34">
      <w:pPr>
        <w:ind w:firstLine="31680"/>
      </w:pPr>
      <w:r>
        <w:rPr>
          <w:rFonts w:hint="eastAsia"/>
        </w:rPr>
        <w:t>诸菩萨在修菩萨道过程中，于七地中得大寂灭，上不见诸佛可求，下不见众生可度，欲舍佛道，证于实际。尔时若不得十方诸佛神力加劝，即便灭度，与声闻缘觉无异。而往生到极乐世界的诸菩萨，得到阿弥陀佛光明愿力加持，入大乘正宝聚，即无此难。远离声闻缘觉之地，直趋大乘佛果。极乐世界是大乘菩萨法界，他方世界声闻、缘觉往生到了极乐世界，得阿弥陀佛不可思议愿力加持，即转小乘心为大乘心，悉皆成为功德甚深的菩萨。</w:t>
      </w:r>
    </w:p>
    <w:p w:rsidR="002238C9" w:rsidRDefault="002238C9" w:rsidP="00E65F34">
      <w:pPr>
        <w:ind w:firstLine="31680"/>
      </w:pPr>
      <w:r>
        <w:rPr>
          <w:rFonts w:hint="eastAsia"/>
        </w:rPr>
        <w:t>最后释尊重告阿难：极乐世界诸菩萨，成就如上所述之无量功德，我在这里只是为汝概略地叙说少分而已。详细广泛地述说极乐世界诸菩萨真实功德，假令我身住寿百千亿那由他劫，以无碍辩，欲详细广泛地称扬彼诸菩萨真实功德，不可穷尽。</w:t>
      </w:r>
    </w:p>
    <w:p w:rsidR="002238C9" w:rsidRDefault="002238C9" w:rsidP="00E65F34">
      <w:pPr>
        <w:ind w:firstLine="31680"/>
      </w:pPr>
      <w:r>
        <w:rPr>
          <w:rFonts w:hint="eastAsia"/>
        </w:rPr>
        <w:t>综上所述，极乐世界诸菩萨，其功德、愿力、智慧、神通，胜妙无比，悉由阿弥陀佛大悲愿力加持，于十劫短时间内所证得。不必如他方世界修行，经历十住、十行、十回向、十地、等觉之四十一阶位。极乐诸菩萨或在三不退之念不退中，顿然超越四十一位阶位，疾速成佛。如是圆顿快捷成佛之道，乃是阿弥陀佛不可思议愿力所致。文殊、普贤、善财等大菩萨，发愿往生极乐净土，亦是缘由能速疾成佛之胜妙。我等众生幸遇此念佛往生一法，当闻即信受，撩衣便行。我等业力凡夫只要到了西方极乐世界，便能与这些大菩萨把手同行，作同修莲友。里仁为美，香光庄严，吾人亦当具备如上诸菩萨的自利化生之真实功德，何幸如之。诚如彭绍升居士所云：“是诸菩萨，莫非十地位中一生补处。五浊众生，名且不闻，况乃得遇。今以念佛因缘生彼国已，遍参知识，同觐法王，不历僧祇，顿阶不退。如斯方便，希有难逢。粉骨碎身，莫酬罔极。”伏冀净业行人，深味斯言，老实念佛，求生极乐，自行化他，劝进行者，庶几仰答佛恩于万一。</w:t>
      </w:r>
    </w:p>
    <w:p w:rsidR="002238C9" w:rsidRDefault="002238C9" w:rsidP="00E65F34">
      <w:pPr>
        <w:ind w:firstLine="31680"/>
      </w:pPr>
      <w:r>
        <w:rPr>
          <w:rFonts w:hint="eastAsia"/>
        </w:rPr>
        <w:t>南无阿弥陀佛！</w:t>
      </w:r>
    </w:p>
    <w:p w:rsidR="002238C9" w:rsidRDefault="002238C9" w:rsidP="00C01874">
      <w:pPr>
        <w:pStyle w:val="Heading1"/>
      </w:pPr>
      <w:r>
        <w:rPr>
          <w:rFonts w:hint="eastAsia"/>
        </w:rPr>
        <w:t>《佛说无量寿经》讲记之三十四</w:t>
      </w:r>
    </w:p>
    <w:p w:rsidR="002238C9" w:rsidRDefault="002238C9" w:rsidP="00E65F34">
      <w:pPr>
        <w:ind w:firstLine="31680"/>
      </w:pPr>
      <w:r>
        <w:rPr>
          <w:rFonts w:hint="eastAsia"/>
        </w:rPr>
        <w:t>大安法师讲述</w:t>
      </w:r>
    </w:p>
    <w:p w:rsidR="002238C9" w:rsidRDefault="002238C9" w:rsidP="00E65F34">
      <w:pPr>
        <w:ind w:firstLine="31680"/>
      </w:pPr>
      <w:r>
        <w:rPr>
          <w:rFonts w:hint="eastAsia"/>
        </w:rPr>
        <w:t>（接上期）</w:t>
      </w:r>
    </w:p>
    <w:p w:rsidR="002238C9" w:rsidRDefault="002238C9" w:rsidP="00E65F34">
      <w:pPr>
        <w:ind w:firstLine="31680"/>
      </w:pPr>
      <w:r>
        <w:rPr>
          <w:rFonts w:hint="eastAsia"/>
        </w:rPr>
        <w:t>诸位大德比丘、诸位居士同修：</w:t>
      </w:r>
    </w:p>
    <w:p w:rsidR="002238C9" w:rsidRDefault="002238C9" w:rsidP="00E65F34">
      <w:pPr>
        <w:ind w:firstLine="31680"/>
      </w:pPr>
      <w:r>
        <w:rPr>
          <w:rFonts w:hint="eastAsia"/>
        </w:rPr>
        <w:t>请看经文：</w:t>
      </w:r>
    </w:p>
    <w:p w:rsidR="002238C9" w:rsidRPr="003B2F31" w:rsidRDefault="002238C9" w:rsidP="00E65F34">
      <w:pPr>
        <w:ind w:firstLine="31680"/>
        <w:rPr>
          <w:rStyle w:val="Emphasis"/>
        </w:rPr>
      </w:pPr>
      <w:r w:rsidRPr="003B2F31">
        <w:rPr>
          <w:rStyle w:val="Emphasis"/>
          <w:rFonts w:hint="eastAsia"/>
        </w:rPr>
        <w:t>佛告弥勒菩萨诸天人等：无量寿国声闻菩萨，功德智慧，不可称说。又其国土微妙安乐，清净若此。何不力为善，念道之自然。著于无上下，洞达无边际。宜各勤精进，努力自求之。必得超绝去，往生安乐国。横截五恶道，恶道自然闭。升道无穷极，易往而无人。其国不逆违，自然之所牵。何不弃世事，勤行求道德。可得极长生，寿乐无有极。</w:t>
      </w:r>
    </w:p>
    <w:p w:rsidR="002238C9" w:rsidRDefault="002238C9" w:rsidP="00E65F34">
      <w:pPr>
        <w:ind w:firstLine="31680"/>
      </w:pPr>
      <w:r>
        <w:rPr>
          <w:rFonts w:hint="eastAsia"/>
        </w:rPr>
        <w:t>这是正宗分的第三结构段，标举浊苦，令生厌离。第二十七章劝进往生，释尊婆心切切劝勉与会的大众，精进念佛求生净土。“佛告弥勒菩萨诸天人等”，前面的经文悉是告阿难。从这一章开始，当机众转为弥勒菩萨，阿难次之。其用意是要把净土法门付嘱给下一尊佛，令念佛法门化化不绝。可见弥勒菩萨得到释尊的殷勤嘱托后，龙华三会一定会宣说净土一法。释尊普告弥勒菩萨以及与会的诸天人等，对前面的经文作总括性的概说，即阿弥陀佛的刹土，那些声闻、菩萨的功德智慧如前所述无量无边，难以用语言来称扬宣说，即便百千万亿劫也不能说完这些声闻菩萨的功德，这是正报的胜妙。同时极乐世界的国土，具有着法性涅槃的特质，穷微极妙，安乐清净，十方世界，最胜无比。大慈悲父阿弥陀佛普为九法界众生历劫庄严的净土，如此妙好，那我们为何还不努力为善求往生呢。为善的内涵，有五戒十善、净业三福、普贤十大愿行等万行诸善。又站在净宗本位来看，此处的为善，亦可诠解为信愿专持名号，何以故？名号即实相，乃善中之善，念佛即是修道第一善，无与伦比的善。</w:t>
      </w:r>
    </w:p>
    <w:p w:rsidR="002238C9" w:rsidRDefault="002238C9" w:rsidP="00E65F34">
      <w:pPr>
        <w:ind w:firstLine="31680"/>
      </w:pPr>
      <w:r>
        <w:rPr>
          <w:rFonts w:hint="eastAsia"/>
        </w:rPr>
        <w:t>持念弥陀名号即是念无上真正之道。吾人持名，与名号内具的弥陀愿力光明相应，便能当下得到阿弥陀佛悲愿摄取不舍，以及得十方诸佛的护念加持，即可法尔自然地往生到极乐净土。这是行人信愿持名与阿弥陀佛愿心感应道交所呈现的无作妙用，如同编好的软件程序一样，一经输入，便法尔自然地显现其功能作用。执持名号，全摄佛功德为自功德，以念佛心入无生忍。便能超越时间，十世古今不离当念，彰显竖穷三际之无量寿，亦超越空间，洞达（证入）横遍十方之无量光。托彼名号，显我自性，妙德难思。</w:t>
      </w:r>
    </w:p>
    <w:p w:rsidR="002238C9" w:rsidRDefault="002238C9" w:rsidP="00E65F34">
      <w:pPr>
        <w:ind w:firstLine="31680"/>
      </w:pPr>
      <w:r>
        <w:rPr>
          <w:rFonts w:hint="eastAsia"/>
        </w:rPr>
        <w:t>既然念佛法门有如此胜妙奇特利益，释迦佛就殷勤劝勉：“宜各勤精进，努力自求之。必得超绝去，往生安乐国。”净土往生一法普被九法界众生，各色人等都适宜修这个法门，五乘行人都能仰凭阿弥陀佛愿力加持成办往生净业。所以大家都应该勤勉精进，当仁不让、见贤思齐，彼亦丈夫我亦尔，要发起自信自肯之心，内重己灵，外慕诸圣。在内心深处生发信根、信力，由此带起精进力、慧力。这些都要努力从心性中生起来。如果内心无动于衷，信愿建立不起来，就达不到感通佛力往生净土的目标。诚如古德所云“把手牵他行不得，唯人自肯始相应”。一定要发出这“自求之”的心。要自己具足深信切愿持名，才能感通弥陀愿力加持，得以往生。不是其他人可以替代的</w:t>
      </w:r>
      <w:r>
        <w:t>——</w:t>
      </w:r>
      <w:r>
        <w:rPr>
          <w:rFonts w:hint="eastAsia"/>
        </w:rPr>
        <w:t>各人吃饭各人饱，各人生死各人了。是故，临终助念重在开导启发病人的信愿。</w:t>
      </w:r>
    </w:p>
    <w:p w:rsidR="002238C9" w:rsidRDefault="002238C9" w:rsidP="00E65F34">
      <w:pPr>
        <w:ind w:firstLine="31680"/>
      </w:pPr>
      <w:r>
        <w:rPr>
          <w:rFonts w:hint="eastAsia"/>
        </w:rPr>
        <w:t>吾人相信弥陀名号自然而然的无作妙用，死尽偷心，老实念佛，必定可以感通阿弥陀佛愿力，横超三界，带业往生到极乐净土。“必得”表明信愿称名万修万人去，没一个遗漏。西方极乐世界是三界之外的净土，一经生彼即自然而然横超三界，截断三界五恶道的轮回。以净土法门的立场来观照，五道都属于恶道，只要往生到西方极乐世界，这五道就自然而然地闭塞了。一经往生，便入大乘正定聚，作阿鞞跋致菩萨，一生疾速成佛。极乐世界是无为大道，涅槃的净土，往生者现量安享涅槃常乐我净，得佛法全体大用，不断烦恼得涅槃分。涅槃乃不生不灭，无有边际，不可言说，故云“升道无穷极”。</w:t>
      </w:r>
    </w:p>
    <w:p w:rsidR="002238C9" w:rsidRDefault="002238C9" w:rsidP="00E65F34">
      <w:pPr>
        <w:ind w:firstLine="31680"/>
      </w:pPr>
      <w:r>
        <w:rPr>
          <w:rFonts w:hint="eastAsia"/>
        </w:rPr>
        <w:t>念佛往生净土一法，惠予众生离生死苦疾速成佛之大利。阿弥陀佛慈悲广大，只要信愿持名十声，乃至一声，悉皆往生。我等轮回众生闻到如是胜妙之法，固宜万流入海、娑婆界空才是。然而，现实的情形却是“易往而无人”。如此咄咄怪事，岂不正是说明我等众生福薄业重、迷惑颠倒之甚吗？于此，唐代迦才大师曾以五个对比论及“易往”与“无人”的内涵：西方是无极胜道，若人能于七日专心念佛，所作善根，并皆回向，即得往生，永离三途，入不退位，此是“易往”也；然有众生不肯信受，昏诸五欲，乐入恶道，如厕中虫，此是“无人”也。又阿弥陀佛与观世音大势至，乘大愿船，浮生死海，就此娑婆世界呼唤众生，令上大愿船，送著西方，若众生有上大愿船者，并皆得生，此是“易往”也；释迦如来及十方诸佛，普贤、文殊、天亲、龙树，或出广长舌相，或放白毫光明，或说五念玄门，或教十二赞礼，殷勤敦励，令生净土，而众生不信乐，而不肯去，此是“无人”也。又众生无始已来，造诸恶业，过于恒沙，一一恶业，感于苦报，亦过恒沙。若人能七日或十日专心念佛，于一一念中灭却八十亿劫生死重罪，横截苦流，直生净土，此是“易往”；然众生追逐财色，贪著名利，不早发心，无常忽至，堕落三途，百千万劫，无有出期，此是“无人”也。又众生信佛语、诸菩萨语、善知识语，不随恶知识语，乃至信十恶五逆众生，临命终时，十念成就，即得往生，此是“易往”；若有众生不信佛语、诸菩萨语、善知识语，随顺不学问僧无智俗人，诈解大乘，猥引经论，殆乱佛法，诳惑众生，废念佛行，退失善根，堕落三途，不得往生，此是“无人”也。若人闻说专念阿弥陀佛，得生净土，即须忏悔恶业，修习善根，持戒清净，专念佛名，一心不乱，至百万遍者，临命终时，正念现前，佛即来迎，此是即“易往”；若有众生闻说阿弥陀佛，仍故造罪，虽念佛名，心缘五欲，此是杂结使念，临命终时，心即颠倒，佛不来迎，此是“无人”也。（</w:t>
      </w:r>
      <w:r w:rsidRPr="003B2F31">
        <w:rPr>
          <w:rStyle w:val="Char"/>
          <w:rFonts w:hint="eastAsia"/>
          <w:sz w:val="28"/>
        </w:rPr>
        <w:t>《净土论》</w:t>
      </w:r>
      <w:r>
        <w:rPr>
          <w:rFonts w:hint="eastAsia"/>
        </w:rPr>
        <w:t>）</w:t>
      </w:r>
    </w:p>
    <w:p w:rsidR="002238C9" w:rsidRDefault="002238C9" w:rsidP="00E65F34">
      <w:pPr>
        <w:ind w:firstLine="31680"/>
      </w:pPr>
      <w:r>
        <w:rPr>
          <w:rFonts w:hint="eastAsia"/>
        </w:rPr>
        <w:t>可见“易往”彰显着阿弥陀佛及十方诸佛菩萨的悲智，“无人”却显现出吾人的业障山高，辜负两土世尊莫大之恩。吾人明了此事，当生大惭愧心、大悲痛心、大感恩心，矢志念佛求往生，万牛莫挽，如是方能深报佛恩。</w:t>
      </w:r>
    </w:p>
    <w:p w:rsidR="002238C9" w:rsidRDefault="002238C9" w:rsidP="00E65F34">
      <w:pPr>
        <w:ind w:firstLine="31680"/>
      </w:pPr>
      <w:r>
        <w:rPr>
          <w:rFonts w:hint="eastAsia"/>
        </w:rPr>
        <w:t>极乐世界是由阿弥陀佛大悲愿心所流现的净刹，它不会逆违任一众生往生的意愿，十方众生只要愿意往生，阿弥陀佛的极乐世界就像强大的磁场紧紧地摄取我们。阿弥陀佛愿力光明摄取众生是法尔自然的，是无作妙用的，吾人愿往生的心与阿弥陀佛摄受众生往生的大愿相应，吾人的神识便自然而然牵引到极乐净土去，这是生佛感应道交的神妙，是法界一大奥秘。释尊如是宣说，吾人当如是信解。</w:t>
      </w:r>
    </w:p>
    <w:p w:rsidR="002238C9" w:rsidRDefault="002238C9" w:rsidP="00E65F34">
      <w:pPr>
        <w:ind w:firstLine="31680"/>
      </w:pPr>
      <w:r>
        <w:rPr>
          <w:rFonts w:hint="eastAsia"/>
        </w:rPr>
        <w:t>释尊开晓极乐净土之胜妙及往生净土之利益后，又殷勤劝勉与会大众，要真实心中轻贱厌舍此娑婆世间一切事务，精勤行持六字洪名。何以故？阿弥陀佛名号乃法界之至善。如是信愿专持弥陀名号，即可获至往生极乐净土，寿命无量，安乐无有极限。在这里，释尊给了吾人一个最真实的生命价值定位。在这无常有限的生命中，什么是最值得吾人竭尽心力去行持、去完成的呢？一切有为的事业，不能解脱轮回之轭，了脱生死之大患，惟念佛求生净土为究竟。如是价值定位与选择，必须明晰而坚定，方能在今生得以成就。彻悟大师曾开示：“世之最可珍重者，莫过精神；世之最可爱惜者，莫过光阴……苟知精神之可珍重，则不浪用，则念念执持佛名。光阴不虚度，则刻刻熏修净业。倘置佛名而别修三乘圣行，亦是浪用精神，亦是千钧之弩，为鼷鼠而发机，况造六凡生死之业乎。倘置净业而别取权乘小果，亦是虚度光阴，亦是以如意宝珠，而贸一衣一食，况取人天有漏之果乎。如是珍重，如是爱惜，则心专而佛易感，行勤而业易精，果得真生净土，亲见弥陀，时承开示，面奉慈音，妙悟自心，深证法界，延一念为长劫，促长劫为一念，念劫圆融，得大自在，得非自食其珍重爱惜之报乎。”（</w:t>
      </w:r>
      <w:r w:rsidRPr="003B2F31">
        <w:rPr>
          <w:rStyle w:val="Char"/>
          <w:rFonts w:hint="eastAsia"/>
          <w:sz w:val="28"/>
        </w:rPr>
        <w:t>《彻悟禅师语录》</w:t>
      </w:r>
      <w:r>
        <w:rPr>
          <w:rFonts w:hint="eastAsia"/>
        </w:rPr>
        <w:t>）彻悟大师这段精辟开示，将信愿念佛高扬到远胜一切之崇高地位。这是通达佛理，妙悟自性，又能契合时机之无上开示。斯文如镜，能照见众生因循苟且、偷心不死之习性，而奋勉精进持名之心。拌一生做个闲汉，厨房灶下作一愚夫愚妇，老实念佛，求生极乐，庶几报答佛恩于万一。</w:t>
      </w:r>
    </w:p>
    <w:p w:rsidR="002238C9" w:rsidRDefault="002238C9" w:rsidP="00E65F34">
      <w:pPr>
        <w:ind w:firstLine="31680"/>
      </w:pPr>
      <w:r>
        <w:rPr>
          <w:rFonts w:hint="eastAsia"/>
        </w:rPr>
        <w:t>请看经文：</w:t>
      </w:r>
    </w:p>
    <w:p w:rsidR="002238C9" w:rsidRPr="003B2F31" w:rsidRDefault="002238C9" w:rsidP="00E65F34">
      <w:pPr>
        <w:ind w:firstLine="31680"/>
        <w:rPr>
          <w:rStyle w:val="Emphasis"/>
        </w:rPr>
      </w:pPr>
      <w:r w:rsidRPr="003B2F31">
        <w:rPr>
          <w:rStyle w:val="Emphasis"/>
          <w:rFonts w:hint="eastAsia"/>
        </w:rPr>
        <w:t>然世人薄俗，共诤不急之事。于此剧恶极苦之中，勤身营务，以自给济。无尊无卑，无贫无富，少长男女，共忧钱财。有无同然，忧思适等。屏营愁苦，累念积虑。为心走使，无有安时。有田忧田，有宅忧宅。牛马六畜，奴婢钱财，衣食什物，复共忧之。重思累息，忧念愁怖。</w:t>
      </w:r>
    </w:p>
    <w:p w:rsidR="002238C9" w:rsidRDefault="002238C9" w:rsidP="00E65F34">
      <w:pPr>
        <w:ind w:firstLine="31680"/>
      </w:pPr>
      <w:r>
        <w:rPr>
          <w:rFonts w:hint="eastAsia"/>
        </w:rPr>
        <w:t>这是第二十八世人极苦章，在这段经文中，释尊以大圆镜智映照娑婆世界、五浊恶世的众生相。透过佛的开示，如实观照时代的浊恶与自身的烦恼，由此激发吾人厌离娑婆之心。无量劫以来，吾人迷惑颠倒故，曾无一念出离之心，贪恋世间五欲六尘，如老象溺泥。是故激扬生死凡夫，令起欣慕极乐、厌离娑婆之心，乃释尊演说净土法门不得不着重指点的内容。众生耽恋娑婆，佛则极言娑婆之苦以折伏之；众生罔知净土，佛则极言净土之乐以摄受之。慈悲施设折摄二门，方便度生，理应如是。</w:t>
      </w:r>
    </w:p>
    <w:p w:rsidR="002238C9" w:rsidRDefault="002238C9" w:rsidP="00E65F34">
      <w:pPr>
        <w:ind w:firstLine="31680"/>
      </w:pPr>
      <w:r>
        <w:rPr>
          <w:rFonts w:hint="eastAsia"/>
        </w:rPr>
        <w:t>“然”是承上启下之辞，释尊悲愍地慨叹，世间人沉迷自性，风俗习惯、生活方式大都趋向低俗下贱，见小不能见大，知近不能知远，不能了知精神超越之大事。受无明烦恼业力的摧动，普遍地都在竞争那些不紧要的事务。竭其心智，猛利地追逐财色名食睡，最大限度地占有资源，对物质享受的贪婪，以拥有豪宅、名车、高级音响、名牌服饰为荣，广告大肆宣扬奢靡的生活，认为是时尚，不择手段地去追求。道德堤坝全面溃破，造作诸多的恶业，导致了这个“剧恶极苦”的世间。剧恶是指生存在这个物质时代的众生，不信因果，不信轮回，放纵贪瞋痴三毒烦恼，造作极大的恶业。诸如毒牛奶、地沟油、黑社会猖獗、坑蒙拐骗、权力寻租、毒品泛滥，乃至杀父杀母等，现代众生的作恶程度，用“剧恶”来形象，可谓贴切。由此恶业，便招致极苦的后果，诸如身体疾病增多，环境受到极严重污染，气候异常，地震频繁，忧郁症，自杀率居高不下，人与人之间疏离，贫富差距不断扩大，竞争日趋激烈，生活的压力日益沉重。这是现世华报，而后世的果报则要遭受三恶道之苦刑。自诩进步的现代人，有必要停下匆忙的步子，认真思惟一下此生后世的成因果报。</w:t>
      </w:r>
    </w:p>
    <w:p w:rsidR="002238C9" w:rsidRDefault="002238C9" w:rsidP="00E65F34">
      <w:pPr>
        <w:ind w:firstLine="31680"/>
      </w:pPr>
      <w:r>
        <w:rPr>
          <w:rFonts w:hint="eastAsia"/>
        </w:rPr>
        <w:t>然长夜漫漫，谁去寻觅光明，三界火宅，众生浑然不觉。受无明的驱动，勤苦身形，经营醉心于世间的事务，加班加点，夜以继日，其目的无非还是为了获取更多的财富，过上舒适体面的生活，满足五欲的享受。为此付出身体疾病的代价，所谓“四十岁之前拼命挣钱，四十岁后花钱保命”。身为钱奴，身为欲奴，无有一丝的主宰自在。这个世间的众生无论是地位尊贵的人，还是地位卑下的人，无论是富人还是穷人，男女老少各色人等，其共同的特点就是贪财。每天期盼的是财源滚滚，唯恐钱财不多，尤其是在一切以经济、</w:t>
      </w:r>
      <w:r>
        <w:t>GDP</w:t>
      </w:r>
      <w:r>
        <w:rPr>
          <w:rFonts w:hint="eastAsia"/>
        </w:rPr>
        <w:t>为目标的社会，全民上下无不钻到了铜钱孔内，形成普遍的金钱拜物教。如是价值导向，自然形成一种无论是富者还是穷人的忧愁心理，富人希望钱财更多，穷人当然更希望自己有钱，用以解决基本的生存问题。在贫富差距偌大的社会，富人还担心被绑架，于是富人不仅自己请保镖保护人身安全，还得请保镖保持自己子女不被绑票。可见有了钱仍然摆脱不了恐惧不安、忧愁痛苦。没有钱的人，吃饭穿衣住房都成了问题，更是愁眉紧锁了，镇日琢磨弄钱的法子了。民间顺口溜“十亿人民九亿商，还有一亿在观望”，或云“十亿人民九亿骗，还有一亿在训练”，即是一切向钱看所导致的社会乱象。旅游风景点的门票不断拉高，即使清净如佛门寺院也被旅游经济所笼罩，高价门票、高价香等形成主流，甚至神圣之露天大佛也成为敛财的工具。佛教内部发出的反对声音在商品经济狂潮中，淹没不闻。佛教寺院被市场经济所绑架，诚为可悲可叹。</w:t>
      </w:r>
    </w:p>
    <w:p w:rsidR="002238C9" w:rsidRDefault="002238C9" w:rsidP="00E65F34">
      <w:pPr>
        <w:ind w:firstLine="31680"/>
      </w:pPr>
      <w:r>
        <w:rPr>
          <w:rFonts w:hint="eastAsia"/>
        </w:rPr>
        <w:t>在这以经济为中心的时代，人们的心思自然围绕钱财而旋转。处心积虑，谋划种种挣钱的方案，投资走向，成本利润谋划，怎么运作能够获取更多的利润，一桩买卖绩效不佳，原因何在，种种思虑、行为的动机全为求财。发现哪个地方商品价格便宜，赶紧跑到那个地方去，哪个地方的商品比较贵，赶快把商品倒过去。商人冲风冒雪，乃至不惜身命，满天下跑，就是为了钱。有一则小幽默，石油大亨们在天堂开会，有一总裁最后到达会议室，见没有座位，便急中生智地说：“地狱发现大油田了。”众大亨们一听，都夹起公文包往地狱奔跑。此总裁倒是有位子坐了，然只剩下他一人，此情形令他不安。他想：莫非地狱真的发现大油田耶？于是他自己也夹起公文包，往地狱跑去。</w:t>
      </w:r>
    </w:p>
    <w:p w:rsidR="002238C9" w:rsidRDefault="002238C9" w:rsidP="00E65F34">
      <w:pPr>
        <w:ind w:firstLine="31680"/>
      </w:pPr>
      <w:r>
        <w:rPr>
          <w:rFonts w:hint="eastAsia"/>
        </w:rPr>
        <w:t>可怜呀！利欲催促着吾人在竞争的跑道上，无休止地狂奔，终其一生，无有安闲之时。看看那些股票证券市场中的交易者，看看那些投资房地产的商人们，看看那些在职场上打拼的白领们，看看那些在流水线操作的民工们，就不难发现，众苦充满的世间，有何安乐幸福可言？</w:t>
      </w:r>
    </w:p>
    <w:p w:rsidR="002238C9" w:rsidRDefault="002238C9" w:rsidP="00E65F34">
      <w:pPr>
        <w:ind w:firstLine="31680"/>
      </w:pPr>
      <w:r>
        <w:rPr>
          <w:rFonts w:hint="eastAsia"/>
        </w:rPr>
        <w:t>人生在世，难免为种种资生用具所牵累，有些许田地，还忧虑田地不广；亦有舍宅庇身，又忧虑舍宅不堂皇富丽。牛羊车马，以至台凳器皿、衣服带索等物，皆为所忧之境。“且如窗纸虽微，被人扯破，犹有怒心。一针虽微，被人将去，犹有吝心。仓库既盈，心犹未足。金帛已多，营犹未止。举眼动步，无外爱著。一宿在外，已念其家；一仆未归，已忧其失。种种事务，无非挂怀。一旦大限到来，尽皆抛弃。虽我此身犹是弃物，况身外者乎？”（</w:t>
      </w:r>
      <w:r w:rsidRPr="003B2F31">
        <w:rPr>
          <w:rStyle w:val="Char"/>
          <w:rFonts w:hint="eastAsia"/>
          <w:sz w:val="28"/>
        </w:rPr>
        <w:t>《龙舒净土文》</w:t>
      </w:r>
      <w:r>
        <w:rPr>
          <w:rFonts w:hint="eastAsia"/>
        </w:rPr>
        <w:t>），然众生不能觉悟其苦空无常之本质，沉浮世间，患得患失。当没有钱财的时候，忧愁衣食不继，担忧有病无钱医治，生活在不安忧虑中。当钱财很多的时候，恐怖被别人偷了、抢了，人身安全得不到保证了，等等。一个社会贫富悬殊很大的时候，确实富人是不安全的，所以富人要以仁慈之心散财，使穷人能够保持最低限度的生存的水准。这样穷人不至于有仇富心理，且对富人的布施心存感激，这样社会就和谐了。是故，应对富人穷人都应施设圣人的教化，使一切人都免于忧愁与恐怖，展现生命的尊严。</w:t>
      </w:r>
    </w:p>
    <w:p w:rsidR="002238C9" w:rsidRDefault="002238C9" w:rsidP="00E65F34">
      <w:pPr>
        <w:ind w:firstLine="31680"/>
      </w:pPr>
      <w:r>
        <w:rPr>
          <w:rFonts w:hint="eastAsia"/>
        </w:rPr>
        <w:t>请看经文：</w:t>
      </w:r>
    </w:p>
    <w:p w:rsidR="002238C9" w:rsidRPr="003B2F31" w:rsidRDefault="002238C9" w:rsidP="00E65F34">
      <w:pPr>
        <w:ind w:firstLine="31680"/>
        <w:rPr>
          <w:rStyle w:val="Emphasis"/>
        </w:rPr>
      </w:pPr>
      <w:r w:rsidRPr="003B2F31">
        <w:rPr>
          <w:rStyle w:val="Emphasis"/>
          <w:rFonts w:hint="eastAsia"/>
        </w:rPr>
        <w:t>横为非常水火、盗贼、怨家、债主，焚漂劫夺，消散磨灭。忧毒忪忪，无有解时。结愤心中，不离忧恼。心坚意固，适无纵舍。或坐摧碎，身亡命终。弃捐之去，莫谁随者。尊贵豪富，亦有斯患。忧惧万端，勤苦若此，结众寒热，与痛共居。</w:t>
      </w:r>
    </w:p>
    <w:p w:rsidR="002238C9" w:rsidRDefault="002238C9" w:rsidP="00E65F34">
      <w:pPr>
        <w:ind w:firstLine="31680"/>
      </w:pPr>
      <w:r>
        <w:rPr>
          <w:rFonts w:hint="eastAsia"/>
        </w:rPr>
        <w:t>这段经文进一步描述富人失去钱财的痛苦。佛经常讲财为五家所共有，这五家是：一者水（</w:t>
      </w:r>
      <w:r w:rsidRPr="003B2F31">
        <w:rPr>
          <w:rStyle w:val="Char"/>
          <w:rFonts w:hint="eastAsia"/>
          <w:sz w:val="28"/>
        </w:rPr>
        <w:t>水灾漂没财物</w:t>
      </w:r>
      <w:r>
        <w:rPr>
          <w:rFonts w:hint="eastAsia"/>
        </w:rPr>
        <w:t>）；二者火（</w:t>
      </w:r>
      <w:r w:rsidRPr="003B2F31">
        <w:rPr>
          <w:rStyle w:val="Char"/>
          <w:rFonts w:hint="eastAsia"/>
          <w:sz w:val="28"/>
        </w:rPr>
        <w:t>火灾焚烧财物</w:t>
      </w:r>
      <w:r>
        <w:rPr>
          <w:rFonts w:hint="eastAsia"/>
        </w:rPr>
        <w:t>）；三者盗贼（</w:t>
      </w:r>
      <w:r w:rsidRPr="003B2F31">
        <w:rPr>
          <w:rStyle w:val="Char"/>
          <w:rFonts w:hint="eastAsia"/>
          <w:sz w:val="28"/>
        </w:rPr>
        <w:t>财物被偷盗了</w:t>
      </w:r>
      <w:r>
        <w:rPr>
          <w:rFonts w:hint="eastAsia"/>
        </w:rPr>
        <w:t>）；四者国王（</w:t>
      </w:r>
      <w:r w:rsidRPr="003B2F31">
        <w:rPr>
          <w:rStyle w:val="Char"/>
          <w:rFonts w:hint="eastAsia"/>
          <w:sz w:val="28"/>
        </w:rPr>
        <w:t>下令没收财产</w:t>
      </w:r>
      <w:r>
        <w:rPr>
          <w:rFonts w:hint="eastAsia"/>
        </w:rPr>
        <w:t>）；五者败家子（</w:t>
      </w:r>
      <w:r w:rsidRPr="003B2F31">
        <w:rPr>
          <w:rStyle w:val="Char"/>
          <w:rFonts w:hint="eastAsia"/>
          <w:sz w:val="28"/>
        </w:rPr>
        <w:t>冤家债主再来，败掉家中财物</w:t>
      </w:r>
      <w:r>
        <w:rPr>
          <w:rFonts w:hint="eastAsia"/>
        </w:rPr>
        <w:t>）。经历千辛万苦积攒的财富，只要遇到上述五项之一，便都磨灭消散。这些被人们视为横祸与非常之难者，亦是人生际遇之常态，证知财产乃不坚之物。而每遇财物突然消散之时，内心便充满着忧思、痛苦，精神恍惚，惊恐愤恨，无能排解。镇日生活在愁城怨海中，一刻都不能忘怀。或由于财富被人嫉恨，横遭刑祸，摧灭其家，放碎其财。如西晋石崇，积财如山，骄奢当世，斗富摆阔，博取豪誉。后被他人蓄意鼓动朝中大臣，诛杀石崇。待囚车把他拉到东市时，他悲哀地叹道：“这些奴才贪图我家的财产。”押解他的人讥讽道：“知道钱财是祸根，为何不尽早散发出去？”石崇无言以对，他一家十五口都被斩首。</w:t>
      </w:r>
    </w:p>
    <w:p w:rsidR="002238C9" w:rsidRDefault="002238C9" w:rsidP="00E65F34">
      <w:pPr>
        <w:ind w:firstLine="31680"/>
      </w:pPr>
      <w:r>
        <w:rPr>
          <w:rFonts w:hint="eastAsia"/>
        </w:rPr>
        <w:t>可见古人造的“钱”字，甚有智慧。“錢”，是金子旁边有两把戈，危哉，险哉！而众生却执迷不悟，追逐钱财，如飞蛾赴火，死而后已。古德有云：“冷笑富家翁，营生忙似箭。囤内米生虫，库中钱烂贯。日里把秤称，夜间点灯算。形骸如傀儡，莫教绳索断。”人为财死，鸟为食亡，然当阎王老子派鬼卒催命时，你一生积累的财物带不走一分一毫，诚如《普贤行愿品》云：“是人临命时最后刹那，一切诸根悉皆散坏，一切亲属悉皆舍离，一切威势悉皆退失。辅相大臣、宫城内外、象马车乘、珍宝伏藏，如是一切无复相随。”而一生追逐财富所造的恶业，却如影随形地相伴随着你！纵然“尊贵、豪富”之人也难免有如上的贪求、守护、散失、丧身等苦患。世事无常，早晨尊荣显赫，晚夕或为阶下囚，或被牢狱，或被流放，无能主宰自己的命运。忧愁恐怖，无时或舍，求财勤劳若此，失财痛苦若此，身心困顿，令五脏六腑、阴阳失去平衡。中医认为“痛则不通，通则不痛”，气血不通畅，便会引发种种疾病，长年与疼痛“共居”。现代人大多处在一种亚健康状态，诸如高血压、高血脂、糖尿病、心脏病，乃至各种癌症等，成为现代人的杀手。万般将不去，唯有业随身。对照经文，吾人当惕然惊醒，觑破梦幻财物，布施持戒，种植福德之善因。</w:t>
      </w:r>
    </w:p>
    <w:p w:rsidR="002238C9" w:rsidRDefault="002238C9" w:rsidP="00E65F34">
      <w:pPr>
        <w:ind w:firstLine="31680"/>
      </w:pPr>
      <w:r>
        <w:rPr>
          <w:rFonts w:hint="eastAsia"/>
        </w:rPr>
        <w:t>请看经文：</w:t>
      </w:r>
    </w:p>
    <w:p w:rsidR="002238C9" w:rsidRPr="003B2F31" w:rsidRDefault="002238C9" w:rsidP="00E65F34">
      <w:pPr>
        <w:ind w:firstLine="31680"/>
        <w:rPr>
          <w:rStyle w:val="Emphasis"/>
        </w:rPr>
      </w:pPr>
      <w:r w:rsidRPr="003B2F31">
        <w:rPr>
          <w:rStyle w:val="Emphasis"/>
          <w:rFonts w:hint="eastAsia"/>
        </w:rPr>
        <w:t>贫穷下劣，困乏常无。无田亦忧欲有田，无宅亦忧欲有宅。无牛马六畜、奴婢、钱财、衣食、什物，亦忧欲有之。适有一，复少一；有是少是，思有齐等。适欲具有，便复糜散。如是忧苦，当复求索。不能时得，思想无益。身心俱劳，坐起不安。忧念相随，勤苦若此。亦结众寒热，与痛共居。或时坐之，终身夭命。不肯为善，行道进德。寿终身死，当独远去。有所趣向，善恶之道，莫能知者。</w:t>
      </w:r>
    </w:p>
    <w:p w:rsidR="002238C9" w:rsidRDefault="002238C9" w:rsidP="00E65F34">
      <w:pPr>
        <w:ind w:firstLine="31680"/>
      </w:pPr>
      <w:r>
        <w:rPr>
          <w:rFonts w:hint="eastAsia"/>
        </w:rPr>
        <w:t>这一段描述贫贱之人求财之苦。贫穷下劣之人，在社会上总占多数，他们生活困窘，衣食得不到保障，而且成为生活常态。这是由于过去世未培福因所致。这些人在潦倒的命运中，又常没有改过迁善的勇毅，又不能像孔子所教诲的那样“素贫贱，行乎贫贱”，在贫贱当中安身立命。他们也在攀比，所以对于田园屋宅、钱财奴婢六畜、衣食什物，希望能与他人一样拥有，然业因未具，总不如意。于是内心便愤怒、焦虑，镇日打妄想，期冀找到发财捷径，一夜暴富，不甘心打工的微薄收入。或侥幸有了这件，而没有那件；或得到一种，而又失去了另一种，于是又铆足劲追逐，等到费尽心机，财物周全，转眼又复糜散。比如那些中彩券的人，没高兴几天，便陷无妄之灾，散失意外之财。以不正当的手段获得的财物，终究是要“糜散”的。等到失去的时候，那种忧苦，比原来没有得到时的忧苦更甚。贪心所使，又生起求索之行，虽然用尽心机，然业力所致，终无再得的机会，徒劳无功，思想无益，每日奔波，身劳心苦，坐起不安，日夜忧愁。像无头的苍蝇，到处找发财的渠道，听说传销能发大财，便把亲戚朋友、七姑八姨等人脉关系全找遍，只要有点熟人关系都去找，这些人脉关系都成了他赚钱的工具手段。逐利之忧念伴随着他的一天到晚、从月到岁、从生到死，都是追求财富的这种痛苦。由此导致身心疲惫、阴阳五脏六腑不平衡了，寒湿内停，气血痹阻，周身疼痛，不得不求医问药，把不择手段弄来的一点钱，转成了医药费，到头还是一个穷光蛋。</w:t>
      </w:r>
    </w:p>
    <w:p w:rsidR="002238C9" w:rsidRDefault="002238C9" w:rsidP="00E65F34">
      <w:pPr>
        <w:ind w:firstLine="31680"/>
      </w:pPr>
      <w:r>
        <w:rPr>
          <w:rFonts w:hint="eastAsia"/>
        </w:rPr>
        <w:t>常言道：“饱暖思淫欲，饥寒起盗心。”因为贫贱，不识义理，不怕因果，胡作非为。只要能弄到钱，便铤而走险。诸如拐卖妇女儿童、贩毒、印制假钞、捕猎珍稀动物，乃至团伙抢劫银行等。自然逃脱不了因果的法则，现生便受到国法的制裁，关进牢狱，甚或被判死刑；或侥幸逃脱法律惩处，而因果相关，或遭横祸夭命；诸如贪官自杀，或黑社会之间火拼等。</w:t>
      </w:r>
    </w:p>
    <w:p w:rsidR="002238C9" w:rsidRDefault="002238C9" w:rsidP="00E65F34">
      <w:pPr>
        <w:ind w:firstLine="31680"/>
      </w:pPr>
      <w:r>
        <w:rPr>
          <w:rFonts w:hint="eastAsia"/>
        </w:rPr>
        <w:t>那些把钱财视为生命去追逐的人，每常嘲笑因果，奉行功利主义价值观，他不肯去行善，不肯去布施，不肯去行孝道。修道，他就更想不到了。一谈起修道，他会哈哈大笑，认为这是子虚乌有的东西。我们长期以来批判形而上学，所以导致很多人生活在形而下的物质层面，没有形而上的精神品格的提升，没有信仰，全然麻木封闭。对他谈及孔子“朝闻道，夕死可矣”的隽语，如同对牛弹琴，没有感觉。这些人不承认有“道”，自然不会去行“道”。“道”里面就包含着因果的法则。他没有因果的观念，自然也不会去行德目。“进德”就是孝、悌、忠、信、礼、义、廉、耻，仁、义、礼、智、信。一谈到道德，他会发问：“道德值几文钱一斤？”这种人拨无因果，不信轮回，放纵贪瞋痴三毒烦恼，造作种种恶业，寿终身死，随业受报。当然只有独自远向三恶道而去。这种业力牵引受报的情形没有人可以知晓，唯有五眼圆明的佛陀方能洞悉。释尊以大悲愍心，开显我等众生心行果报，可怖可惧。吾人当幡然觉悟，油生厌舍娑婆依正二报之胜心，恳切称念佛名，求生极乐莲邦，方不负释迦文佛一片悲心。</w:t>
      </w:r>
    </w:p>
    <w:p w:rsidR="002238C9" w:rsidRDefault="002238C9" w:rsidP="00E65F34">
      <w:pPr>
        <w:ind w:firstLine="31680"/>
      </w:pPr>
      <w:r>
        <w:rPr>
          <w:rFonts w:hint="eastAsia"/>
        </w:rPr>
        <w:t>南无阿弥陀佛！</w:t>
      </w:r>
    </w:p>
    <w:p w:rsidR="002238C9" w:rsidRDefault="002238C9" w:rsidP="00E65F34">
      <w:pPr>
        <w:ind w:firstLine="31680"/>
      </w:pPr>
    </w:p>
    <w:p w:rsidR="002238C9" w:rsidRDefault="002238C9" w:rsidP="00E65F34">
      <w:pPr>
        <w:ind w:firstLine="31680"/>
      </w:pPr>
      <w:r>
        <w:rPr>
          <w:rFonts w:hint="eastAsia"/>
        </w:rPr>
        <w:t>（待续）</w:t>
      </w:r>
    </w:p>
    <w:p w:rsidR="002238C9" w:rsidRDefault="002238C9" w:rsidP="003E76A3">
      <w:pPr>
        <w:pStyle w:val="Heading1"/>
      </w:pPr>
      <w:r>
        <w:rPr>
          <w:rFonts w:hint="eastAsia"/>
        </w:rPr>
        <w:t>《佛说无量寿经》讲记之三十五</w:t>
      </w:r>
    </w:p>
    <w:p w:rsidR="002238C9" w:rsidRDefault="002238C9" w:rsidP="00E65F34">
      <w:pPr>
        <w:ind w:firstLine="31680"/>
      </w:pPr>
      <w:r>
        <w:rPr>
          <w:rFonts w:hint="eastAsia"/>
        </w:rPr>
        <w:t>释大安讲（接上期）</w:t>
      </w:r>
    </w:p>
    <w:p w:rsidR="002238C9" w:rsidRDefault="002238C9" w:rsidP="00E65F34">
      <w:pPr>
        <w:ind w:firstLine="31680"/>
      </w:pPr>
      <w:r>
        <w:rPr>
          <w:rFonts w:hint="eastAsia"/>
        </w:rPr>
        <w:t>诸位大德比丘、诸位居士同修：</w:t>
      </w:r>
    </w:p>
    <w:p w:rsidR="002238C9" w:rsidRDefault="002238C9" w:rsidP="00E65F34">
      <w:pPr>
        <w:ind w:firstLine="31680"/>
      </w:pPr>
      <w:r>
        <w:rPr>
          <w:rFonts w:hint="eastAsia"/>
        </w:rPr>
        <w:t>请看经文：</w:t>
      </w:r>
    </w:p>
    <w:p w:rsidR="002238C9" w:rsidRPr="003E76A3" w:rsidRDefault="002238C9" w:rsidP="00E65F34">
      <w:pPr>
        <w:ind w:firstLine="31680"/>
        <w:rPr>
          <w:rStyle w:val="Emphasis"/>
        </w:rPr>
      </w:pPr>
      <w:r w:rsidRPr="003E76A3">
        <w:rPr>
          <w:rStyle w:val="Emphasis"/>
          <w:rFonts w:hint="eastAsia"/>
        </w:rPr>
        <w:t>世间人民，父子兄弟，夫妇家室，中外亲属，当相敬爱，无相憎嫉。有无相通，无得贪惜。言色常和，莫相违戾。或时心诤，有所恚怒，今世恨意，微相憎嫉，后世转剧，至成大怨。所以者何？世间之事，更相患害，虽不即时，应急相破。然含毒畜怒，结愤精神，自然克识，不得相离，皆当对生，更相报复。</w:t>
      </w:r>
    </w:p>
    <w:p w:rsidR="002238C9" w:rsidRDefault="002238C9" w:rsidP="00E65F34">
      <w:pPr>
        <w:ind w:firstLine="31680"/>
      </w:pPr>
    </w:p>
    <w:p w:rsidR="002238C9" w:rsidRDefault="002238C9" w:rsidP="00E65F34">
      <w:pPr>
        <w:ind w:firstLine="31680"/>
      </w:pPr>
      <w:r>
        <w:rPr>
          <w:rFonts w:hint="eastAsia"/>
        </w:rPr>
        <w:t>这一段是举出瞋恚过患以劝厌舍，其中含怨憎会苦。首先释尊正面晓喻：这个世间的人民，要正确地处理好伦常道德关系，儒家概述为五伦。五伦中有三伦</w:t>
      </w:r>
      <w:r>
        <w:t>——</w:t>
      </w:r>
      <w:r>
        <w:rPr>
          <w:rFonts w:hint="eastAsia"/>
        </w:rPr>
        <w:t>“父子、兄弟、夫妇”，属于家庭伦理关系。则这三伦推衍到君臣与朋友的社会伦理关系。可见一个社会的道德伦理水平取决于家庭伦理。个体道德人格的模铸亦是从家庭开始的，是故家庭教育至为重要。父母有慈，子女有孝，夫唱妇随，兄弟相敬，如是和睦的家庭乃是道德人格培养的基地。由此进而构建朋友之信誉，君臣之忠义。家庭伦理从夫妇之道开始。夫妇之道健全，就能养育健全的子女，向社会输送健全的人才。五伦关系中，夫妇一伦尤为重要。教育子女乃为齐家治国之根本，以其克尽妇道，相夫教子，于家于国利益甚大。</w:t>
      </w:r>
    </w:p>
    <w:p w:rsidR="002238C9" w:rsidRDefault="002238C9" w:rsidP="00E65F34">
      <w:pPr>
        <w:ind w:firstLine="31680"/>
      </w:pPr>
      <w:r>
        <w:rPr>
          <w:rFonts w:hint="eastAsia"/>
        </w:rPr>
        <w:t>六亲眷属之间，都应该相互恭敬、友爱，不要相互憎恨、嫉妒。亲属之间，富有者与穷亲戚有通财之谊。富有的亲属有帮助穷亲戚的义务，彼此之间不得有贪心和吝惜。亲属之间，语言要和敬，颜色要愉悦，要有血缘的同体感，要和忍互助，不要为点小事反目为仇。</w:t>
      </w:r>
    </w:p>
    <w:p w:rsidR="002238C9" w:rsidRDefault="002238C9" w:rsidP="00E65F34">
      <w:pPr>
        <w:ind w:firstLine="31680"/>
      </w:pPr>
      <w:r>
        <w:rPr>
          <w:rFonts w:hint="eastAsia"/>
        </w:rPr>
        <w:t>六种眷属由种种业缘聚在一起，或者由于意见不平，或利益关系没有摆平，便容易产生纷争牢骚，这时要及时排解恚怒之情。亲属之间宜讲情份不宜究理，和睦相处。如果微小的怨恨积压在内心，便慢慢滋长，辗转到下一辈子。那种微细的怨恨，便会剧变为“大怨”，那就成为冤家对头，构成今世的怨憎会苦了。怨憎会乃八苦之一，吾人无量劫来，与他人广结种种怨恨，今世便自然感招此苦。诸如文昌帝君降嗣为赤帝子（</w:t>
      </w:r>
      <w:r w:rsidRPr="003E76A3">
        <w:rPr>
          <w:rStyle w:val="Char"/>
          <w:rFonts w:hint="eastAsia"/>
          <w:sz w:val="28"/>
        </w:rPr>
        <w:t>刘邦与戚姬的儿子，赵如意</w:t>
      </w:r>
      <w:r>
        <w:rPr>
          <w:rFonts w:hint="eastAsia"/>
        </w:rPr>
        <w:t>）。刘邦驾崩后，吕后残害戚姬，鸠杀赵如意，赵如意衔怨，后世转变为龙，擅用海水，陷溺仇人（</w:t>
      </w:r>
      <w:r w:rsidRPr="003E76A3">
        <w:rPr>
          <w:rStyle w:val="Char"/>
          <w:rFonts w:hint="eastAsia"/>
          <w:sz w:val="28"/>
        </w:rPr>
        <w:t>诸吕之后身</w:t>
      </w:r>
      <w:r>
        <w:rPr>
          <w:rFonts w:hint="eastAsia"/>
        </w:rPr>
        <w:t>），殃及平民二千余命。唐代张巡率兵守城抗击安碌山叛军，苦守睢阳数月，粮尽援绝，城陷之际，张巡西向再拜：“臣力竭了，生不能报陛下，死当为厉鬼杀贼。”唐高宗之萧淑妃被武媚打入冷宫，最后被迫致死。萧淑妃临死时，恨骂：“阿武妖媚，害我至死，愿后世我生为猫，阿武为鼠，时时扼阿武喉，方泄我恨。”如是种种怨憎会，酿成无量剧苦。</w:t>
      </w:r>
    </w:p>
    <w:p w:rsidR="002238C9" w:rsidRDefault="002238C9" w:rsidP="00E65F34">
      <w:pPr>
        <w:ind w:firstLine="31680"/>
      </w:pPr>
      <w:r>
        <w:rPr>
          <w:rFonts w:hint="eastAsia"/>
        </w:rPr>
        <w:t>这些古今冤冤相报的故事证明，今世的恨意，后世辗转加剧，至成大的怨害。何以故？往往怨从亲起，由爱生仇，相互伤害。这些恨意怨愤，虽然今世不能即时显现，然宜赶急化解，毋令恶果呈现。</w:t>
      </w:r>
    </w:p>
    <w:p w:rsidR="002238C9" w:rsidRDefault="002238C9" w:rsidP="00E65F34">
      <w:pPr>
        <w:ind w:firstLine="31680"/>
      </w:pPr>
      <w:r>
        <w:rPr>
          <w:rFonts w:hint="eastAsia"/>
        </w:rPr>
        <w:t>蕅益大师《见闻录》述一故事。一人索债，负债者嫌其态度强横，也口气强硬，不从。彼含恨言：“如何负我物而不肯偿还？我必为毒蛇噬之。”俄而患黄病，辗转床席者一年有余，负债人闻其病势严重，思念：“我本无心负他债，只因他要债态度太恶劣，故意抵赖。今闻其抱病，我当偿之。”负债人乃备好本金及利息，并礼物四盒往谢。彼人极为欢喜，相留对饮，饮酒醉，忽从口中吐出一蛇，其黄病遂得痊愈。能如是及时化解，负债人可谓有智慧者也。如果不能及时化解，其怨愤之毒纠结在心中，贮藏在阿赖耶识中，生生世世不得离开。种子业力的牵引，皆当与其冤亲债主一一对生，来结算或索命、或索钱的冤孽债务。所谓冤家相见，分外眼红。此情此景乃业力使然，相更报复，无一幸免，如是业因果报，触目惊心。</w:t>
      </w:r>
    </w:p>
    <w:p w:rsidR="002238C9" w:rsidRDefault="002238C9" w:rsidP="00E65F34">
      <w:pPr>
        <w:ind w:firstLine="31680"/>
      </w:pPr>
      <w:r>
        <w:rPr>
          <w:rFonts w:hint="eastAsia"/>
        </w:rPr>
        <w:t>请看经文：</w:t>
      </w:r>
    </w:p>
    <w:p w:rsidR="002238C9" w:rsidRPr="003E76A3" w:rsidRDefault="002238C9" w:rsidP="00E65F34">
      <w:pPr>
        <w:ind w:firstLine="31680"/>
        <w:rPr>
          <w:rStyle w:val="Emphasis"/>
        </w:rPr>
      </w:pPr>
      <w:r w:rsidRPr="003E76A3">
        <w:rPr>
          <w:rStyle w:val="Emphasis"/>
          <w:rFonts w:hint="eastAsia"/>
        </w:rPr>
        <w:t>人在世间爱欲之中，独生独死，独去独来。当行至趣苦乐之地，身自当之，无有代者。善恶变化，殃福异处。宿豫严待，当独趣入。远到他所，莫能见者。善恶自然追行所生。窈窈冥冥，别离久长。道路不同，会见无期。甚难甚难，今得相值。何不弃众事，各遇强健时，努力勤修善，精进愿度世。可得极长生，如何不求道？安所须待，欲何乐乎？</w:t>
      </w:r>
    </w:p>
    <w:p w:rsidR="002238C9" w:rsidRDefault="002238C9" w:rsidP="00E65F34">
      <w:pPr>
        <w:ind w:firstLine="31680"/>
      </w:pPr>
    </w:p>
    <w:p w:rsidR="002238C9" w:rsidRDefault="002238C9" w:rsidP="00E65F34">
      <w:pPr>
        <w:ind w:firstLine="31680"/>
      </w:pPr>
      <w:r>
        <w:rPr>
          <w:rFonts w:hint="eastAsia"/>
        </w:rPr>
        <w:t>下面叙说爱别离苦。吾人由于爱欲而投生在这个世间，由于宿世爱欲的业因，感得父母交合之缘，独生独来到这五浊秽土。在这一期的生命中，又由于追求爱欲的满足，造作诸多的恶业，临命终时，又独死独去轮转。善业牵引至快乐之地（</w:t>
      </w:r>
      <w:r w:rsidRPr="003E76A3">
        <w:rPr>
          <w:rStyle w:val="Char"/>
          <w:rFonts w:hint="eastAsia"/>
          <w:sz w:val="28"/>
        </w:rPr>
        <w:t>三善道</w:t>
      </w:r>
      <w:r>
        <w:rPr>
          <w:rFonts w:hint="eastAsia"/>
        </w:rPr>
        <w:t>），恶业牵引至痛苦之地（</w:t>
      </w:r>
      <w:r w:rsidRPr="003E76A3">
        <w:rPr>
          <w:rStyle w:val="Char"/>
          <w:rFonts w:hint="eastAsia"/>
          <w:sz w:val="28"/>
        </w:rPr>
        <w:t>三恶道</w:t>
      </w:r>
      <w:r>
        <w:rPr>
          <w:rFonts w:hint="eastAsia"/>
        </w:rPr>
        <w:t>）。自因自果，丝毫不爽，即便至亲眷属，亦不能相代。</w:t>
      </w:r>
    </w:p>
    <w:p w:rsidR="002238C9" w:rsidRDefault="002238C9" w:rsidP="00E65F34">
      <w:pPr>
        <w:ind w:firstLine="31680"/>
      </w:pPr>
      <w:r>
        <w:rPr>
          <w:rFonts w:hint="eastAsia"/>
        </w:rPr>
        <w:t>由于或善恶或恶业使然，在六道里面不断变化。今生为人，由恶业故，转生可能变牛、变马、变猪、变狗了，权力寻租的贪官落得“一世为官，九世为牛”的下场。乱世奸雄曹操到了清代苏州，一猪仔生下来，背上有“曹操”两个字。由善恶业的不同，自然感得或灾殃或享福的迥异之处。趣入三恶道，即是灾殃；趣入三善道，就是享福。</w:t>
      </w:r>
    </w:p>
    <w:p w:rsidR="002238C9" w:rsidRDefault="002238C9" w:rsidP="00E65F34">
      <w:pPr>
        <w:ind w:firstLine="31680"/>
      </w:pPr>
      <w:r>
        <w:rPr>
          <w:rFonts w:hint="eastAsia"/>
        </w:rPr>
        <w:t>今生的行业，是决定下一辈子投生到哪一道的因。下一辈子得到什么果，是前生的因所导致的，这叫做异熟果，又叫异处。这就是“宿豫严待”。“宿”就是吾人今生为人，其福祸、灾殃、富贵、贫贱，都是前世造的善、恶业预先给编排好了的，俨然是在等待着吾人这一生的承接。“宿豫严待”是多么严峻的因果律呀！自因自果，独自承当，独自趣入相应的苦乐境地。由业力牵引，矇矇漂到遥远的处所，那里“西出阳关无故人”，父母夫妻、兄弟姊妹眷属不再有相逢相见之日了。爱别离之苦，真可谓“泪深红海犹嫌浅，恨远乾坤未是长”。</w:t>
      </w:r>
    </w:p>
    <w:p w:rsidR="002238C9" w:rsidRDefault="002238C9" w:rsidP="00E65F34">
      <w:pPr>
        <w:ind w:firstLine="31680"/>
      </w:pPr>
      <w:r>
        <w:rPr>
          <w:rFonts w:hint="eastAsia"/>
        </w:rPr>
        <w:t>这些善恶、祸福的因果法则，法尔自然，无可逃遁。在无尽的轮回中，如影随形地追逐着你的转生。业力的种子又幻现出相应的果报，在六道里面“窈窈冥冥”，“窈窈冥冥”表明在六道轮回中常常处于暗冥的三恶道。六亲眷属一旦别离，就动经无量劫，而且“道路不同”，有的或在人道，其亲属或在畜生道。当鞭打那些牛马时，浑然不知是自己的亲生父母。六亲眷属一别分离，各自投向自己的轮回之路，改头换面，相互会见之日就遥遥无期了。今生得人身，又能值遇佛法，尤其得闻简易而究竟的念佛法门，甚难甚难，无过此难。吾人自应珍惜这一旷劫难遇的大好因缘。</w:t>
      </w:r>
    </w:p>
    <w:p w:rsidR="002238C9" w:rsidRDefault="002238C9" w:rsidP="00E65F34">
      <w:pPr>
        <w:ind w:firstLine="31680"/>
      </w:pPr>
      <w:r>
        <w:rPr>
          <w:rFonts w:hint="eastAsia"/>
        </w:rPr>
        <w:t>信解觉悟后，就应该放弃众多的世间事业，应该在自己身强力壮的时候，发起向道之心，精勤地修行善业。而“南无阿弥陀佛”六字洪名，乃世间第一善、无与伦比的善。要精进勤修这样信愿持名的净业，要发愿离开这个幻化的世间。轮回路险哪！轮回痛苦啊！至诚恳切执持名号，决定能蒙承阿弥陀佛的慈悲愿力加被，带业往生到西方净土。一生彼国，寿命无量无边阿僧祇劫。“极长生”即是无量寿，有无量寿就有无量光，无量光寿圆满就是阿弥陀佛。“可得极长生”即是圆成佛果。</w:t>
      </w:r>
    </w:p>
    <w:p w:rsidR="002238C9" w:rsidRDefault="002238C9" w:rsidP="00E65F34">
      <w:pPr>
        <w:ind w:firstLine="31680"/>
      </w:pPr>
      <w:r>
        <w:rPr>
          <w:rFonts w:hint="eastAsia"/>
        </w:rPr>
        <w:t>吾人在轮回剧苦之际，闻到如是至妙的净土之道，如何不撩衣便行，得此往生成佛之大利呢？吾人还有什么可要等待呢？须知三界无安，甚可怖畏，生命就在呼吸之间哪！如果依然因循苟且、消极等待，那就一错便成永错，一失足成千古恨了。这个娑婆世界无有快乐可言，“唯闻愁叹声”。一定要以净土庄严曼妙作为参照系，对比娑婆秽土的一切，生起猛利的厌离心，用作往生净土极乐之增上缘。</w:t>
      </w:r>
    </w:p>
    <w:p w:rsidR="002238C9" w:rsidRDefault="002238C9" w:rsidP="00E65F34">
      <w:pPr>
        <w:ind w:firstLine="31680"/>
      </w:pPr>
      <w:r>
        <w:rPr>
          <w:rFonts w:hint="eastAsia"/>
        </w:rPr>
        <w:t>请看经文：</w:t>
      </w:r>
    </w:p>
    <w:p w:rsidR="002238C9" w:rsidRPr="003B2F31" w:rsidRDefault="002238C9" w:rsidP="00E65F34">
      <w:pPr>
        <w:ind w:firstLine="31680"/>
        <w:rPr>
          <w:rStyle w:val="Emphasis"/>
        </w:rPr>
      </w:pPr>
      <w:r w:rsidRPr="003B2F31">
        <w:rPr>
          <w:rStyle w:val="Emphasis"/>
          <w:rFonts w:hint="eastAsia"/>
        </w:rPr>
        <w:t>如是世人，不信作善得善，为道得道；不信人死更生，惠施得福。善恶之事，都不信之，谓之不然，终无有是，但坐此故。且自见之，更相瞻视，先后同然，转相承受。父余教令，先人祖父，素不为善，不识道德。身愚神暗，心塞意闭。死生之趣，善恶之道，自不能见，无有语者。吉凶祸福，竞各作之，无一怪也。</w:t>
      </w:r>
    </w:p>
    <w:p w:rsidR="002238C9" w:rsidRDefault="002238C9" w:rsidP="00E65F34">
      <w:pPr>
        <w:ind w:firstLine="31680"/>
      </w:pPr>
      <w:r>
        <w:rPr>
          <w:rFonts w:hint="eastAsia"/>
        </w:rPr>
        <w:t>这一段举出众生的愚痴之相。前面所述的众生怨憎会苦、爱别离苦、失财之苦、求财之苦，其根本原因就是不信因果。不信世间的因果</w:t>
      </w:r>
      <w:r>
        <w:t>——</w:t>
      </w:r>
      <w:r>
        <w:rPr>
          <w:rFonts w:hint="eastAsia"/>
        </w:rPr>
        <w:t>行善得善果，亦不信出世间的因果</w:t>
      </w:r>
      <w:r>
        <w:t>——</w:t>
      </w:r>
      <w:r>
        <w:rPr>
          <w:rFonts w:hint="eastAsia"/>
        </w:rPr>
        <w:t>修无为道证涅槃果。不相信人死后还有来生，亦不相信布施便能得到福德；善恶因果报应的道理事相一概否定，全然不信，每常振振有词地辩驳：“有什么因果报应呀？你看社会上还不是坏人得势，好人受欺负吗？轮回更是虚无缥缈呀！来世谁能看得到呢？还是关心现世享乐吧！”具有这些邪知邪见的人，对未来没有憧憬，对天地不再敬畏，亦不再有道德的底线，无所畏惧，放纵贪瞋烦恼，造作无边恶业。不信因果与轮回的大邪见，是导致道德全面失守的根本原因。</w:t>
      </w:r>
    </w:p>
    <w:p w:rsidR="002238C9" w:rsidRDefault="002238C9" w:rsidP="00E65F34">
      <w:pPr>
        <w:ind w:firstLine="31680"/>
      </w:pPr>
      <w:r>
        <w:rPr>
          <w:rFonts w:hint="eastAsia"/>
        </w:rPr>
        <w:t>而因果的法则，不管你信不信仍然存在。古往今来无数的事实，证明着因果报应乃是宇宙人生颠扑不破的真理。即如“文革”当中那些毁坏寺院、破坏佛像的人，就有现报，例子不胜枚举。那些不信因果的人，当因果的现实严峻地摆在面前时，他们还是冥顽不化。从外面找原因，而自然回避从人的行为去找，从人心去找。所以这个不信因果、不信轮回、不信布施得福、不信善恶因果报应，他这套邪知邪见，就会“转相承受”。家庭教育与社会教育都播散着否定因果与轮回的邪见。由是家长对小孩的教育是不能吃亏，社会教育的核心是功利与成功。道德教育付诸阙如，或者道德教育沦回政治意识形态的附属，本有的目的价值蜕变为工具价值，便直接形成道德江河日下、人人危惧的社会乱象了。</w:t>
      </w:r>
    </w:p>
    <w:p w:rsidR="002238C9" w:rsidRDefault="002238C9" w:rsidP="00E65F34">
      <w:pPr>
        <w:ind w:firstLine="31680"/>
      </w:pPr>
      <w:r>
        <w:rPr>
          <w:rFonts w:hint="eastAsia"/>
        </w:rPr>
        <w:t>由于愚痴恶业的因果代代相续，父子同气相生，世世相承。子女从胎教幼儿起，便禀承着父母的罪殃邪见。长大成人，一直受到这种不信因果不信轮回的教育，甚至父母责令教唆去做一些非道德的事，诸如说谎、偷盗等。其人的祖先素来不做善事，愚痴颠倒，故不识道德是非标准，对五常（仁义礼智信）八德（孝悌忠信礼义廉耻）无有信知，亦不去实践，故感得身神（第八识）愚痴暗昧，心意（前七识）闭塞，不明事理真相，迷惑颠倒。如果不能遇到佛教善知识的开导，或不能获阅佛经，那就必然对于生死轮回六道之趣、善恶三世因果报应之道，自己既不能见知，又没有他人相告，由此必然为人处世，总是乖违天理，纵情贪欲烦恼，造作无边恶业，惹祸端，闭福门，胡作非为，与一些同类愚痴人，竞赛谁作得最多，以恶为能，以机心狡诈为常态。大家都是一样心行，没有一人认为可怪。诸如各行业的潜规则，普遍的人情网，特权待遇，学术界的抄袭，有损于健康的违规添加剂、瘦肉精，乃至老人摔倒、小孩被车压，无人相救。对于不良行为，集体沉默，真是习以成性，见怪不怪。全体堕在粪坑中，大家都臭，便无所谓香臭之别了。哀莫大于心死，于此可见一斑。</w:t>
      </w:r>
    </w:p>
    <w:p w:rsidR="002238C9" w:rsidRDefault="002238C9" w:rsidP="00E65F34">
      <w:pPr>
        <w:ind w:firstLine="31680"/>
      </w:pPr>
      <w:r>
        <w:rPr>
          <w:rFonts w:hint="eastAsia"/>
        </w:rPr>
        <w:t>请看经文：</w:t>
      </w:r>
    </w:p>
    <w:p w:rsidR="002238C9" w:rsidRPr="003B2F31" w:rsidRDefault="002238C9" w:rsidP="00E65F34">
      <w:pPr>
        <w:ind w:firstLine="31680"/>
        <w:rPr>
          <w:rStyle w:val="Emphasis"/>
        </w:rPr>
      </w:pPr>
      <w:r w:rsidRPr="003B2F31">
        <w:rPr>
          <w:rStyle w:val="Emphasis"/>
          <w:rFonts w:hint="eastAsia"/>
        </w:rPr>
        <w:t>生死常道，转相嗣立，或父哭子，或子哭父，兄弟夫妇，更相哭泣。颠倒上下，无常根本，皆当过去，不可常保。教语开导，信之者少，是以生死流转，无有休止。如此之人，蒙冥抵突，不信经法。心无远虑，各欲快意，痴惑爱欲，不达于道德，迷没于瞋怒，贪狼于财色。坐之不得道，当更恶趣苦，生死无穷已，哀哉甚可伤。</w:t>
      </w:r>
    </w:p>
    <w:p w:rsidR="002238C9" w:rsidRDefault="002238C9" w:rsidP="00E65F34">
      <w:pPr>
        <w:ind w:firstLine="31680"/>
      </w:pPr>
      <w:r>
        <w:rPr>
          <w:rFonts w:hint="eastAsia"/>
        </w:rPr>
        <w:t>这一段进一步描述世人由愚痴恶业所招致的苦状，这是佛眼所见，如镜映现，历历分明。世间生死情形，亦有寻常的道理。一般的规律是年老的先死，年少的后亡。父母子女“转相嗣立”</w:t>
      </w:r>
      <w:r>
        <w:t>——</w:t>
      </w:r>
      <w:r>
        <w:rPr>
          <w:rFonts w:hint="eastAsia"/>
        </w:rPr>
        <w:t>生命得以延续。正常情形是父母先亡，子女送葬，此为上下相顺。然而有些情况却是子女早夭，白发父母为子女送葬，此为时序颠倒。又有兄弟、夫妇更相哭泣，虽然痛苦悲伤，彼此无益。无论何种情形，生命的本质都是无常，有生必有死，此乃生命之根本。诚如省庵大师诗云：“识神将尽忽无常，四大分离难主张。脱壳生龟真痛绝，落汤螃蟹漫慞惶。甘心狱户为囚侣，束手幽关事鬼王。何似华开亲见佛，无生无灭寿难量。”</w:t>
      </w:r>
    </w:p>
    <w:p w:rsidR="002238C9" w:rsidRDefault="002238C9" w:rsidP="00E65F34">
      <w:pPr>
        <w:ind w:firstLine="31680"/>
      </w:pPr>
    </w:p>
    <w:p w:rsidR="002238C9" w:rsidRDefault="002238C9" w:rsidP="00E65F34">
      <w:pPr>
        <w:ind w:firstLine="31680"/>
      </w:pPr>
      <w:r>
        <w:rPr>
          <w:rFonts w:hint="eastAsia"/>
        </w:rPr>
        <w:t>所以要认知一切荣华富贵、恩恩怨怨、得失利害，都为无常所吞，都将如浮云般逝去，不可长保。然而用佛法无常道理开导那结愚痴者，真正相信的人极少。由于众生不能信知生命的苦空无常，以及死后改头换面，或做牛、做马等，以偿宿世恩怨之事，必然就被无明烦恼驱使，造作恶业，由业力推动故，在三界六道无有休止地轮回。</w:t>
      </w:r>
    </w:p>
    <w:p w:rsidR="002238C9" w:rsidRDefault="002238C9" w:rsidP="00E65F34">
      <w:pPr>
        <w:ind w:firstLine="31680"/>
      </w:pPr>
      <w:r>
        <w:rPr>
          <w:rFonts w:hint="eastAsia"/>
        </w:rPr>
        <w:t>轮回中迷惑颠倒的众生，懵懵懂懂，不明事理，内心暗冥，不能辨别是非邪正，见贤不思齐，闻法不信行。见恶心窃喜，作恶无惭愧。如是蒙冥抵突之人，末法时代，处处皆是。由于内心暗冥，行为乖张，就更加重了无明烦恼，福薄慧浅，就更不相信经法真理。知见狭劣，见小不能见大，知近不能知远，从不考虑来生后世，放纵痴心快意，不择手段，害人害己，故令五浊恶世更呈惊涛骇浪，人人自危，人人相害。</w:t>
      </w:r>
    </w:p>
    <w:p w:rsidR="002238C9" w:rsidRDefault="002238C9" w:rsidP="00E65F34">
      <w:pPr>
        <w:ind w:firstLine="31680"/>
      </w:pPr>
      <w:r>
        <w:rPr>
          <w:rFonts w:hint="eastAsia"/>
        </w:rPr>
        <w:t>这些短视非理行为都与爱欲有直接关联，从无明惑引生爱欲，由爱欲行为又加重无明，二者形成恶性循环。当无明与爱欲越来越强盛的时候，对无为之大道，作人之德目，便不了达。良知、良能越来越麻木，道德是非的标准越来越模糊，烦恼也就越来越重。当五欲满足受阻时，整个的心灵便迷失汩没在瞋恚愤怒中。“一念瞋心起，百万障门开”，残忍报复的行为便将涌现出来。对于金钱和女色的这种深度的贪欲就像狼一样。狼性多贪，故多贪者谓之狼。现时以狼文化、狼图腾为时尚，亦可佐证现代众生贪欲的特点。</w:t>
      </w:r>
    </w:p>
    <w:p w:rsidR="002238C9" w:rsidRDefault="002238C9" w:rsidP="00E65F34">
      <w:pPr>
        <w:ind w:firstLine="31680"/>
      </w:pPr>
      <w:r>
        <w:rPr>
          <w:rFonts w:hint="eastAsia"/>
        </w:rPr>
        <w:t>由于贪、瞋、痴三毒烦恼埋没了人性与良知，便与佛道越来越疏离了，“舍父逃逸”，越来越远了。业力牵引，当坠入三恶道，遭受无量的剧苦。在三恶道，又造作更多的恶业，招致无有穷已的生死轮转。佛眼所见，悲哀到极点了，可伤可叹。一切众生都有如来的智慧德相，都能安享涅槃的常乐我净，奈何邪知邪见故，在三恶道里永劫轮回。虽然陷溺恶道，然佛性并未减少一点。漂泊流浪的乞丐，弊败的衣服底下摩尼宝珠尚在，而众生却浑然不觉，自甘堕落，自受苦果。“哀哉甚可伤”，这是一种多么深沉的浩叹呀！吾人当于此怵然憬悟。</w:t>
      </w:r>
    </w:p>
    <w:p w:rsidR="002238C9" w:rsidRDefault="002238C9" w:rsidP="00E65F34">
      <w:pPr>
        <w:ind w:firstLine="31680"/>
      </w:pPr>
      <w:r>
        <w:rPr>
          <w:rFonts w:hint="eastAsia"/>
        </w:rPr>
        <w:t>南无阿弥陀佛！（待续）</w:t>
      </w:r>
    </w:p>
    <w:p w:rsidR="002238C9" w:rsidRDefault="002238C9" w:rsidP="00E65F34">
      <w:pPr>
        <w:ind w:firstLine="31680"/>
      </w:pPr>
    </w:p>
    <w:p w:rsidR="002238C9" w:rsidRDefault="002238C9" w:rsidP="00C01874">
      <w:pPr>
        <w:pStyle w:val="Heading1"/>
      </w:pPr>
      <w:r>
        <w:rPr>
          <w:rFonts w:hint="eastAsia"/>
        </w:rPr>
        <w:t>《佛说无量寿经》讲记之三十六</w:t>
      </w:r>
    </w:p>
    <w:p w:rsidR="002238C9" w:rsidRDefault="002238C9" w:rsidP="00E65F34">
      <w:pPr>
        <w:ind w:firstLine="31680"/>
      </w:pPr>
      <w:r>
        <w:rPr>
          <w:rFonts w:hint="eastAsia"/>
        </w:rPr>
        <w:t>释大安</w:t>
      </w:r>
    </w:p>
    <w:p w:rsidR="002238C9" w:rsidRDefault="002238C9" w:rsidP="00E65F34">
      <w:pPr>
        <w:ind w:firstLine="31680"/>
      </w:pPr>
      <w:r>
        <w:rPr>
          <w:rFonts w:hint="eastAsia"/>
        </w:rPr>
        <w:t>（接上期）</w:t>
      </w:r>
    </w:p>
    <w:p w:rsidR="002238C9" w:rsidRDefault="002238C9" w:rsidP="00E65F34">
      <w:pPr>
        <w:ind w:firstLine="31680"/>
      </w:pPr>
      <w:r>
        <w:rPr>
          <w:rFonts w:hint="eastAsia"/>
        </w:rPr>
        <w:t>诸位大德比丘、诸位居士同修：</w:t>
      </w:r>
    </w:p>
    <w:p w:rsidR="002238C9" w:rsidRDefault="002238C9" w:rsidP="00E65F34">
      <w:pPr>
        <w:ind w:firstLine="31680"/>
      </w:pPr>
      <w:r>
        <w:rPr>
          <w:rFonts w:hint="eastAsia"/>
        </w:rPr>
        <w:t>请看经文：</w:t>
      </w:r>
    </w:p>
    <w:p w:rsidR="002238C9" w:rsidRPr="00CD3BA5" w:rsidRDefault="002238C9" w:rsidP="00E65F34">
      <w:pPr>
        <w:ind w:firstLine="31680"/>
        <w:rPr>
          <w:rStyle w:val="Emphasis"/>
        </w:rPr>
      </w:pPr>
      <w:r w:rsidRPr="00CD3BA5">
        <w:rPr>
          <w:rStyle w:val="Emphasis"/>
          <w:rFonts w:hint="eastAsia"/>
        </w:rPr>
        <w:t>或时室家父子，兄弟夫妇，一死一生，更相哀愍。恩爱思慕，忧念结缚，心意痛著，迭相顾恋，穷日卒岁，无有解已。教语道德，心不开明，思想恩好，不离情欲。昏蒙暗塞，愚惑所覆。不能深思熟计，心自端正，专精行道，决断世事。便旋至竟，年寿终尽，不能得道，无可奈何。</w:t>
      </w:r>
    </w:p>
    <w:p w:rsidR="002238C9" w:rsidRDefault="002238C9" w:rsidP="00E65F34">
      <w:pPr>
        <w:ind w:firstLine="31680"/>
      </w:pPr>
      <w:r>
        <w:rPr>
          <w:rFonts w:hint="eastAsia"/>
        </w:rPr>
        <w:t>前段总举业力凡夫因贪瞋痴三毒烦恼，不得悟明佛道，故而经历恶趣，受苦无穷。此段又具体阐明众生愚痴所生起的过失。众生在长劫的轮回中，父子兄弟夫妇等六亲，悉皆恩爱难舍，然生死无常，生离死别，痛苦难忍。回忆昔日你恩我爱的生活，更是思忆恋慕，绵绵不断，终日以泪洗面。别离的忧念，孑然一身尤感哀痛，真可谓“天长地久有尽时，此恨绵绵无绝期”。其间愁肠百结，深心顾恋，日复一日，年复一年，无有解开忧思之时。</w:t>
      </w:r>
    </w:p>
    <w:p w:rsidR="002238C9" w:rsidRDefault="002238C9" w:rsidP="00E65F34">
      <w:pPr>
        <w:ind w:firstLine="31680"/>
      </w:pPr>
      <w:r>
        <w:rPr>
          <w:rFonts w:hint="eastAsia"/>
        </w:rPr>
        <w:t>世间人的这种情执，牢结坚固，纵然有善知识对他开示人生苦空无常、缘聚缘散、因果业缘的道理，他还是听不入耳，忧结如常。内心的智慧光明不能开启，恩爱情欲难离，内心暗冥闭塞昏朦，为愚痴烦惑所覆障，不能静定心智，深思熟虑，了达世间诸法的梦幻，摒弃虚妄的情见，专一精进地修行佛道。愚痴的众生，总是徘徊于爱欲之中，颠倒迷惑，悲欢离合，乍喜乍悲，无常迅速，很快到了寿命终尽，仍然不闻大道，不能出离三界轮回，虚生浪死，如是之人，触目皆是，甚可哀愍。</w:t>
      </w:r>
    </w:p>
    <w:p w:rsidR="002238C9" w:rsidRDefault="002238C9" w:rsidP="00E65F34">
      <w:pPr>
        <w:ind w:firstLine="31680"/>
      </w:pPr>
      <w:r>
        <w:rPr>
          <w:rFonts w:hint="eastAsia"/>
        </w:rPr>
        <w:t>印度有一个号称世界七大建筑奇迹之一的泰姬陵，就是国王为他去世的妻子所建造。这个陵墓用了两万工匠，建了十八年，非常的精致。泰姬陵就在离皇宫不远的地方，国王每天守望着泰姬陵，回忆初恋时的一幕幕甜蜜情形，更添无穷的哀思。在世间法来看，国王的爱情坚贞，值得赞叹，然国王念念离不开情欲，自然治理国是亦既荒废，结果政权被他的儿子夺去了。英国的温莎公爵，亦是不爱王位爱美人。</w:t>
      </w:r>
    </w:p>
    <w:p w:rsidR="002238C9" w:rsidRDefault="002238C9" w:rsidP="00E65F34">
      <w:pPr>
        <w:ind w:firstLine="31680"/>
      </w:pPr>
      <w:r>
        <w:rPr>
          <w:rFonts w:hint="eastAsia"/>
        </w:rPr>
        <w:t>爱不重不生娑婆，欲界众生最重的烦恼就是情欲。经云：“人从爱欲生忧，从忧生怖，若离于爱，何忧何怖？”可见情爱淫欲是最深重的可怕的愚痴。我等众生修行佛法，最先就得对治这种烦恼。或修行不净观，治其标；或具观空的般若智慧，治其本；或一心念佛，仰靠佛号之清净光加以转换。了知情欲之可怖，如避火炕，极生厌离，效法莲池大师，蓦然跳出恩爱围城，其《七笔勾》诗中有云：“凤侣鸾俦，恩爱牵缠何日休？活鬼乔相守，缘尽还分手。嗏！为你俩绸缪，披枷带扭，觑破冤家，各自寻门走。因此把鱼水夫妻一笔勾。”能断爱根情缘，莲华佛国，往生有分。而有一类净业行人，终日念佛求往生，而仍不能往生满愿，其根本原因仍是“爱桩未拔，情缆牢固故也”。（</w:t>
      </w:r>
      <w:r w:rsidRPr="00CD3BA5">
        <w:rPr>
          <w:rStyle w:val="Char"/>
          <w:rFonts w:hint="eastAsia"/>
          <w:sz w:val="28"/>
        </w:rPr>
        <w:t>截流大师语</w:t>
      </w:r>
      <w:r>
        <w:rPr>
          <w:rFonts w:hint="eastAsia"/>
        </w:rPr>
        <w:t>）冀诸净业同仁于斯瞩意，猛醒共勉！</w:t>
      </w:r>
    </w:p>
    <w:p w:rsidR="002238C9" w:rsidRDefault="002238C9" w:rsidP="00E65F34">
      <w:pPr>
        <w:ind w:firstLine="31680"/>
      </w:pPr>
      <w:r>
        <w:rPr>
          <w:rFonts w:hint="eastAsia"/>
        </w:rPr>
        <w:t>请看经文：</w:t>
      </w:r>
    </w:p>
    <w:p w:rsidR="002238C9" w:rsidRPr="00CD3BA5" w:rsidRDefault="002238C9" w:rsidP="00E65F34">
      <w:pPr>
        <w:ind w:firstLine="31680"/>
        <w:rPr>
          <w:rStyle w:val="Emphasis"/>
        </w:rPr>
      </w:pPr>
      <w:r w:rsidRPr="00CD3BA5">
        <w:rPr>
          <w:rStyle w:val="Emphasis"/>
          <w:rFonts w:hint="eastAsia"/>
        </w:rPr>
        <w:t>总猥愦扰，皆贪爱欲。惑道者众，悟之者少，世间匆匆，无可聊赖。尊卑上下，贫富贵贱，勤苦匆务，各怀杀毒。恶气窈冥，为妄兴事。违逆天地，不从人心。自然非恶，先随与之，恣听所为，待其罪极。其寿未终尽，便顿夺之。下入恶道，累世勤苦，展转其中，数千亿劫，无有出期。痛不可言，甚可哀愍。</w:t>
      </w:r>
    </w:p>
    <w:p w:rsidR="002238C9" w:rsidRDefault="002238C9" w:rsidP="00E65F34">
      <w:pPr>
        <w:ind w:firstLine="31680"/>
      </w:pPr>
      <w:r>
        <w:rPr>
          <w:rFonts w:hint="eastAsia"/>
        </w:rPr>
        <w:t>这一段是开示由愚痴所生起贪欲的烦恼。五眼圆明的佛陀，以无尽大悲，开示我等众生深潜的烦惑与业行。我等众生的生命行为鄙俗、低贱，偷鸡摸狗，钻墙逾垣，无所不为，内心昏愦，行为喧杂无礼。如是心行的原因，佛陀一句道破，滔天之下，各色人等，悉皆贪求爱欲，欲境虽多，大数有五：一者色欲，谓男女形貌端正，世间之人，谁不生爱着；二者财欲；三者名闻欲；四者饮食欲；五者睡眠欲。众生不了多欲为苦，终日竞夜，于黑暗鬼窟中作活计。不知欲是苦本，且将苦作乐，贪求不已。于此五欲中，色欲为最。色之为欲，其大无外，幸赖只有一种，若使有另一种烦恼力量与色欲相同，那普天下之人，没有一个能够修行清净佛道的。</w:t>
      </w:r>
    </w:p>
    <w:p w:rsidR="002238C9" w:rsidRDefault="002238C9" w:rsidP="00E65F34">
      <w:pPr>
        <w:ind w:firstLine="31680"/>
      </w:pPr>
      <w:r>
        <w:rPr>
          <w:rFonts w:hint="eastAsia"/>
        </w:rPr>
        <w:t>昔印度有一位来自泰西拉一的魔咒大师，他把咒术全部教给了弟子。当徒弟学会咒术准备另求发展时，大师给了他最后的教诲：“我已将我所知道的一切咒术都教给你了。对于那拥有尖锐的牙、叉角或头角，甚至大獠牙的动物，你不必害怕，你会得到保护。然而有一件事是我不能保证你能得到保护的，那就是女人的魅力！对此我无能为力，没有咒术可以让她远离你，你必须好自为之。”古往今来，多少俊杰英雄，多被色欲所迷，如周幽王之爱褒姒，而丧身亡国；频婆娑罗王以色欲故，身入怨国，在淫女梵摩房中；优填王以色欲故，截五百仙人手足；另有五通仙人，或闻女人沐浴歌声，或被女子以手擎接足，遂失神通。证知色害尤深，令人狂醉，丧失善法，生死根本，良有以也。</w:t>
      </w:r>
    </w:p>
    <w:p w:rsidR="002238C9" w:rsidRDefault="002238C9" w:rsidP="00E65F34">
      <w:pPr>
        <w:ind w:firstLine="31680"/>
      </w:pPr>
      <w:r>
        <w:rPr>
          <w:rFonts w:hint="eastAsia"/>
        </w:rPr>
        <w:t>由于贪爱的种子，生起贪爱的现行，又由贪爱的现行，熏成贪爱的种子，循环不息。由是障蔽心性本源，迷惑于正道良知者多，了解领悟者鲜少。在爱欲苦海中漂沦，匆匆地度过短暂的一生。没有善业、道业可资依赖，唯是牵入恶道的业力，可不哀哉！无论是尊贵之人还是卑下之人，还是“贫富贵贱”之人，悉由无明爱欲，生起种种瞋恚的过失。社会各色人等都在很辛苦匆忙地经营资生事业。为了赚钱，不惜以健康乃至生命为代价，夜以继日，加班加点。忙碌，尤其成为现代人的生活写照。好像越忙越有人生价值，闲暇却是贬义的色彩。人成为工作狂，又有何幸福可言。不能静下心来反观内心，又何能认识自我。真可谓忙者，心亡也。在业力凡夫层面，忙碌的动机在名利，追求名利的深层动机却是爱欲。若离爱欲，则无忧苦尘劳患，犹如莲华不著水。</w:t>
      </w:r>
    </w:p>
    <w:p w:rsidR="002238C9" w:rsidRDefault="002238C9" w:rsidP="00E65F34">
      <w:pPr>
        <w:ind w:firstLine="31680"/>
      </w:pPr>
      <w:r>
        <w:rPr>
          <w:rFonts w:hint="eastAsia"/>
        </w:rPr>
        <w:t>然爱欲难断，如油入面，众生还是由爱欲催使，争取资源财富，以强凌弱，乃至不惜同类残杀。是故人类自有历史以来，战争便绵绵不断，辗转相杀，了无底止。诸如特洛伊王子帕里斯拐走斯巴达王后海伦，引发了长达九年的特洛伊战争，以特洛伊亡国覆灭告终。</w:t>
      </w:r>
    </w:p>
    <w:p w:rsidR="002238C9" w:rsidRDefault="002238C9" w:rsidP="00E65F34">
      <w:pPr>
        <w:ind w:firstLine="31680"/>
      </w:pPr>
      <w:r>
        <w:rPr>
          <w:rFonts w:hint="eastAsia"/>
        </w:rPr>
        <w:t>如是说对人类之间的杀戮，或同类相怜，或害怕报复，其杀生之毒尚能有收敛的话，那人类对异类蜎飞蠕动的杀害，就更为理直气壮了，普遍的杀生吃肉，已令这个地球上弥漫了乖戾之气。“欲知世上刀兵劫，但听屠门夜半声。”人类杀害了那么多动物，包括堕胎的生命，都是未来引发战争的因素。杀生的毒气，深潜在内心幽冥之处，令动物害怕，赶快逃离。往昔诸多小鸟都是靠近人群来筑窝的，人有仁爱之心，依着人的帮助免遭其他动物的伤害。而有杀毒的心，令动物一见害怕、逃离。小鸟依人，是指对有仁慈心的人而言。由于内怀杀毒，便妄作杀逆之事，如春秋战国时，诸侯士大夫死，各随其力，杀人殉葬，而且以多为荣。像秦穆公这样有贤德的国君，也杀了一百七十余人殉葬。子车氏三子，乃国之良臣，皆杀以殉葬。孔子对此恶风愤慨地说了一句话：“始作俑者，其无后乎？”以木头作人形殉葬的人尚且会没有子孙后代（</w:t>
      </w:r>
      <w:r w:rsidRPr="00CD3BA5">
        <w:rPr>
          <w:rStyle w:val="Char"/>
          <w:rFonts w:hint="eastAsia"/>
          <w:sz w:val="28"/>
        </w:rPr>
        <w:t>以启杀机故</w:t>
      </w:r>
      <w:r>
        <w:rPr>
          <w:rFonts w:hint="eastAsia"/>
        </w:rPr>
        <w:t>），更何况真实地将活人杀掉去殉葬，那后果尤为严重。还是自佛法传入中国以后，三世因果，六道轮回的道理传播之后，史册上才未闻有殉葬之举。</w:t>
      </w:r>
    </w:p>
    <w:p w:rsidR="002238C9" w:rsidRDefault="002238C9" w:rsidP="00E65F34">
      <w:pPr>
        <w:ind w:firstLine="31680"/>
      </w:pPr>
      <w:r>
        <w:rPr>
          <w:rFonts w:hint="eastAsia"/>
        </w:rPr>
        <w:t>无论杀人还是杀蜎飞蠕动之物，都是违背天地之道，因上天有好生之德；杀生行为亦不顺从人心，因人心内具仁爱、恻隐之心，杀生便违背了人的良知、良心。证知杀生上逆天地之道，下违人心良知，是故杀生罪恶极大。造作杀生罪业的众生，乃是由于宿世杀罪之力，自然招集那些非法的恶因、恶缘、恶法、恶业，令他杀生的行为顺利达成，放纵残忍之性，肆无忌惮地杀戮生命。等到杀业到了恶贯满盈的程度，果报即便现前。或遇横死，或遭极刑，或冤家索命，或尪狂自裁！不等到你命数寿命终止，便顿然地消掉了自己的寿命，可见杀生者实属自杀。</w:t>
      </w:r>
    </w:p>
    <w:p w:rsidR="002238C9" w:rsidRDefault="002238C9" w:rsidP="00E65F34">
      <w:pPr>
        <w:ind w:firstLine="31680"/>
      </w:pPr>
      <w:r>
        <w:rPr>
          <w:rFonts w:hint="eastAsia"/>
        </w:rPr>
        <w:t>寿命夭折，还是花报，杀生的果报是三恶道，遭受种种的剧苦，辗转在三恶道中数千亿劫。地狱的罪受过了，就到饿鬼道，饿鬼道受完了到畜生道，畜生道受完了到人道，人道又贫穷下贱，又跟你原来被杀的人又要对面，偿还命债。当你被别人杀的时候有怨恨之气，报仇又导致了新的杀业，又堕到恶道里面去，那就是“数千亿劫，无有出期。”诚如《地藏经》所云：“此世罪苦众生……业感如是，动经亿劫，求无出期。此界坏时，寄生他界，他界次坏，转寄他方，他方坏时，展转相寄。此界成后，还复而来。”如是众生业感轮回之事，唯佛方能指陈。佛见我等众生如是苦楚，悲心切切，哀悯不已。由此大悲心，不断地来到世界示现八相成道，于此火宅苦境，宣说正法，引导人出离轮回，得大自在。我等众生当仰体佛慈，信受佛语，信愿念佛，速求往生，庶几报答佛恩于万一。</w:t>
      </w:r>
    </w:p>
    <w:p w:rsidR="002238C9" w:rsidRPr="00CD3BA5" w:rsidRDefault="002238C9" w:rsidP="00E65F34">
      <w:pPr>
        <w:ind w:firstLine="31680"/>
        <w:rPr>
          <w:rStyle w:val="Emphasis"/>
        </w:rPr>
      </w:pPr>
      <w:r w:rsidRPr="00CD3BA5">
        <w:rPr>
          <w:rStyle w:val="Emphasis"/>
          <w:rFonts w:hint="eastAsia"/>
        </w:rPr>
        <w:t>请看经文：</w:t>
      </w:r>
    </w:p>
    <w:p w:rsidR="002238C9" w:rsidRPr="00CD3BA5" w:rsidRDefault="002238C9" w:rsidP="00E65F34">
      <w:pPr>
        <w:ind w:firstLine="31680"/>
        <w:rPr>
          <w:rStyle w:val="Emphasis"/>
        </w:rPr>
      </w:pPr>
      <w:r w:rsidRPr="00CD3BA5">
        <w:rPr>
          <w:rStyle w:val="Emphasis"/>
          <w:rFonts w:hint="eastAsia"/>
        </w:rPr>
        <w:t>佛告弥勒菩萨、诸天人等：我今语汝世间之事，人用是故，坐不得道。当熟思计，远离众恶。择其善者，勤而行之。爱欲荣华，不可常保，皆当别离，无可乐者。遇佛在世，当勤精进。其有至愿，生安乐国者，可得智慧明达，功德殊胜。勿得随心所欲，亏负经戒，在人后也。倘有疑意，不解经者，可具问佛，当为说之。</w:t>
      </w:r>
    </w:p>
    <w:p w:rsidR="002238C9" w:rsidRDefault="002238C9" w:rsidP="00E65F34">
      <w:pPr>
        <w:ind w:firstLine="31680"/>
      </w:pPr>
      <w:r>
        <w:rPr>
          <w:rFonts w:hint="eastAsia"/>
        </w:rPr>
        <w:t>前面佛广陈世间人由于三毒烦恼造种种业遭受剧苦的情形，在这一段就以与弥勒菩萨为代表的与会大众以对话的方式，开示对治的方法，出离的法要。释尊继而就告诉当机者弥勒菩萨以及与会的诸天人等：我在今天法会上对汝指陈的三毒过患，乃是此土世间普遍存在的事相。世人因无明烦恼，造业的因缘，违远本性良知，由此永劫不能出离轮回，获得解脱之道。汝等应当经久而深入地思惟，趋乐避苦的要诀，就是要远离三毒众恶，诸如杀、盗、淫、妄、酒，自私自利，乖张暴戾等。为人处世，要选择善法，精进修习。善法的标准与内涵，儒佛圣人多有阐述，诸如儒家的五常（仁义礼智信）八德（孝悌忠信礼义廉耻），佛法的五戒、十善、六度、净业三福、十大愿王等，乃至六字洪名之至善，都应是吾人拳拳服膺之善法。要精进地修行，要智慧观照世间的爱欲以及荣华富贵，如花间露、水上沤、缘聚缘灭，荣盛必衰，稍纵即逝，不可能长久地保存，最终都是别离幻灭。可见“爱欲荣华”本质上并无可乐之处，无须羡慕追求。</w:t>
      </w:r>
    </w:p>
    <w:p w:rsidR="002238C9" w:rsidRDefault="002238C9" w:rsidP="00E65F34">
      <w:pPr>
        <w:ind w:firstLine="31680"/>
      </w:pPr>
      <w:r>
        <w:rPr>
          <w:rFonts w:hint="eastAsia"/>
        </w:rPr>
        <w:t>那么人生的价值与真乐在何处呢？释尊慈悲含蓄地开示，能遇佛出世，在佛的座下聆听佛法，就是大善根多福德因缘，要生起稀有难遭之想，庆幸之心。对佛所开示的佛法，尤其是念往生一法，应当殷勤精进地修持。净土一法至简至易，至圆至顿，一切有缘众生，只要信愿称名，蒙佛慈悲愿力，往生到极乐世界，即是阿鞞跋致，就能得到广大智慧，了解法界一切事理因果性相，种种神通妙用，辩才无碍，种种功能殊胜莫名。前面所述的极乐世界菩萨的功德，得阿弥陀佛愿力加被，其内证功德和化他功德等同于佛。不断烦恼得涅槃分，何可思议。</w:t>
      </w:r>
    </w:p>
    <w:p w:rsidR="002238C9" w:rsidRDefault="002238C9" w:rsidP="00E65F34">
      <w:pPr>
        <w:ind w:firstLine="31680"/>
      </w:pPr>
      <w:r>
        <w:rPr>
          <w:rFonts w:hint="eastAsia"/>
        </w:rPr>
        <w:t>既然往生极乐世界有如是殊胜美妙，我们就得至诚念佛求往生，悠悠万事，惟此为大。就不要在这个世间随着自己愚痴贪欲的心来造恶业，不要以心为师，当师于心。吾人现前见闻觉知的是虚妄的心，是假的东西。我们不要认贼为子了，被他劫取了吾人的功德法财。所以对这妄心，要控制、要调伏、要制心一处，不要让它犯人庄稼。要制伏妄心、欲望的方法就是要持戒念佛。所以吾人不要亏负佛陀的经戒教诫，一定要认真地去信受奉行。不可外显精进贤善之相，内怀虚假。戒若冰霜，凛然无犯。信愿念佛，至诚成办往生之事，不要落在已往生人之后。自古迄今，多少古圣先贤持戒念佛，已然成办往生净土之大事，吾人亦当“彼亦丈夫我亦尔，当仁不让登莲池”。否则，亏破戒律，外清内浊，表里不一，便无由往生，即是“在人后也”，吾人当警觉。</w:t>
      </w:r>
    </w:p>
    <w:p w:rsidR="002238C9" w:rsidRDefault="002238C9" w:rsidP="00E65F34">
      <w:pPr>
        <w:ind w:firstLine="31680"/>
      </w:pPr>
      <w:r>
        <w:rPr>
          <w:rFonts w:hint="eastAsia"/>
        </w:rPr>
        <w:t>最后释尊又殷勤地询问，汝等与会大众，倘若对这部经所说的法义还有不理解之处，心中或有疑问，都可以来问佛。佛是一切智人，无所不知，无所不见，又是成就大慈悲者，当可为汝等解答明白，使汝等断疑生信，如法修行，获得了生死、成佛道之大利。如是佛语，可谓婆心切切，慈悲至极。</w:t>
      </w:r>
    </w:p>
    <w:p w:rsidR="002238C9" w:rsidRDefault="002238C9" w:rsidP="00E65F34">
      <w:pPr>
        <w:ind w:firstLine="31680"/>
      </w:pPr>
      <w:r>
        <w:rPr>
          <w:rFonts w:hint="eastAsia"/>
        </w:rPr>
        <w:t>请看经文：</w:t>
      </w:r>
    </w:p>
    <w:p w:rsidR="002238C9" w:rsidRPr="00CD3BA5" w:rsidRDefault="002238C9" w:rsidP="00E65F34">
      <w:pPr>
        <w:ind w:firstLine="31680"/>
        <w:rPr>
          <w:rStyle w:val="Emphasis"/>
        </w:rPr>
      </w:pPr>
      <w:r w:rsidRPr="00CD3BA5">
        <w:rPr>
          <w:rStyle w:val="Emphasis"/>
          <w:rFonts w:hint="eastAsia"/>
        </w:rPr>
        <w:t>弥勒菩萨长跪白言：佛威神尊重，所说快善。听佛经语，贯心思之，世人实尔，如佛所言。今佛慈愍，显示大道，耳目开明，长得度脱，闻佛所说，莫不欢喜。诸天人民，蝡动之类，皆蒙慈恩，解脱忧苦。佛语教诫，甚深甚善，智慧明见，八方上下，去来今事，莫不究畅。今我众等，所以蒙得度脱，皆佛前世求道之时，谦苦所致。恩德普覆，福禄巍巍，光明彻照，达空无极，开入泥洹。教授典揽，威制消化。感动十方，无穷无极。佛为法王，尊超众圣，普为一切天人之师，随心所愿，皆令得道。今得值佛，复闻无量寿声，靡不欢喜，心得开明。</w:t>
      </w:r>
    </w:p>
    <w:p w:rsidR="002238C9" w:rsidRDefault="002238C9" w:rsidP="00E65F34">
      <w:pPr>
        <w:ind w:firstLine="31680"/>
      </w:pPr>
      <w:r>
        <w:rPr>
          <w:rFonts w:hint="eastAsia"/>
        </w:rPr>
        <w:t>这一段经文是弥勒菩萨代表与会大众陈述自己听闻佛语的感悟。弥勒菩萨作为位居补处的等觉菩萨，领解佛义，为后面经文蒙付嘱托弘护此义埋下伏笔。弥勒菩萨首先从赞叹释尊功德启言，展示佛的悲智，对佛的悲智的认知与信受能够启发我们对净土法门确然不拔的信愿。然佛的悲智却是业力凡夫难以感知到的，所以弥勒菩萨以他甚深的定慧，把他的认知传达给与会大众及未来的净业行人。</w:t>
      </w:r>
    </w:p>
    <w:p w:rsidR="002238C9" w:rsidRDefault="002238C9" w:rsidP="00E65F34">
      <w:pPr>
        <w:ind w:firstLine="31680"/>
      </w:pPr>
      <w:r>
        <w:rPr>
          <w:rFonts w:hint="eastAsia"/>
        </w:rPr>
        <w:t>弥勒菩萨恭敬地行弟子礼，向佛长跪合掌，赞叹释尊威德神通、悲智深广，为九法界众生所尊重。佛所说法语，能够契合与会大众的根机，解开众生的疑结，能令与会大众乃至未来众生得到往生成佛之大利。弥勒菩萨以“快善”二字概括释尊前述开示的两个特点。听闻佛的如是经言法语，深心思惟，世间人由贪瞋痴，发身语意，造作恶业无量，轮回不休，不能获解脱之道，诚如佛所言，千真万确。佛今以无尽大悲，于法会上显示阿弥陀佛的大悲愿力，平等救度众生之大乘妙道，释尊的清净梵音与弥陀名号光明，觉动了大众的菩提善根，启发信愿的智慧。就以这样的信愿善根，再执持名号，可谓耳根开通（</w:t>
      </w:r>
      <w:r w:rsidRPr="00CD3BA5">
        <w:rPr>
          <w:rStyle w:val="Char"/>
          <w:rFonts w:hint="eastAsia"/>
          <w:sz w:val="28"/>
        </w:rPr>
        <w:t>圆通常闻性现前</w:t>
      </w:r>
      <w:r>
        <w:rPr>
          <w:rFonts w:hint="eastAsia"/>
        </w:rPr>
        <w:t>），慧目明了（</w:t>
      </w:r>
      <w:r w:rsidRPr="00CD3BA5">
        <w:rPr>
          <w:rStyle w:val="Char"/>
          <w:rFonts w:hint="eastAsia"/>
          <w:sz w:val="28"/>
        </w:rPr>
        <w:t>慧眼独具</w:t>
      </w:r>
      <w:r>
        <w:rPr>
          <w:rFonts w:hint="eastAsia"/>
        </w:rPr>
        <w:t>），由此深信切愿执持万德洪名，定能仰蒙弥陀愿力加被往生到极乐净土，得阿鞞跋致，永不退转，横超三界，度脱生死。闻到佛所说的净土法门，得到离生死苦得涅槃乐之真实大利，大家莫不欢喜踊跃。不仅是与会的诸天人民，乃至于蜎飞蠕动之类，即地上的昆虫、天上的飞鸟、水里的游鱼，这些异类的生命，也能仰蒙阿弥陀佛无碍光的照耀，接纳到阿弥陀佛的光明救度的恩赐，得到解脱三恶道忧苦的利益。</w:t>
      </w:r>
    </w:p>
    <w:p w:rsidR="002238C9" w:rsidRDefault="002238C9" w:rsidP="00E65F34">
      <w:pPr>
        <w:ind w:firstLine="31680"/>
      </w:pPr>
      <w:r>
        <w:rPr>
          <w:rFonts w:hint="eastAsia"/>
        </w:rPr>
        <w:t>佛的法语教诫，悲智深广。有慈悲摄受的教法，亦有威制折伏的诫勖，折摄并运，无非欲令众生念佛往生，了生死、成佛道而已。如是法语，契理应机，言不虚发，悲智无尽，是谓“甚深甚善”。弥勒菩萨不愧为等觉菩萨，慧眼独赞《无量寿经》所示的法语法义极为深邃，总持大小乘一切经教，具足华严玄门，其义理境界，唯佛与佛方能究尽，故云“甚深”。这部经典所示的念佛往生一法，能够令九法界众生速离两种生死，速证菩提涅槃，故云“甚善”。吾人要感恩弥勒菩萨站在一代时教的比较中，对本经“甚深甚善”的判摄，对此经要由衷地生起稀有难遭之想。</w:t>
      </w:r>
    </w:p>
    <w:p w:rsidR="002238C9" w:rsidRDefault="002238C9" w:rsidP="00E65F34">
      <w:pPr>
        <w:ind w:firstLine="31680"/>
      </w:pPr>
      <w:r>
        <w:rPr>
          <w:rFonts w:hint="eastAsia"/>
        </w:rPr>
        <w:t>弥勒菩萨的这种判言，不是泛泛的溢美之辞，乃是对佛的悲智本怀的深刻领解所得出的结论。弥勒进一步赞叹释尊的一切种智，佛的智慧现量亲证，“八方上下”无量佛刹的情形，智入三世，对十方三世一切国土的事相都能够现量究竟畅达地了知。由此就能现量了知西方极乐世界的依正庄严、阿弥陀佛大愿缘起与本怀，现量亲见净土法门的胜妙，哀愍一切众生故，和盘托出。弥勒菩萨对于释尊所说的净土法门深信不疑，并进而代表与会大众，感荷佛恩。我等与会大众，之所以能遇佛称性宣说净土法门，得到度脱生死之大利，乃是释迦如来最初发心为救度我等众生故，行菩萨道，经无量劫，备受诸苦，世世生生随形九法界教化度脱我等众生，难行能行，难忍能忍。与我等与会大众广结法缘，令我们能得人身，值佛世，闻信净土法门，这都是佛大恩厚德的赐予。</w:t>
      </w:r>
    </w:p>
    <w:p w:rsidR="002238C9" w:rsidRDefault="002238C9" w:rsidP="00E65F34">
      <w:pPr>
        <w:ind w:firstLine="31680"/>
      </w:pPr>
      <w:r>
        <w:rPr>
          <w:rFonts w:hint="eastAsia"/>
        </w:rPr>
        <w:t>佛对众生的恩德，就像天空一样普遍地覆盖一切，不遗漏任一众生。佛的福禄功德高大如须弥山。福德包括相好光明，资财丰盈，种性高贵等，福德亦是度众生不可或缺的方便。佛的福德智慧都是对众生无条件的恩赐。佛的光明彻照十方无量刹土，只要有苦难众生的地方就有佛的光明注照。如是光明是从实相显发出来的智慧光明，通达诸法的空性，即无有边际的实相真如。如是光明能利益一切众生，开显涅槃之道，令一切众生入涅槃城。所以阿弥陀佛的光明遍照的目的，即是欲令一切众生契证涅槃的常乐我净，得到成佛的利益。</w:t>
      </w:r>
    </w:p>
    <w:p w:rsidR="002238C9" w:rsidRDefault="002238C9" w:rsidP="00E65F34">
      <w:pPr>
        <w:ind w:firstLine="31680"/>
      </w:pPr>
      <w:r>
        <w:rPr>
          <w:rFonts w:hint="eastAsia"/>
        </w:rPr>
        <w:t>佛出兴于世的本怀，就是讲经说法，教化度脱众生。现今释尊所宣说的这部《无量寿经》，能够教授诸佛所说的经典，总揽诸法要义，乃大总持的法门。佛以种种方便教化众生，以威德折伏众生，消除众生的烦恼，让众生得到净土法门的教化。佛的这种慈悲方便，自然感动十方诸佛，伸出广长舌相，称扬赞叹西方极乐世界阿弥陀佛的胜妙功德，敕令座下的菩萨“往觐安养佛，闻法乐受行，疾得清净处，必于无量尊，受记成等觉。”亦自然能够感动十方无量无边的有缘众生，信愿念佛求生极乐世界，其往生者无量无数。</w:t>
      </w:r>
    </w:p>
    <w:p w:rsidR="002238C9" w:rsidRDefault="002238C9" w:rsidP="00E65F34">
      <w:pPr>
        <w:ind w:firstLine="31680"/>
      </w:pPr>
      <w:r>
        <w:rPr>
          <w:rFonts w:hint="eastAsia"/>
        </w:rPr>
        <w:t>弥勒菩萨最后总结性赞叹：佛于一切法得大自在，尊称为法王。其尊贵功德超胜一切大小乘圣者，以同体大慈悲为一切天人之大导师，随顺一切众生心之所愿与根机，施设教化，循循善诱，皆令众生得到往生净土之出离解脱之道。今天能够值遇佛出世宣讲大乘佛法，尤其于此法会闻到阿弥陀佛的名号功德，接纳到阿弥陀佛名号传达救度众生的信息，与会大众无不踊跃欢喜。领受名号功德于内心，即得开悟明了，如暗遇明，如贫得宝，何其庆幸！</w:t>
      </w:r>
    </w:p>
    <w:p w:rsidR="002238C9" w:rsidRDefault="002238C9" w:rsidP="00E65F34">
      <w:pPr>
        <w:ind w:firstLine="31680"/>
      </w:pPr>
      <w:r>
        <w:rPr>
          <w:rFonts w:hint="eastAsia"/>
        </w:rPr>
        <w:t>于此或有人问：弥勒菩萨乃等觉菩萨，悟达深远，为何尚待无量寿法会心得开明呢？答：阿弥陀佛名号功德，甚深极广，全体是佛的果觉境界，唯佛与佛方能究尽。等觉菩萨靠自己的证悟水平，不能信解。弥勒菩萨还是等觉菩萨，等觉菩萨还有一分生相无明未破，所以对这个名号实相的光明的功德，他也是隔了一层纱的。而在这个法会上听闻释尊广说阿弥陀佛极乐世界的种种功德，心开意解，以如来知见为己知见，默契于心，法喜充满。所以弥勒菩萨陈述自己“心得开明”乃是一己心性上现量受用的禀告。证知念佛法门，证理甚难，仰信甚易，三根普被，利钝全收。上至等觉菩萨，下至悠悠凡夫乃至阿鼻地狱众生都可以平等修行，平等得到往生成佛之利益。伏冀一切净业同仁，悉能如弥勒菩萨一样，闻信阿弥陀佛名号功德，“心得开明”，孜孜念佛，成办往生净土之大事。</w:t>
      </w:r>
    </w:p>
    <w:p w:rsidR="002238C9" w:rsidRDefault="002238C9" w:rsidP="00E65F34">
      <w:pPr>
        <w:ind w:firstLine="31680"/>
      </w:pPr>
      <w:r>
        <w:rPr>
          <w:rFonts w:hint="eastAsia"/>
        </w:rPr>
        <w:t>请看经文：</w:t>
      </w:r>
    </w:p>
    <w:p w:rsidR="002238C9" w:rsidRPr="00CD3BA5" w:rsidRDefault="002238C9" w:rsidP="00E65F34">
      <w:pPr>
        <w:ind w:firstLine="31680"/>
        <w:rPr>
          <w:rStyle w:val="Emphasis"/>
        </w:rPr>
      </w:pPr>
      <w:r w:rsidRPr="00CD3BA5">
        <w:rPr>
          <w:rStyle w:val="Emphasis"/>
          <w:rFonts w:hint="eastAsia"/>
        </w:rPr>
        <w:t>佛告弥勒：汝言是也。若有慈敬于佛者，实为大善。天下久久，乃复有佛。今我于此世作佛，演说经法，宣布道教，断诸疑网，拔爱欲之本，杜众恶之源。游步三界，无所挂碍。典揽智慧，众道之要，执持纲维，昭然分明。开示五趣，度未度者，决正生死泥洹之道。弥勒当知，汝从无数劫来，修菩萨行，欲度众生，其已久远。从汝得道，至于泥洹，不可称数。汝及十方诸天人民一切四众，永劫已来，展转五道，忧畏勤苦，不可具言。乃至今世，生死不绝，与佛相值，听受经法，又复得闻无量寿佛，快哉甚善，吾助尔喜。</w:t>
      </w:r>
    </w:p>
    <w:p w:rsidR="002238C9" w:rsidRDefault="002238C9" w:rsidP="00E65F34">
      <w:pPr>
        <w:ind w:firstLine="31680"/>
      </w:pPr>
      <w:r>
        <w:rPr>
          <w:rFonts w:hint="eastAsia"/>
        </w:rPr>
        <w:t>这一段是释尊在对弥勒菩萨所领解的予以印可的基础上，作更深入的开示。弥勒前述领解，言佛所说快善，又曰佛语甚深甚善。释尊即印定曰：汝言是也，谓汝的禀白领悟称合理智，称合佛意，即印可言，如是如是。若有众生于佛慈心欢喜，称念佛名，实为大善者、人中稀有者。能够恭敬于佛，能够诚如汝所领解，佛出兴于此浊恶世间，实为稀有难遇。上卷经云：“无量亿劫，难值难见，犹灵瑞华，时时乃出。”今我于此世间示现作佛，演说种种经法，宣扬传布菩提正道的言教，确能使众生断除一切恶见疑网。诸如身见我执，邪见憍慢等，也能拔除众生深固的爱欲烦恼。以空慧见与因果律来杜绝众生生死之根，众恶之源，此乃佛一代时教施设之妙用。</w:t>
      </w:r>
    </w:p>
    <w:p w:rsidR="002238C9" w:rsidRDefault="002238C9" w:rsidP="00E65F34">
      <w:pPr>
        <w:ind w:firstLine="31680"/>
      </w:pPr>
      <w:r>
        <w:rPr>
          <w:rFonts w:hint="eastAsia"/>
        </w:rPr>
        <w:t>释尊乃久已实成的古佛，以大悲愿力，数数示现在此秽土。佛具足无量神通、智慧、方便，虽在浊世示现，而不受烦惑外境侵扰，大作梦中佛事，虽度无量众生，实无一众生可度。在三界火宅中，随类现身，乃至游戏于地狱之门，都无所挂碍。在一代时教的施化中，以般若智慧总摄一切法义，执持大乘法之纲要。分明开示世出世间一切法，诸如以五伦八德，用以纲维人世，以三乘出世佛法，度脱六道众生出离生死轮回。开示五趣的苦报以及轮回的根源，给予出离轮回的方法，度化那些未得度脱的苦恼众生。以大智慧作决定说，指陈何谓生死轮回之因缘业果，何谓涅槃之因缘业果。由此，四圣谛、十二因缘、六度、四摄等大小乘佛法，便燦然昭示在我等众生的心目中，成为众生无明长夜之慧灯，引领一切众生出离二种生死险道，尤其是念佛往生极乐净土一法，乃是疾脱轮回、速证涅槃之妙道。释尊在本经中，为与会大众及未来众生作出了明确的“决正”。“大衍之极致，不退之风航”（昙鸾大师语），信非虚言。</w:t>
      </w:r>
    </w:p>
    <w:p w:rsidR="002238C9" w:rsidRDefault="002238C9" w:rsidP="00E65F34">
      <w:pPr>
        <w:ind w:firstLine="31680"/>
      </w:pPr>
      <w:r>
        <w:rPr>
          <w:rFonts w:hint="eastAsia"/>
        </w:rPr>
        <w:t>对佛的如是决正，生起决定信解，并非易事。所以佛又进一步语重心长地对弥勒说：汝应当知道，汝于无量劫前发心修菩萨道，广修六度万行，欲自度度人，同成佛道，其间所经历的时间甚为久远。从汝得道至于泥洹这个过程当中，所要度化的众生不可称数。汝静心思惟十方世界诸天人民，乃至出家在家四众弟子（即比丘、比丘尼、优婆塞、优婆夷），无量劫来辗转轮回在三界六道，其间所经历的种种忧愁痛苦，那是数不清说不尽的，辗转到今世，脱离生死轮回还是遥遥无期。证知自力修行出离生死成就佛道之难。《法华经》亦述在尘点劫前大通智胜如来座下曾发菩提心的行人，退转于声闻位，不能出离。所幸今生得值释尊出世，又躬逢此无量寿经法会，听闻到阿弥陀佛名号功德，极乐世界胜妙庄严，心得开明，油生信愿，旷劫已来生死轮流之大苦，得蒙阿弥陀佛大愿拔救，得以出离。“快哉甚善”。释尊为之生大欢喜心，庆赞弥勒及与会大众所获之大利。</w:t>
      </w:r>
    </w:p>
    <w:p w:rsidR="002238C9" w:rsidRDefault="002238C9" w:rsidP="00E65F34">
      <w:pPr>
        <w:ind w:firstLine="31680"/>
      </w:pPr>
      <w:r>
        <w:rPr>
          <w:rFonts w:hint="eastAsia"/>
        </w:rPr>
        <w:t>佛无心，以众生心为心，众生能得到解脱的法益，佛多么的快慰呀！快哉甚善，肺腑之言。一则自弥勒及与会大众而言，旷劫流转，今得闻佛名，由此解脱轮回大苦，庆快生平。二则自佛而言，观察众生净土善根成熟，称性宣说念佛法门，普令众生得度生死，大畅如来出世之本怀。于此满足故，如来欢喜，弥勒欢喜，与会大众欢喜，乃至我等末法众生亦欢喜，皆大欢喜，是故释尊赞云：“吾助尔喜。”</w:t>
      </w:r>
    </w:p>
    <w:p w:rsidR="002238C9" w:rsidRDefault="002238C9" w:rsidP="00E65F34">
      <w:pPr>
        <w:ind w:firstLine="31680"/>
      </w:pPr>
      <w:r>
        <w:rPr>
          <w:rFonts w:hint="eastAsia"/>
        </w:rPr>
        <w:t>请看经文：</w:t>
      </w:r>
    </w:p>
    <w:p w:rsidR="002238C9" w:rsidRPr="00CD3BA5" w:rsidRDefault="002238C9" w:rsidP="00E65F34">
      <w:pPr>
        <w:ind w:firstLine="31680"/>
        <w:rPr>
          <w:rStyle w:val="Emphasis"/>
        </w:rPr>
      </w:pPr>
      <w:r w:rsidRPr="00CD3BA5">
        <w:rPr>
          <w:rStyle w:val="Emphasis"/>
          <w:rFonts w:hint="eastAsia"/>
        </w:rPr>
        <w:t>汝今亦可自厌生死老病痛苦，恶露不净，无可乐者。宜自决断，端身正行，益作诸善。修己洁净，洗除心垢。言行忠信，表里相应。人能自度，转相拯济，精明求愿，积累善本。虽一世勤苦，须臾之间，后生无量寿国，快乐无极。长与道德合明，永拔生死根本，无复贪恚愚痴苦恼之患，欲寿一劫、百劫、千亿万劫，自在随意，皆可得之。无为自然，次于泥洹之道。汝等宜各精进，求心所愿，无得疑惑中悔，自为过咎。生彼边地七宝宫殿，五百岁中，受诸厄也。”弥勒白言：“受佛重诲，专精修学，如教奉行，不敢有疑。”</w:t>
      </w:r>
    </w:p>
    <w:p w:rsidR="002238C9" w:rsidRDefault="002238C9" w:rsidP="00E65F34">
      <w:pPr>
        <w:ind w:firstLine="31680"/>
      </w:pPr>
      <w:r>
        <w:rPr>
          <w:rFonts w:hint="eastAsia"/>
        </w:rPr>
        <w:t>这一段是佛对弥勒菩萨及与会大众殷重诲勉，大意有三：一、指明此土秽苦，令生厌离；二、指明净土超胜，令生欣求；三、开示信疑得失之相。佛告弥勒菩萨及与会大众，汝等应自觉地生起厌离生老病死种种痛苦之心。常观此身，脓血屎尿，一切恶露，不净臭秽，唯苦无乐，深生厌离。由此污秽身心所招感生存环境亦是荆棘沙砾，乌烟瘴气，三界火宅，无一安身处。由此观照生起决断之心，要修解脱之道。端正自己的身业，端正自己的行为。要持戒降服自己虚妄的心，清净欲望的心，要广作诸多的善行。自己一定要从深信因果、严持戒律下手，断绝杀、盗、邪淫等恶业，端身正行，积极行善，诸如护生放生、布施、梵行等，令身业清净。继而清净意业，自净其意，以持戒念佛之行来洗濯心灵的污垢，清除贪瞋痴三毒烦恼。口业清净，真诚无伪，如说而言，如行而说，表里相应，不可花言巧语。老实做人，老实念佛，至诚恭敬，方能清净三业，得到念佛的实益。</w:t>
      </w:r>
    </w:p>
    <w:p w:rsidR="002238C9" w:rsidRDefault="002238C9" w:rsidP="00E65F34">
      <w:pPr>
        <w:ind w:firstLine="31680"/>
      </w:pPr>
      <w:r>
        <w:rPr>
          <w:rFonts w:hint="eastAsia"/>
        </w:rPr>
        <w:t>人能自利成就，往生极乐，还得以同体大悲心，作还相回向，以种种善巧方便，普遍救济众生。即在此世，亦可从自信教人信，作弥陀使者入手。生信切愿持名，不生一念疑虑，至心精进，一门深入，死尽偷心，辅之以净业三福。如是久久不替，便能积累种种上求下化、六度万行的功德，增上往生的品位。</w:t>
      </w:r>
    </w:p>
    <w:p w:rsidR="002238C9" w:rsidRDefault="002238C9" w:rsidP="00E65F34">
      <w:pPr>
        <w:ind w:firstLine="31680"/>
      </w:pPr>
      <w:r>
        <w:rPr>
          <w:rFonts w:hint="eastAsia"/>
        </w:rPr>
        <w:t>如是修行，虽尽形寿精进勤苦，然将此放在无量劫轮回的背景上来观照，如同“须臾之间”，很短时间。几十年短暂的勤劳，得以往生极乐世界，所得到的果报是快乐无有极，获得永恒的解脱。性具之无量光、无量寿全体显发，即是长与道德合明，举心动念与一切种智相应，身口意三业随智慧行。永远拔除了分段生死和变易生死两种根本。生死的根本乃是无明，往生者自性光明显现，便灼破无明，无明灭，便不再有贪、瞋、痴、慢、疑等一切苦恼之患，人法二执俱空，便于一切法得大自在。想要寿命一劫，或百劫，或千万亿劫，随其心愿，得寿命自在，契证真实智慧无为法身，安住涅槃常乐我净之妙道。</w:t>
      </w:r>
    </w:p>
    <w:p w:rsidR="002238C9" w:rsidRDefault="002238C9" w:rsidP="00E65F34">
      <w:pPr>
        <w:ind w:firstLine="31680"/>
      </w:pPr>
      <w:r>
        <w:rPr>
          <w:rFonts w:hint="eastAsia"/>
        </w:rPr>
        <w:t>最后一节，释尊劝勉弥勒及与会大众，念佛往生净土有如是胜妙之利益，汝等应当精进念佛发愿往生，悉能满愿，不要产生疑惑，或中途退转后悔，改修其他法门。释尊这番告诫真是有先见之明，现实中，确实不乏净业行人，信愿不坚固，听其到他法门殊胜，便放弃念佛，改换修持门庭，真是十分可惜，失去当生往生之大利。这个过咎乃是自己信解不足，智慧不够，心有疑惑所致。修持净土法门，只有具足信愿，决定蒙佛愿力，得以往生，万修万人去，唯有狐疑是弃才。如果半信半疑，尚能相信因果，求愿往生，也能生到极乐世界边地（指疑城）。疑城或广有两千里范围，也有七宝的宫殿，然于五百岁中，不能见佛，不能闻法，不能见比丘菩萨僧，精神郁闷，不得自在，类似王子戴上黄金镣铐，不得自由，故云“受诸厄也”。</w:t>
      </w:r>
    </w:p>
    <w:p w:rsidR="002238C9" w:rsidRDefault="002238C9" w:rsidP="00E65F34">
      <w:pPr>
        <w:ind w:firstLine="31680"/>
      </w:pPr>
      <w:r>
        <w:rPr>
          <w:rFonts w:hint="eastAsia"/>
        </w:rPr>
        <w:t>弥勒菩萨听到释尊婆心切切，反复殷重的劝勉，便向佛表态，信受佛的重重教诲，一定如教奉行，一门深入，一向专念，精进修学念佛法门，对佛所说的阿弥陀佛名号本愿功德，极乐世界依正庄严，三辈往生的因行果报，厌离娑婆欣求极乐的愿心等法义，不敢有疑，信心满满。弥勒菩萨以等觉菩萨的身份尚且立愿“不敢有疑”，我等业力凡夫更应信受无疑。从仰信入手，颛蒙念佛，自然暗合道妙，巧入无生，成办往生成佛之净业。兹引省庵大师诗，以资共勉：“我教原开无量门，就中念佛最为尊。都融妄念归真念，总摄诸根在一根。不用三祇修福慧，但将六字出乾坤。如来金口无虚语，历历明文尚具存。”（</w:t>
      </w:r>
      <w:r w:rsidRPr="00CD3BA5">
        <w:rPr>
          <w:rStyle w:val="Char"/>
          <w:rFonts w:hint="eastAsia"/>
          <w:sz w:val="28"/>
        </w:rPr>
        <w:t>《劝修净土诗》</w:t>
      </w:r>
      <w:r>
        <w:rPr>
          <w:rFonts w:hint="eastAsia"/>
        </w:rPr>
        <w:t>）</w:t>
      </w:r>
    </w:p>
    <w:p w:rsidR="002238C9" w:rsidRDefault="002238C9" w:rsidP="00E65F34">
      <w:pPr>
        <w:ind w:firstLine="31680"/>
      </w:pPr>
      <w:r>
        <w:rPr>
          <w:rFonts w:hint="eastAsia"/>
        </w:rPr>
        <w:t>南无阿弥陀佛！</w:t>
      </w:r>
    </w:p>
    <w:p w:rsidR="002238C9" w:rsidRDefault="002238C9" w:rsidP="00E65F34">
      <w:pPr>
        <w:ind w:firstLine="31680"/>
      </w:pPr>
      <w:r>
        <w:rPr>
          <w:rFonts w:hint="eastAsia"/>
        </w:rPr>
        <w:t>（待续）</w:t>
      </w:r>
    </w:p>
    <w:p w:rsidR="002238C9" w:rsidRDefault="002238C9" w:rsidP="00C01874">
      <w:pPr>
        <w:pStyle w:val="Heading1"/>
      </w:pPr>
      <w:r>
        <w:rPr>
          <w:rFonts w:hint="eastAsia"/>
        </w:rPr>
        <w:t>《佛说无量寿经》讲记之三十七</w:t>
      </w:r>
    </w:p>
    <w:p w:rsidR="002238C9" w:rsidRDefault="002238C9" w:rsidP="00E65F34">
      <w:pPr>
        <w:ind w:firstLine="31680"/>
      </w:pPr>
      <w:r>
        <w:rPr>
          <w:rFonts w:hint="eastAsia"/>
        </w:rPr>
        <w:t>释大安</w:t>
      </w:r>
    </w:p>
    <w:p w:rsidR="002238C9" w:rsidRDefault="002238C9" w:rsidP="00E65F34">
      <w:pPr>
        <w:ind w:firstLine="31680"/>
      </w:pPr>
      <w:r>
        <w:rPr>
          <w:rFonts w:hint="eastAsia"/>
        </w:rPr>
        <w:t>（接上期）</w:t>
      </w:r>
    </w:p>
    <w:p w:rsidR="002238C9" w:rsidRDefault="002238C9" w:rsidP="00E65F34">
      <w:pPr>
        <w:ind w:firstLine="31680"/>
      </w:pPr>
      <w:r>
        <w:rPr>
          <w:rFonts w:hint="eastAsia"/>
        </w:rPr>
        <w:t>诸位大德比丘、诸位居士同修：</w:t>
      </w:r>
    </w:p>
    <w:p w:rsidR="002238C9" w:rsidRDefault="002238C9" w:rsidP="00E65F34">
      <w:pPr>
        <w:ind w:firstLine="31680"/>
      </w:pPr>
      <w:r>
        <w:rPr>
          <w:rFonts w:hint="eastAsia"/>
        </w:rPr>
        <w:t>请看经文：</w:t>
      </w:r>
    </w:p>
    <w:p w:rsidR="002238C9" w:rsidRPr="006D0346" w:rsidRDefault="002238C9" w:rsidP="00E65F34">
      <w:pPr>
        <w:ind w:firstLine="31680"/>
        <w:rPr>
          <w:rStyle w:val="Emphasis"/>
        </w:rPr>
      </w:pPr>
      <w:r w:rsidRPr="006D0346">
        <w:rPr>
          <w:rStyle w:val="Emphasis"/>
          <w:rFonts w:hint="eastAsia"/>
        </w:rPr>
        <w:t>佛告弥勒：汝等能于此世，端心正意，不作众恶，甚为至德。十方世界，最无伦匹。所以者何？诸佛国土，天人之类，自然作善，不大为恶，易可开化。今我于此世间作佛，处于五恶五痛五烧之中，为最剧苦。教化群生，令舍五恶，令去五痛，令离五烧，降化其意，令持五善，获其福德度世长寿泥洹之道。</w:t>
      </w:r>
    </w:p>
    <w:p w:rsidR="002238C9" w:rsidRDefault="002238C9" w:rsidP="00E65F34">
      <w:pPr>
        <w:ind w:firstLine="31680"/>
      </w:pPr>
      <w:r>
        <w:rPr>
          <w:rFonts w:hint="eastAsia"/>
        </w:rPr>
        <w:t>这是第二十九章五恶五善。此章承上章“然世人薄俗”所示世人三毒过患以劝厌舍。本章以五恶五善相较对举，阐明现世及来生灾殃困苦非轻，以劝回心愿生彼净土。首先，释尊劝赞于此土修善之可贵，告诉弥勒菩萨以及与会大众。汝等能在此五浊恶世，正心诚意，常思戒体，降伏贪瞋痴三毒烦恼，不造作众多恶业，那可是此世间至高无上的德行，乃是此世间具有极高操守之人。与十方世界无量众生比较起来，最极难得，没有能与其相提并论者。对此土行善之人如此高度的评价是有其原因的。释尊以反问的语气给出答案，十方无量诸佛的刹土，无论若天若人，他们烦恼轻薄，感得的生存环境亦殊胜，比如福德自然，资生用具容易得到满足，所谓“仓禀实则知礼仪，衣食足则知荣辱”（</w:t>
      </w:r>
      <w:r w:rsidRPr="006D0346">
        <w:rPr>
          <w:rStyle w:val="Char"/>
          <w:rFonts w:hint="eastAsia"/>
          <w:sz w:val="28"/>
        </w:rPr>
        <w:t>管仲语）</w:t>
      </w:r>
      <w:r>
        <w:rPr>
          <w:rFonts w:hint="eastAsia"/>
        </w:rPr>
        <w:t>。于是他们能自然而然作善，鲜少作恶的冲动，所以诸佛如来在他方刹土开导教化众生，甚为容易。</w:t>
      </w:r>
    </w:p>
    <w:p w:rsidR="002238C9" w:rsidRDefault="002238C9" w:rsidP="00E65F34">
      <w:pPr>
        <w:ind w:firstLine="31680"/>
      </w:pPr>
    </w:p>
    <w:p w:rsidR="002238C9" w:rsidRDefault="002238C9" w:rsidP="00E65F34">
      <w:pPr>
        <w:ind w:firstLine="31680"/>
      </w:pPr>
      <w:r>
        <w:rPr>
          <w:rFonts w:hint="eastAsia"/>
        </w:rPr>
        <w:t>而释尊在此娑婆世界五浊恶世，示现作佛，宣演教法，化导众生，却极为困难。何以故？处此浊世的众生，造作杀、盗、淫、妄、酒之五恶，在生时遭得国法所惩处的痛苦，死后入于三恶道，身受地狱火烧之剧苦。轮回的众生大多不出五恶、五痛、五烧之行业果报，这是最为剧苦的生命惨状。环顾当今世界，生存资源越来越匮乏，众生的福报越来越低，竞争的残酷性也越来越增强，而众生的良知道德亦越来越迷昧，种种恶业空前高涨，人类的剧苦也就愈演愈烈。</w:t>
      </w:r>
    </w:p>
    <w:p w:rsidR="002238C9" w:rsidRDefault="002238C9" w:rsidP="00E65F34">
      <w:pPr>
        <w:ind w:firstLine="31680"/>
      </w:pPr>
      <w:r>
        <w:rPr>
          <w:rFonts w:hint="eastAsia"/>
        </w:rPr>
        <w:t>释尊大悲愍念罪浊剧苦众生，示现在此浊世，教化刚强难化的众生，用苦切的语言令我们阻断杀盗淫妄酒之五恶，消去现世王法惩处之五痛，远离来世入三恶道之五烧。用种种善巧方便，诸如空性见与因果律来降伏我等众生的邪念恶意，令我们建立正信正见，自觉地禀持五戒之善行，持戒善行即能获得三种相应的果报：一者能够获得人天的福德，五戒十善是感得人天福报的业因。二者在五戒十善基础上，发厌离三界心，勤修戒定慧，断见思惑，能长揖三界，永断轮回。三者在五戒十善基础上，进而发菩提心，求生极乐净土，能得到寿命无量，圆证涅槃常乐我净之大道。由此可证知释尊于此世间示现八相成道教化众生的唯一本怀，乃是欲令众生离生死苦得涅槃乐，以如来灭度而灭度之。吾人当随顺佛意，随顺佛敕，持戒念佛，求生安养，庶可仰报佛恩于万一。</w:t>
      </w:r>
    </w:p>
    <w:p w:rsidR="002238C9" w:rsidRDefault="002238C9" w:rsidP="00E65F34">
      <w:pPr>
        <w:ind w:firstLine="31680"/>
      </w:pPr>
      <w:r>
        <w:rPr>
          <w:rFonts w:hint="eastAsia"/>
        </w:rPr>
        <w:t>请看经文：</w:t>
      </w:r>
    </w:p>
    <w:p w:rsidR="002238C9" w:rsidRPr="006D0346" w:rsidRDefault="002238C9" w:rsidP="00E65F34">
      <w:pPr>
        <w:ind w:firstLine="31680"/>
        <w:rPr>
          <w:rStyle w:val="Emphasis"/>
        </w:rPr>
      </w:pPr>
      <w:r w:rsidRPr="006D0346">
        <w:rPr>
          <w:rStyle w:val="Emphasis"/>
          <w:rFonts w:hint="eastAsia"/>
        </w:rPr>
        <w:t>佛言：何等五恶、何等五痛、何等五烧？何等消化五恶、令持五善、获其福德度世长寿泥洹之道？其一恶者，诸天人民蠕动之类，欲为众恶，莫不皆然。强者伏弱，转相克贼。残害杀戮，迭相吞噬。不知修善，恶逆无道。后受殃罚，自然趣向。神明记识，犯者不赦。故有贫穷下贱，乞丐孤独，聋盲喑哑，愚痴弊恶，至有尪狂不逮之属。又有尊贵豪富，高才明达，皆由宿世慈孝，修善积德所致。</w:t>
      </w:r>
    </w:p>
    <w:p w:rsidR="002238C9" w:rsidRDefault="002238C9" w:rsidP="00E65F34">
      <w:pPr>
        <w:ind w:firstLine="31680"/>
      </w:pPr>
      <w:r>
        <w:rPr>
          <w:rFonts w:hint="eastAsia"/>
        </w:rPr>
        <w:t>佛在这一段对五恶五痛五烧内涵的自问自答，表明唯佛世尊方能了知我等众生罪根深重微细之相，亦表明两土世尊悲心偏愍罪苦众生，欲令众生断恶修善，回心求生极乐净土，永离痛烧，得究竟解脱之乐。</w:t>
      </w:r>
    </w:p>
    <w:p w:rsidR="002238C9" w:rsidRDefault="002238C9" w:rsidP="00E65F34">
      <w:pPr>
        <w:ind w:firstLine="31680"/>
      </w:pPr>
      <w:r>
        <w:rPr>
          <w:rFonts w:hint="eastAsia"/>
        </w:rPr>
        <w:t>释尊对弥勒菩萨以及与会大众自征：何等情形称为五恶呢？何等为五痛（现世华报）呢？何等为五烧（来世果报）呢？又如何能够消除化解五恶，发起信心奉持五种戒善，以求获得人天福报、小乘度世、大乘成佛这些世出世间之利益呢？佛言，第一种恶行是以杀生为主，兼摄余恶。一切众生，皆以命为本，是故一切众罪中，杀生最重，诸善行中，护生第一。然上至诸天人民，下及蜎飞蠕动之类的众生，潜意识里面悉有欲为众恶的冲动，这是由无明我执所自然显现的残忍性。如果没有得到圣人因果的教化，没有持戒的道力，这种造恶的冲动在业力凡夫层面，无一幸免。在这作恶的冲动中，杀生的恶业尤为显著。力量强的虐杀弱者，被杀的弱者种下复仇的种子，或今生或来世索回命债，或弱者无奈，转而虐杀更弱者。动物界的弱肉强食，在未经圣人教化的人类中间亦普遍存在。诚如《庄子》寓言“螳螂捕蝉，麻雀在后”。螳螂捕食蝉（</w:t>
      </w:r>
      <w:r w:rsidRPr="006D0346">
        <w:rPr>
          <w:rStyle w:val="Char"/>
          <w:rFonts w:hint="eastAsia"/>
          <w:sz w:val="28"/>
        </w:rPr>
        <w:t>俗称知了</w:t>
      </w:r>
      <w:r>
        <w:rPr>
          <w:rFonts w:hint="eastAsia"/>
        </w:rPr>
        <w:t>），没有想到麻雀正在后面等着吞噬它，而麻雀专心致志要吃螳螂的时候，没有想到树下有人正拿着弹弓射杀它；那个人用弹弓对付麻雀的时候，没有想到守公园的人正在盯着他。众生一环扣一环地转相克贼，残害杀戮，无有休止。</w:t>
      </w:r>
    </w:p>
    <w:p w:rsidR="002238C9" w:rsidRDefault="002238C9" w:rsidP="00E65F34">
      <w:pPr>
        <w:ind w:firstLine="31680"/>
      </w:pPr>
      <w:r>
        <w:rPr>
          <w:rFonts w:hint="eastAsia"/>
        </w:rPr>
        <w:t>一切众生无有圣贤的教化，悉皆生活于野蛮状态，不知三世善恶因果规律丝毫不爽，因而不知道要修行善业，昧于善恶的标准，违逆天地好生之德，悖戾自己的良知良能，行为残忍，即能招致今生与后世的恶果，所作业不亡，临命终时，杀生的重业自然牵引到三恶道去，接受相应的惩罚。</w:t>
      </w:r>
    </w:p>
    <w:p w:rsidR="002238C9" w:rsidRDefault="002238C9" w:rsidP="00E65F34">
      <w:pPr>
        <w:ind w:firstLine="31680"/>
      </w:pPr>
      <w:r>
        <w:rPr>
          <w:rFonts w:hint="eastAsia"/>
        </w:rPr>
        <w:t>杀害同类或异类生命的恶业，有二俱生神（</w:t>
      </w:r>
      <w:r w:rsidRPr="006D0346">
        <w:rPr>
          <w:rStyle w:val="Char"/>
          <w:rFonts w:hint="eastAsia"/>
          <w:sz w:val="28"/>
        </w:rPr>
        <w:t>同生女在右肩上书其作恶，同名男在左肩上书其作善</w:t>
      </w:r>
      <w:r>
        <w:rPr>
          <w:rFonts w:hint="eastAsia"/>
        </w:rPr>
        <w:t>），又有四天善神于每月六斋日（</w:t>
      </w:r>
      <w:r w:rsidRPr="006D0346">
        <w:rPr>
          <w:rStyle w:val="Char"/>
          <w:rFonts w:hint="eastAsia"/>
          <w:sz w:val="28"/>
        </w:rPr>
        <w:t>八日、十四、十五、二十三、二十九、三十</w:t>
      </w:r>
      <w:r>
        <w:rPr>
          <w:rFonts w:hint="eastAsia"/>
        </w:rPr>
        <w:t>）考察人间善恶，向忉利天王禀奏。一年中有正月、五月、九月，各一日向上天汇报善恶业。还有一年有八王日（</w:t>
      </w:r>
      <w:r w:rsidRPr="006D0346">
        <w:rPr>
          <w:rStyle w:val="Char"/>
          <w:rFonts w:hint="eastAsia"/>
          <w:sz w:val="28"/>
        </w:rPr>
        <w:t>立春、春分、立夏、夏至、立秋、秋分、立冬、冬至</w:t>
      </w:r>
      <w:r>
        <w:rPr>
          <w:rFonts w:hint="eastAsia"/>
        </w:rPr>
        <w:t>）校量善恶轻重。真可谓祸福无门，惟人自召，如影随形，如响应声。举头三尺有神明，一一善恶行动记录在案，作恶者自然会得到报应，堕入三恶道，辗转生到人道，或贫穷下贱，或沦为乞丐，或是孤儿寡妇，无亲无眷，或六根不具，聋盲喑哑，或愚痴暗钝，相貎丑陋，乃至或羸劣颠狂，完全不像人的一类。都是造作杀业，无可赦免的果报。</w:t>
      </w:r>
    </w:p>
    <w:p w:rsidR="002238C9" w:rsidRDefault="002238C9" w:rsidP="00E65F34">
      <w:pPr>
        <w:ind w:firstLine="31680"/>
      </w:pPr>
      <w:r>
        <w:rPr>
          <w:rFonts w:hint="eastAsia"/>
        </w:rPr>
        <w:t>然又一类众生，或是世间尊贵的国王大臣，或是出生在世代豪富家族，或是才能智慧超群，明晓通达一切经书义理的人。这些福德智慧深厚的人都是前世能孝顺父母、慈心不杀、博施济众，修习种种善行，积累诸多福德所致。天地之间，为恶殃罚，为善福应的因果律乃颠扑不破的宇宙法则。</w:t>
      </w:r>
    </w:p>
    <w:p w:rsidR="002238C9" w:rsidRDefault="002238C9" w:rsidP="00E65F34">
      <w:pPr>
        <w:ind w:firstLine="31680"/>
      </w:pPr>
      <w:r>
        <w:rPr>
          <w:rFonts w:hint="eastAsia"/>
        </w:rPr>
        <w:t>请看经文：</w:t>
      </w:r>
    </w:p>
    <w:p w:rsidR="002238C9" w:rsidRPr="006D0346" w:rsidRDefault="002238C9" w:rsidP="00E65F34">
      <w:pPr>
        <w:ind w:firstLine="31680"/>
        <w:rPr>
          <w:rStyle w:val="Emphasis"/>
        </w:rPr>
      </w:pPr>
      <w:r w:rsidRPr="006D0346">
        <w:rPr>
          <w:rStyle w:val="Emphasis"/>
          <w:rFonts w:hint="eastAsia"/>
        </w:rPr>
        <w:t>世有常道，王法牢狱，不肯畏慎，为恶入罪，受其殃罚，求望解脱，难得勉出。世间有此目前现事，寿终后世，尤深尤剧。入其幽冥，转生受身。譬如王法，痛苦极刑。故有自然三途，无量苦恼。转贸其身，改形易道。所受寿命，或长或短。魂神精识，自然趣之。当独值向，相从共生。更相报复，无有止已。殃恶未尽，不得相离。展转其中，无有出期，难得解脱，痛不可言。</w:t>
      </w:r>
    </w:p>
    <w:p w:rsidR="002238C9" w:rsidRDefault="002238C9" w:rsidP="00E65F34">
      <w:pPr>
        <w:ind w:firstLine="31680"/>
      </w:pPr>
      <w:r>
        <w:rPr>
          <w:rFonts w:hint="eastAsia"/>
        </w:rPr>
        <w:t>这一段经文继续阐明杀业的现报与后报。世间为了维持社会正常秩序，必然会彰显赏善罚恶的常法，古今中外莫不如是，故云常道。上古之人，人心淳厚，各修十善，及五浊恶世，人多作恶，明王制定五刑（</w:t>
      </w:r>
      <w:r w:rsidRPr="00AA0883">
        <w:rPr>
          <w:rStyle w:val="Char"/>
          <w:rFonts w:hint="eastAsia"/>
          <w:sz w:val="28"/>
        </w:rPr>
        <w:t>墨、劓、</w:t>
      </w:r>
      <w:r w:rsidRPr="00AA0883">
        <w:rPr>
          <w:rStyle w:val="Char"/>
          <w:rFonts w:ascii="宋体" w:eastAsia="宋体" w:hAnsi="宋体" w:cs="宋体" w:hint="eastAsia"/>
          <w:sz w:val="28"/>
        </w:rPr>
        <w:t>剕</w:t>
      </w:r>
      <w:r w:rsidRPr="00AA0883">
        <w:rPr>
          <w:rStyle w:val="Char"/>
          <w:rFonts w:ascii="楷体_GB2312" w:hAnsi="楷体_GB2312" w:cs="楷体_GB2312" w:hint="eastAsia"/>
          <w:sz w:val="28"/>
        </w:rPr>
        <w:t>、宫、大辟</w:t>
      </w:r>
      <w:r>
        <w:rPr>
          <w:rFonts w:hint="eastAsia"/>
        </w:rPr>
        <w:t>）明示天下，如日月星辰垂象一般，使人晓然皆知，不敢冒犯。设置牢狱，关押犯人。然愚痴强梁之人，不肯信因果，不肯敬畏国法，不去谨慎做人。仍然放纵一己贪残之性，杀人放火等，触犯王法，遭受牢狱之灾，杻械枷锁系身，失去人身自由，种种刑罚惩处，苦不堪言，求望解脱牢狱之灾，甚难甚难。平日强横，此时后悔莫及。如是杀业遭受牢狱现报的事例，普遍存在，触目皆是。</w:t>
      </w:r>
    </w:p>
    <w:p w:rsidR="002238C9" w:rsidRDefault="002238C9" w:rsidP="00E65F34">
      <w:pPr>
        <w:ind w:firstLine="31680"/>
      </w:pPr>
      <w:r>
        <w:rPr>
          <w:rFonts w:hint="eastAsia"/>
        </w:rPr>
        <w:t>贪残杀业招致国法牢狱惩处，只是现世的华报。寿终后世，或一生或多生的果报却更为深剧。恶业牵引，自然入三恶道，转生受身，改头换面，或披毛戴角，或咽喉冒火，辗转于三恶道，动经无量劫。诚如省庵大师所述：“黑门朝出而暮还，铁窟暂离而又入。登刀山也，则举体无完肤。攀剑树也，则方寸皆割裂。猛火城中，忍听叫嗥之惨。煎熬盘里，但闻苦痛之声。受时知苦，虽悔恨以何追。脱已还忘，其作业也如故。”（</w:t>
      </w:r>
      <w:r w:rsidRPr="00AA0883">
        <w:rPr>
          <w:rStyle w:val="Char"/>
          <w:rFonts w:hint="eastAsia"/>
          <w:sz w:val="28"/>
        </w:rPr>
        <w:t>《劝发菩提心文》</w:t>
      </w:r>
      <w:r>
        <w:rPr>
          <w:rFonts w:hint="eastAsia"/>
        </w:rPr>
        <w:t>）七佛以来犹是蚁身，八万大劫不脱鸽身。三途恶道的后报之剧苦，难以言表。然世间罪人遭受国法的惩处，或斩头，或枪毙，或凌迟，其痛苦与下三恶道所遭受的痛苦相比，百千万亿不及其一。无量苦恼，真实不虚。在六道轮回中随业受报，今生是人的身体，下辈子或转为牛马猪形的形躯。胎卵湿化四种生命的转受，称为“改形”（</w:t>
      </w:r>
      <w:r w:rsidRPr="00AA0883">
        <w:rPr>
          <w:rStyle w:val="Char"/>
          <w:rFonts w:hint="eastAsia"/>
          <w:sz w:val="28"/>
        </w:rPr>
        <w:t>改变形体</w:t>
      </w:r>
      <w:r>
        <w:rPr>
          <w:rFonts w:hint="eastAsia"/>
        </w:rPr>
        <w:t>），从人道至畜生道，或从畜生道至地狱道，称为“易道”。或寿命漫长，入到地狱道，百千万劫难以出头。或寿命短促，如飞蛾蜉蝣等朝生暮死。</w:t>
      </w:r>
    </w:p>
    <w:p w:rsidR="002238C9" w:rsidRDefault="002238C9" w:rsidP="00E65F34">
      <w:pPr>
        <w:ind w:firstLine="31680"/>
      </w:pPr>
      <w:r>
        <w:rPr>
          <w:rFonts w:hint="eastAsia"/>
        </w:rPr>
        <w:t>如是寿命或长或短的业报都在阿赖耶识含藏着，如杀业深重，自然而然被此业力驱使，趋向三恶道。业力不同，受报便有诸多差别。自作自受，无人可以替代。在三途恶道，独去独来，唯有被你杀的冤家对头，与你互相随从，共同生在一处，讨还业债，这种因果循环，无有休止的时候。所作的恶业，应受的殃罚，如果尚未偿还了结，那么，能杀与所杀，生生同出，世世互报怨恨，辗转无由断绝。于无量劫三途勤苦中，无有解脱之期。或者被杀者在鬼道，杀者在人道，那鬼来报仇作祟，让人在梦魇当中，突然喘不气来，被鬼害死。或者被杀者在畜生道，或蛇、或狗、或老虎，把人咬死毒死。或者被杀者生天道，杀者在人道，那天人便以瘟疫天灾的形式予以报复。如果被杀者到了阿修罗道，杀者在天道，阿修罗军便向天人宣战，骁勇异常。</w:t>
      </w:r>
    </w:p>
    <w:p w:rsidR="002238C9" w:rsidRDefault="002238C9" w:rsidP="00E65F34">
      <w:pPr>
        <w:ind w:firstLine="31680"/>
      </w:pPr>
      <w:r>
        <w:rPr>
          <w:rFonts w:hint="eastAsia"/>
        </w:rPr>
        <w:t>由于杀生业缘，六道众生相从共生、相互残杀、相互报复，辗转循环，无有休止。佛见证到这一恶性循环，便慈悲地制定不杀生戒，欲令众生透过戒杀善行，截断这一循环。否则，放纵杀生瞋毒，所感的剧烈痛苦之果报，真是难以言表。</w:t>
      </w:r>
    </w:p>
    <w:p w:rsidR="002238C9" w:rsidRDefault="002238C9" w:rsidP="00E65F34">
      <w:pPr>
        <w:ind w:firstLine="31680"/>
      </w:pPr>
      <w:r>
        <w:rPr>
          <w:rFonts w:hint="eastAsia"/>
        </w:rPr>
        <w:t>请看经文：</w:t>
      </w:r>
    </w:p>
    <w:p w:rsidR="002238C9" w:rsidRPr="00AA0883" w:rsidRDefault="002238C9" w:rsidP="00E65F34">
      <w:pPr>
        <w:ind w:firstLine="31680"/>
        <w:rPr>
          <w:rStyle w:val="Emphasis"/>
        </w:rPr>
      </w:pPr>
      <w:r w:rsidRPr="00AA0883">
        <w:rPr>
          <w:rStyle w:val="Emphasis"/>
          <w:rFonts w:hint="eastAsia"/>
        </w:rPr>
        <w:t>天地之间，自然有是，虽不即时卒暴应至，善恶之道，会当归之。是为一大恶一痛一烧，勤苦如是，譬如大火焚烧人身。人能于中，一心制意，端身正行，独作诸善，不为众恶者，身独度脱，获其福德度世上天泥洹之道，是为一大善也。</w:t>
      </w:r>
    </w:p>
    <w:p w:rsidR="002238C9" w:rsidRDefault="002238C9" w:rsidP="00E65F34">
      <w:pPr>
        <w:ind w:firstLine="31680"/>
      </w:pPr>
      <w:r>
        <w:rPr>
          <w:rFonts w:hint="eastAsia"/>
        </w:rPr>
        <w:t>这是一段总结性文句，表明因果必然不违。天地之间，法尔自然存在着因果定律。作恶虽不乐欲苦果，而苦果自应。修善虽不希望乐果，而乐果自应。此乃自然法则。有些杀业，虽没有即时以迅猛剧恶的形式得到报应，或者只是轻微的报偿。诚如世人所见，有作恶者反而享福乐，修善者反而受灾殃，便以为天道无凭。须知因果通三世，譬如种田，春天播种，秋天才有收获，这叫异时方熟，又称异熟果。善恶报应，亦复如是。作恶者享福乐，是前世的善种先熟，今世的恶种后熟。修善者得灾殃，乃前世的恶种先熟，今世的善种后熟。这其间重罪轻报、后报先报等错综复杂的因果报应情形，唯五眼圆明的佛陀方能悉知悉见。报应过程无论如何复杂隐晦，然善有善报，恶有恶报，必然会恰当地体现在作善作恶的人身上。怎么来亦怎么去，不错不乱，不爽不少！此类因果故事，不胜枚举。</w:t>
      </w:r>
    </w:p>
    <w:p w:rsidR="002238C9" w:rsidRDefault="002238C9" w:rsidP="00E65F34">
      <w:pPr>
        <w:ind w:firstLine="31680"/>
      </w:pPr>
      <w:r>
        <w:rPr>
          <w:rFonts w:hint="eastAsia"/>
        </w:rPr>
        <w:t>如“请君入瓮”故事，唐朝武则天时期，有一酷吏叫周兴，他创制一种残忍的刑具，陶瓷制的瓮，将犯人置于瓮中，下面用火烤。用此刑具逼供，制造了许多冤案。结怨甚多，许多人纷纷向武则天上奏折弹劾他，武则天迫于舆情，下旨派大臣来俊臣审核周兴一案。来俊臣把周兴请到家里喝酒，来俊臣问：“我有一事请教，如果想得到一个人老实招供，用什么办法？”周兴一听，当即回答：“将其置于瓮中火烤就可以了。”来俊臣就令人将瓮抬到厅堂，拿出圣旨宣读后，“请君入瓮”。周兴一听吓怕了，知道这个刑罚太厉害，便云：“我也不进瓮了，我一概全招。”善恶之道，会当归之，轻重分明，粗细不混，真可谓天网恢恢，疏而不漏也。</w:t>
      </w:r>
    </w:p>
    <w:p w:rsidR="002238C9" w:rsidRDefault="002238C9" w:rsidP="00E65F34">
      <w:pPr>
        <w:ind w:firstLine="31680"/>
      </w:pPr>
      <w:r>
        <w:rPr>
          <w:rFonts w:hint="eastAsia"/>
        </w:rPr>
        <w:t>世尊广陈杀生的业缘报应之后，以大悲心作总结，劝勉众生断恶修善。前文所述的杀生恶业，是五恶中第一大恶，所受的华报与果报，也是深重剧烈，于三恶道遭受种种勤苦的处罚。譬如大火焚烧人身。人能于此痛烧果报生畏惧心，在此杀业遍满的浊世，不为外境及恶友所牵缠影响，自己能专一其心，制止贪残的恶念，令身口言行端正，独自修行以仁慈放生为首的诸多善行，不去造作杀生的恶业。如是便能在此恶法炽盛的共业中，获得别业的善报。一者，获得世间吉祥平安之福德。二者，得到上天享受福乐之果报。三者，此善业回向往生极乐净土，便能获得了生脱死，证得佛果大涅槃（泥洹）。是为一大善也。释尊悲心切切，苦口劝谕，我等众生自当拳拳服膺。</w:t>
      </w:r>
    </w:p>
    <w:p w:rsidR="002238C9" w:rsidRDefault="002238C9" w:rsidP="00E65F34">
      <w:pPr>
        <w:ind w:firstLine="31680"/>
      </w:pPr>
    </w:p>
    <w:p w:rsidR="002238C9" w:rsidRDefault="002238C9" w:rsidP="00E65F34">
      <w:pPr>
        <w:ind w:firstLine="31680"/>
      </w:pPr>
      <w:r>
        <w:rPr>
          <w:rFonts w:hint="eastAsia"/>
        </w:rPr>
        <w:t>请看经文：</w:t>
      </w:r>
    </w:p>
    <w:p w:rsidR="002238C9" w:rsidRPr="00AA0883" w:rsidRDefault="002238C9" w:rsidP="00E65F34">
      <w:pPr>
        <w:ind w:firstLine="31680"/>
        <w:rPr>
          <w:rStyle w:val="Emphasis"/>
        </w:rPr>
      </w:pPr>
    </w:p>
    <w:p w:rsidR="002238C9" w:rsidRPr="00AA0883" w:rsidRDefault="002238C9" w:rsidP="00E65F34">
      <w:pPr>
        <w:ind w:firstLine="31680"/>
        <w:rPr>
          <w:rStyle w:val="Emphasis"/>
        </w:rPr>
      </w:pPr>
      <w:r w:rsidRPr="00AA0883">
        <w:rPr>
          <w:rStyle w:val="Emphasis"/>
          <w:rFonts w:hint="eastAsia"/>
        </w:rPr>
        <w:t>佛言：其二恶者，世间人民，父子兄弟，室家夫妇，都无义理，不顺法度。奢淫憍纵，各欲快意。任心自恣，更相欺惑。心口各异，言念无实。佞谄不忠，巧言谀媚。嫉贤谤善，陷入怨枉。主上不明，任用臣下；臣下自在，机伪多端。践度能行，知其形势。在位不正，为其所欺。妄损忠良，不当天心。臣欺其君，子欺其父，兄弟夫妇，中外知识，更相欺诳。各怀贪欲，瞋恚愚痴。欲自厚己，欲贪多有。尊卑上下，心俱同然。</w:t>
      </w:r>
    </w:p>
    <w:p w:rsidR="002238C9" w:rsidRDefault="002238C9" w:rsidP="00E65F34">
      <w:pPr>
        <w:ind w:firstLine="31680"/>
      </w:pPr>
      <w:r>
        <w:rPr>
          <w:rFonts w:hint="eastAsia"/>
        </w:rPr>
        <w:t>第二恶是涉及与偷盗相关的恶业。释尊对弥勒菩萨及与会大众开阐其二种恶的因行果报。世间人民的道德关系概括为五伦关系，其中有三伦在家庭中，即父子、兄弟、夫妇，都着相应的道德义务，即父慈子孝、兄友弟恭、夫唱妇随。家庭伦常做好了，自然在社会道德生活中，君仁臣爱、朋友信睦。五伦道德关系得以维系，即会出现家庭和睦、国泰民安的太平盛世也。然而，此盗窃人却违背家庭伦理之道，不遵守世间的法律制度。奢侈无度，淫乱无义，骄横无理，放纵无羁，随心所欲，追逐感官刺激快乐，放任自己的妄心，肆无忌惮，相互欺诈，迷惑对方。不仅对外人，就是在六亲之间也是你欺我诈、见利忘义。诸如参与某些欺诈性的传销活动，常引诱亲戚入其圈套。又如设立无资质的公司，骗取工程合同，甚至伪造公章，进行诈骗，尽量蒙混他人心目。放逐诚信，心里所想与口里所说完全不一样，见人说人话、见鬼说鬼话，以期欺取钱财。机心纵横，言语和念头当中没有一点诚实。</w:t>
      </w:r>
    </w:p>
    <w:p w:rsidR="002238C9" w:rsidRDefault="002238C9" w:rsidP="00E65F34">
      <w:pPr>
        <w:ind w:firstLine="31680"/>
      </w:pPr>
      <w:r>
        <w:rPr>
          <w:rFonts w:hint="eastAsia"/>
        </w:rPr>
        <w:t>浊世众生为了一己私利满足，无所不用其极。内怀邪恶心计，外显谄媚刁滑之态。不忠不信，花言巧语，曲意奉承，嫉妒贤人君子，造谣诽谤，使那些贤人君子受到冤枉，丧失财命。这种欺盗之事，由小至大，扩充到整个社会，那必然有其因缘，所谓冰冻三尺，非一日之寒。其主要原因乃是在上为主作领导的，没有明识事理因果的智慧，不能知人善任，贤能远离；周边部下尽是小人，便得随心自在，而行欺盗，用尽心机，广作种种虚假之事，诈取大量财富。这些小人，能揣度君上的心理好乐，投其所好，欺上瞒下；又能了知时之形势，采取相应手段应对。或谄媚顺从之，或轻蔑凌驾之，最终实施其偷盗财物之事。如或主上本身就不正，愚痴颠倒、欺诈悭贪、奢淫骄纵，当然更会被其部下所欺瞒，大肆搜刮民脂民膏，乃至做出迫害忠臣良臣、伤天害理、不当天心的事。由于君臣上下都贪利，利令智昏，整个社会的道德就全面失守，伦常紊乱，臣欺其君，子欺其父，兄弟夫妇，内外朋友，交相欺诳。五伦败坏，人之国便成动物园了。这是一幅多么惨痛的图景呀！这是由于尊卑上下、男女老幼、各行各业都以贪欲之心追逐财物，得到了财物便骄横，失去财物便瞋恚。贪瞋之心，令价值观念颠倒，举心动念、行为造作的出发点都是自私自利，只顾自己得厚利，贪求五欲之乐，多多益善，永不知足。如是心行，后果堪虞。孟子云：“上下交征利，其国危矣！”以此观照当今社会生态，可不怵目惊心！</w:t>
      </w:r>
    </w:p>
    <w:p w:rsidR="002238C9" w:rsidRDefault="002238C9" w:rsidP="00E65F34">
      <w:pPr>
        <w:ind w:firstLine="31680"/>
      </w:pPr>
      <w:r>
        <w:rPr>
          <w:rFonts w:hint="eastAsia"/>
        </w:rPr>
        <w:t>请看经文：</w:t>
      </w:r>
    </w:p>
    <w:p w:rsidR="002238C9" w:rsidRPr="00AA0883" w:rsidRDefault="002238C9" w:rsidP="00E65F34">
      <w:pPr>
        <w:ind w:firstLine="31680"/>
        <w:rPr>
          <w:rStyle w:val="Emphasis"/>
        </w:rPr>
      </w:pPr>
      <w:r w:rsidRPr="00AA0883">
        <w:rPr>
          <w:rStyle w:val="Emphasis"/>
          <w:rFonts w:hint="eastAsia"/>
        </w:rPr>
        <w:t>破家亡身，不顾前后。亲属内外，坐之灭族。或时室家知识，乡党市里，愚民野人，转共从事。更相利害，忿成怨结。富有悭惜，不肯施与。爱保贪重，心劳身苦。如是至竟，无所恃怙。独来独去，无一随者。善恶祸福，追命所生。或在乐处，或入苦毒，然后乃悔，当复何及！世间人民，心愚少智，见善憎谤，不思慕及，但欲为恶，妄作非法。常怀盗心，悕望他利。消散磨尽，而复求索。邪心不正，惧人有色。不豫思计，事至乃悔。今世现有王法牢狱，随罪趣向，受其殃罚。</w:t>
      </w:r>
    </w:p>
    <w:p w:rsidR="002238C9" w:rsidRDefault="002238C9" w:rsidP="00E65F34">
      <w:pPr>
        <w:ind w:firstLine="31680"/>
      </w:pPr>
      <w:r>
        <w:rPr>
          <w:rFonts w:hint="eastAsia"/>
        </w:rPr>
        <w:t>这一段阐述由偷盗恶业所招致的果报。由于贪心不足，用尽心机，不择手段，掠取他人财富以肥厚自己，必然人神共怒，令其家产破散，丧失区区性命。或辛劳而死，或害怕而死，或被人害死等。他们为欲贪心所迷，肆行盗业，从不顾及业因果报。如是肆无忌惮敛财的行为，不仅祸及自己，也殃及自己的内外亲属，诛灭三族。或有时全家的人，还有亲戚、朋友，乃至乡党邻里，不信因果的愚人，凶暴不仁的野人，他们互相仿效，遥相呼应，转共从事，做这欺盗等恶业。如一个地区的人都在做假钞票，或做假烟假酒等，形成集团效应，有着黑社会性质。然一旦彼此利害相冲突，或分赃不平，或想独得，那又各怀忿恨之心，或至内讧，反目成仇。</w:t>
      </w:r>
    </w:p>
    <w:p w:rsidR="002238C9" w:rsidRDefault="002238C9" w:rsidP="00E65F34">
      <w:pPr>
        <w:ind w:firstLine="31680"/>
      </w:pPr>
      <w:r>
        <w:rPr>
          <w:rFonts w:hint="eastAsia"/>
        </w:rPr>
        <w:t>偷盗之人，所得来的不义之财旋聚旋散，不会成富。偶有宿福，一时富有，则必定悭吝，不肯布施于人。或有些江洋大盗在远方偷盗，在家乡做点善事，然造作盗业的人大都爱财如命，保惜得一毛不拔。又贪财之念甚重，日复一日、年复一年，为了财物，内心劳虑重重，身体痛苦不堪，或得恶病，或致夭亡。如是所作盗业恶贯满盈，临命终时，业报现前，平生无有任何善业可作依怙，自业自受，无人替代，唯有善恶业追逐引导着中阴身，或生到天上享乐之处，或堕到下途苦毒之处，到死后受报之时，才追悔生前欺诈偷盗行为，那已经来不及了。</w:t>
      </w:r>
    </w:p>
    <w:p w:rsidR="002238C9" w:rsidRDefault="002238C9" w:rsidP="00E65F34">
      <w:pPr>
        <w:ind w:firstLine="31680"/>
      </w:pPr>
      <w:r>
        <w:rPr>
          <w:rFonts w:hint="eastAsia"/>
        </w:rPr>
        <w:t>《影尘回忆录》中，倓虚法师转述谛闲老法师所讲过的上海发生的一件奇闻。上海滩上有位大官，姓程的官僚人家，程某去世了，他太太念夫心切，很想见她丈夫一面。恰好有个法国人会“鬼学”，能够把新死的鬼魂招来，跟家人见面谈话，一次要一千大洋。程太太因为家道富足，肯出这个钱，就请这个法国人来作这个招魂之事。到了晚上，把灯一熄灭，法国人就在里面掐诀念咒，约有一点钟工夫，电灯又开了，他却没有见到鬼魂来。说：“咳！这个人很难找，在阴间找了半天没找到，后来见他在地狱里，无论怎么叫他，也叫不出来。”程太太一听就冒火了，骂洋人骗子！说我的丈夫乐善好施，盖庙修桥，怎么会下地狱呢？这不是故意侮辱我们吗？这个洋人白受了一顿气，就说：“你如果不信的话，如果你家里另有新死的人，我可以给你找来，作个证明。”正好程太太有个大儿子，刚死不几天，便令洋人召请，果然鬼魂到场，有一番对话。大少奶奶问：“最初请咱父亲，为何不来？”鬼回答：“听说他已经到地狱去了。”程太太插嘴说：“你父亲一辈子行好作善，重修佛寺，舍财舍药，广作布施，他有什么孽，还得下地狱！”鬼对程太太说：“我问过他，听说因为我父亲原先困穷的时候，在北京做官，有一年正值山西年岁不好，闹饥馑，皇上派他到山西办赈济，国家发了六十万两银子的赈济款，我父亲违法贪污，完全入私囊了。因此饿死了成千上万的人，后来朝廷又派专使去调查，我父亲又行了几万两银子的贿赂，把这件事情就掩饰过去了。因此罪孽太大，所以到阴间没有几天，就转到地狱去了。”可见盗窃的恶业虽或躲过世间的法律的惩处，天网恢恢疏而不漏，冥界的刑法却是逃脱不了的。佛教三世因果、六道轮回的因果法则真实不虚，因此方能令人生起敬畏之心，不敢造作恶业。</w:t>
      </w:r>
    </w:p>
    <w:p w:rsidR="002238C9" w:rsidRDefault="002238C9" w:rsidP="00E65F34">
      <w:pPr>
        <w:ind w:firstLine="31680"/>
      </w:pPr>
      <w:r>
        <w:rPr>
          <w:rFonts w:hint="eastAsia"/>
        </w:rPr>
        <w:t>世间造作欺诈盗业的人，由于恶业串习，现生便呈现七种恶报。一者心识愚暗，鲜少智慧，见到他人行善，不但不生见贤思齐之心，反而横生憎恨之念，口出诽谤之言。二者总是希求造恶、结交恶友邪党，为妄兴事，广行非法，由小恶而成巨慝。三者习以成性，常怀偷盗之心，希望他人的财物占为己有。四者财物偷盗到手，马上挥霍殆尽，再想办法求索偷取。五者内心邪伪不正，做了亏心事，总是惧怕人发觉，不敢正视他人的面色，日夜恐怖不安。六者业障越来越重，做事迷惑颠倒，不会预先谋划，等到莽撞行盗事，东窗事发，方知懊悔。七者罪有应得，今生现世便受到王法牢狱的惩罚，随其罪行的轻重，趣向于相应的殃罚，或拘留，或有期徒刑，或终身监禁，甚或被判死刑。此是盗业现世的华报，丝毫不爽。</w:t>
      </w:r>
    </w:p>
    <w:p w:rsidR="002238C9" w:rsidRDefault="002238C9" w:rsidP="00E65F34">
      <w:pPr>
        <w:ind w:firstLine="31680"/>
      </w:pPr>
      <w:r>
        <w:rPr>
          <w:rFonts w:hint="eastAsia"/>
        </w:rPr>
        <w:t>请看经文：</w:t>
      </w:r>
    </w:p>
    <w:p w:rsidR="002238C9" w:rsidRPr="00AA0883" w:rsidRDefault="002238C9" w:rsidP="00E65F34">
      <w:pPr>
        <w:ind w:firstLine="31680"/>
        <w:rPr>
          <w:rStyle w:val="Emphasis"/>
        </w:rPr>
      </w:pPr>
      <w:r w:rsidRPr="00AA0883">
        <w:rPr>
          <w:rStyle w:val="Emphasis"/>
          <w:rFonts w:hint="eastAsia"/>
        </w:rPr>
        <w:t>因其前世，不信道德，不修善本。今复为恶，天神克识，别其名籍。寿终神逝，下入恶道。故有自然三途，无量苦恼。展转其中，世世累劫，无有出期，难得解脱，痛不可言。是为二大恶二痛二烧，勤苦如是。譬如大火，焚烧人身。人能于中，一心制意，端身正行，独作诸善，不为众恶者，身独度脱，获其福德度世上天泥洹之道，是为二大善也。</w:t>
      </w:r>
    </w:p>
    <w:p w:rsidR="002238C9" w:rsidRDefault="002238C9" w:rsidP="00E65F34">
      <w:pPr>
        <w:ind w:firstLine="31680"/>
      </w:pPr>
    </w:p>
    <w:p w:rsidR="002238C9" w:rsidRDefault="002238C9" w:rsidP="00E65F34">
      <w:pPr>
        <w:ind w:firstLine="31680"/>
      </w:pPr>
      <w:r>
        <w:rPr>
          <w:rFonts w:hint="eastAsia"/>
        </w:rPr>
        <w:t>这些常怀盗心行窃之人，都是因为前世“不信道德”，不信因果、不信轮回。总认为既然鸟为食死、人为财死，那最大限度获得钱财，就是我人生最大的目的。由此邪知邪见，自然不会去修布施、修五戒十善。由于宿世偷盗的串习，今世又复作偷盗的恶行，那就在阿赖耶识种下更多的恶种子。俱生神将他的行为记摄得清清楚楚，分别登录在各人姓名籍贯的户籍簿上，永久保存。等到他临命终时，神识离开身体时，自然牵引其神识，下入三恶道，接受种种刑罚。</w:t>
      </w:r>
    </w:p>
    <w:p w:rsidR="002238C9" w:rsidRDefault="002238C9" w:rsidP="00E65F34">
      <w:pPr>
        <w:ind w:firstLine="31680"/>
      </w:pPr>
      <w:r>
        <w:rPr>
          <w:rFonts w:hint="eastAsia"/>
        </w:rPr>
        <w:t>这些三恶道的罪器是法尔自然的，由心所现，不是谁给他预定的。譬如，由于贪取他人财物，施设谄诈陷阱，彼此欺瞒，发于相调相诱，互为愚弄，由是勾引不住，造业不休，则谄诈之术，愈出愈奇，而能令人不觉不知，入其圈套。如被绳缚木禁、索绞校锢，而不能脱。由其用心如是，故有绳绞木校，已具自心。如是业习，自然感得在手之杻、在足之械、在项之锁，而身受鞭杖挝棒诸事之报。又由于矫诳虚伪，彼此欺瞒，造奸设计，神出鬼没，令人不觉堕其计中。由其用心如是，故有尘土屎尿秽污不净，已积其心。如是业习，自然感得举腾抛掷，或漂或沦诸事之报。如是三恶道的无量苦恼，乃是偷盗欺诈恶业自然感招，业重者，直入地狱。地狱道又有十八大地狱、五百小地狱，于中相应地受种种苦刑。地狱道的业报受完来到饿鬼道，饿鬼道到畜生道，从畜生道又生到人道。在人道中，由盗业余习，感得愚痴、下贱、穷困之报。贫穷起盗心，他又手心发痒，偷盗他人财物，造作恶业，转瞬又堕入三恶道。辗转受生，动经无量劫没有出头之日。可悲可痛，难以言表。</w:t>
      </w:r>
    </w:p>
    <w:p w:rsidR="002238C9" w:rsidRDefault="002238C9" w:rsidP="00E65F34">
      <w:pPr>
        <w:ind w:firstLine="31680"/>
      </w:pPr>
      <w:r>
        <w:rPr>
          <w:rFonts w:hint="eastAsia"/>
        </w:rPr>
        <w:t>世尊最后总结性地劝勉与会大众断恶修善。前文所述的偷盗恶业，是五恶中的第二大恶，能感招现生国法惩罚的华报，以及来世火烧的果报，于三恶道中遭受种种勤苦的处罚。如是痛苦譬如大火焚烧人身。人能于此痛烧果报生畏惧心，在此欺诈盗窃遍布的浊世，不为外境及恶友所牵缠影响，自己能深信因果，一心制意，见利思义，不取不义之财，令身口言行端正，奉持不偷盗戒，常行布施，不去造作欺诈盗财的恶业。如是便能在此坑蒙拐骗炽盛的共业中，获得别业的善报。一者获得财命色力安乐、辩才具足。二者命终生天。三者若能以此善业回向往生极乐净土，便能了脱三界生死轮回，证得清净大菩提智。是为二大善也。释尊开示的善恶业报如是昭明悬殊。吾辈净业行人，自应不欺不诈，严持不偷盗戒，以博施济众为己任，作人中分陀利华。</w:t>
      </w:r>
    </w:p>
    <w:p w:rsidR="002238C9" w:rsidRDefault="002238C9" w:rsidP="00E65F34">
      <w:pPr>
        <w:ind w:firstLine="31680"/>
      </w:pPr>
      <w:r>
        <w:rPr>
          <w:rFonts w:hint="eastAsia"/>
        </w:rPr>
        <w:t>南无阿弥陀佛！</w:t>
      </w:r>
    </w:p>
    <w:p w:rsidR="002238C9" w:rsidRDefault="002238C9" w:rsidP="00E65F34">
      <w:pPr>
        <w:ind w:firstLine="31680"/>
      </w:pPr>
      <w:r>
        <w:rPr>
          <w:rFonts w:hint="eastAsia"/>
        </w:rPr>
        <w:t>（待续）</w:t>
      </w:r>
    </w:p>
    <w:p w:rsidR="002238C9" w:rsidRDefault="002238C9" w:rsidP="00C01874">
      <w:pPr>
        <w:pStyle w:val="Heading1"/>
      </w:pPr>
      <w:r>
        <w:rPr>
          <w:rFonts w:hint="eastAsia"/>
        </w:rPr>
        <w:t>《佛说无量寿经》讲记之三十八</w:t>
      </w:r>
    </w:p>
    <w:p w:rsidR="002238C9" w:rsidRDefault="002238C9" w:rsidP="00E65F34">
      <w:pPr>
        <w:ind w:firstLine="31680"/>
      </w:pPr>
      <w:r>
        <w:rPr>
          <w:rFonts w:hint="eastAsia"/>
        </w:rPr>
        <w:t>作者：释大安</w:t>
      </w:r>
    </w:p>
    <w:p w:rsidR="002238C9" w:rsidRDefault="002238C9" w:rsidP="00E65F34">
      <w:pPr>
        <w:ind w:firstLine="31680"/>
      </w:pPr>
      <w:r>
        <w:rPr>
          <w:rFonts w:hint="eastAsia"/>
        </w:rPr>
        <w:t>（接上期）</w:t>
      </w:r>
    </w:p>
    <w:p w:rsidR="002238C9" w:rsidRDefault="002238C9" w:rsidP="00E65F34">
      <w:pPr>
        <w:ind w:firstLine="31680"/>
      </w:pPr>
      <w:r>
        <w:rPr>
          <w:rFonts w:hint="eastAsia"/>
        </w:rPr>
        <w:t>诸位大德比丘、诸位居士同修：</w:t>
      </w:r>
    </w:p>
    <w:p w:rsidR="002238C9" w:rsidRDefault="002238C9" w:rsidP="00E65F34">
      <w:pPr>
        <w:ind w:firstLine="31680"/>
      </w:pPr>
      <w:r>
        <w:rPr>
          <w:rFonts w:hint="eastAsia"/>
        </w:rPr>
        <w:t>请看经文：</w:t>
      </w:r>
    </w:p>
    <w:p w:rsidR="002238C9" w:rsidRPr="00560776" w:rsidRDefault="002238C9" w:rsidP="00E65F34">
      <w:pPr>
        <w:ind w:firstLine="31680"/>
        <w:rPr>
          <w:rStyle w:val="Emphasis"/>
        </w:rPr>
      </w:pPr>
      <w:r w:rsidRPr="00560776">
        <w:rPr>
          <w:rStyle w:val="Emphasis"/>
          <w:rFonts w:hint="eastAsia"/>
        </w:rPr>
        <w:t>佛言：其三恶者，世间人民，相因寄生，共居天地之间。处年寿命，无能几何。上有贤明长者尊贵豪富，下有贫穷厮贱尪劣愚夫，中有不善之人，常怀邪恶。但念淫泆，烦满胸中，爱欲交乱，坐起不安，贪意守惜，但欲唐得，眄睐细色，邪态外逸，自妻厌憎，私妄出入。费损家财，事为非法。交结聚会，兴师相伐，攻劫杀戮，强夺无道。</w:t>
      </w:r>
    </w:p>
    <w:p w:rsidR="002238C9" w:rsidRDefault="002238C9" w:rsidP="00E65F34">
      <w:pPr>
        <w:ind w:firstLine="31680"/>
      </w:pPr>
      <w:r>
        <w:rPr>
          <w:rFonts w:hint="eastAsia"/>
        </w:rPr>
        <w:t>前面叙说了五浊恶世的众生所造作的第一恶杀业与第二恶盗业，这一段经文主要述及众生的邪淫业，兼带标举由邪淫所引发的其他恶行。释尊五眼圆明，洞悉娑婆世界我等众生的邪淫烦恼习气，悖理行为，描述得极为精确。佛告弥勒及与会大众，第三种恶行的造作者为“世间人民”，即于三界六道轮回的众生，悉是由于淫欲的因，阴阳摩荡，男女相因托生，共处天地阴阳之间，互为夫妇父母子女眷属。欲界众生，最重烦恼便是淫欲。淫欲虽然不会恼害他人，然从心性上来看，系缚本心，尘垢佛性。淫欲之法有三种过失：一者苦而似乐（</w:t>
      </w:r>
      <w:r w:rsidRPr="00560776">
        <w:rPr>
          <w:rStyle w:val="Char"/>
          <w:rFonts w:hint="eastAsia"/>
          <w:sz w:val="28"/>
        </w:rPr>
        <w:t>淫欲法实质是苦，然表现形态似乎快乐</w:t>
      </w:r>
      <w:r>
        <w:rPr>
          <w:rFonts w:hint="eastAsia"/>
        </w:rPr>
        <w:t>）；二者少味多灾（</w:t>
      </w:r>
      <w:r w:rsidRPr="00560776">
        <w:rPr>
          <w:rStyle w:val="Char"/>
          <w:rFonts w:hint="eastAsia"/>
          <w:sz w:val="28"/>
        </w:rPr>
        <w:t>如狗啃骨，鲜少滋味，然灾患无穷</w:t>
      </w:r>
      <w:r>
        <w:rPr>
          <w:rFonts w:hint="eastAsia"/>
        </w:rPr>
        <w:t>）；三者不净似净（</w:t>
      </w:r>
      <w:r w:rsidRPr="00560776">
        <w:rPr>
          <w:rStyle w:val="Char"/>
          <w:rFonts w:hint="eastAsia"/>
          <w:sz w:val="28"/>
        </w:rPr>
        <w:t>淫欲法污秽不净，然众生颠倒，以为清净，乐此不疲</w:t>
      </w:r>
      <w:r>
        <w:rPr>
          <w:rFonts w:hint="eastAsia"/>
        </w:rPr>
        <w:t>）。爱不重不生娑婆，因爱染心深重，才投生在这个世间，过着这一期或长或短的生命，大多寿命短促，如石火电光。纵然寿登百岁，于中死缘亦多有现前，今日虽存，明亦难保，国土危脆，生命无常，故云“无能几何”。这是深邃细密之无常观。</w:t>
      </w:r>
    </w:p>
    <w:p w:rsidR="002238C9" w:rsidRDefault="002238C9" w:rsidP="00E65F34">
      <w:pPr>
        <w:ind w:firstLine="31680"/>
      </w:pPr>
      <w:r>
        <w:rPr>
          <w:rFonts w:hint="eastAsia"/>
        </w:rPr>
        <w:t>然在此无常短促的生命中，上至贤德智慧俱优的长者，及尊贵豪富之人，下至贫穷无告厮役贱夫、智障顽劣不明事理之愚夫，中间还有果报中庸的不善之人，如是社会各阶层之各色人等，恒常心怀邪曲罪恶。在众生邪恶的念头中，最重的邪念是淫欲。男人贪女色，女人想男人，内心充满着色情的想象。淫火在心内燃烧起，胸热心狂。爱彼色，欲彼情，心中相交，乱动不安。是故坐起仓卒恍惚，内心不得安闲。贪恋女色，念念不舍。用尽心机，或猎获成功，又担忧失去。金屋藏娇，亦每常得陇望蜀，希望得到一份意外的爱情。许多电影小说常常表达这种罗曼蒂克情结，所谓“爱情是文学永恒的主题”。在男女聚会的场合，或喧阗闹市，偷眼顾盼美色，激起内心邪淫欲望，意态外溢，或调情，或追逐，威仪荡逸。喜新厌旧，厌恶憎恨自己的妻子，总觉得别人的妻子美好。于是，便野花频采，红杏出墙。或“包二奶”，或出入红灯区，或潜引美男入宫室（</w:t>
      </w:r>
      <w:r w:rsidRPr="00560776">
        <w:rPr>
          <w:rStyle w:val="Char"/>
          <w:rFonts w:hint="eastAsia"/>
          <w:sz w:val="28"/>
        </w:rPr>
        <w:t>如汉代贾后</w:t>
      </w:r>
      <w:r>
        <w:rPr>
          <w:rFonts w:hint="eastAsia"/>
        </w:rPr>
        <w:t>），为满足邪淫欲求，一掷千金，费损家财，致使家庭徒起风波，眷属乖离。所做这些事情都是非法不正当的，见不得人的，甚或一夜情令其付出惨重的代价。</w:t>
      </w:r>
    </w:p>
    <w:p w:rsidR="002238C9" w:rsidRDefault="002238C9" w:rsidP="00E65F34">
      <w:pPr>
        <w:ind w:firstLine="31680"/>
      </w:pPr>
      <w:r>
        <w:rPr>
          <w:rFonts w:hint="eastAsia"/>
        </w:rPr>
        <w:t>《净土》杂志曾刊登过一篇忏悔文章。作者自述大学毕业刚找到一份工作，几个朋友聚餐喝酒，酒足饭饱之余便去发廊找小姐。回来不久，感觉身体不舒服，到医院一检查，艾滋病。这时后悔莫及，感到没有脸面面对父母与朋友，亦无勇气面对余下的生命时光。可谓一失足成千古恨，可不哀哉！由于邪淫欲望缠绵内心深重，同业相感相吸，为满足相同的欲望，自然聚会在一起，诸如换妻会、狂欢节、同性恋俱乐部等，甚或为了女人兴师打仗，交战双方相互攻击、劫掠、杀戮，战胜方就将对手的美女强占，女色成为战利品，奖赏给获胜的将士。此类无道悖理的邪淫行径，充斥于古今中外历史中。</w:t>
      </w:r>
    </w:p>
    <w:p w:rsidR="002238C9" w:rsidRDefault="002238C9" w:rsidP="00E65F34">
      <w:pPr>
        <w:ind w:firstLine="31680"/>
      </w:pPr>
      <w:r>
        <w:rPr>
          <w:rFonts w:hint="eastAsia"/>
        </w:rPr>
        <w:t>请看经文：</w:t>
      </w:r>
    </w:p>
    <w:p w:rsidR="002238C9" w:rsidRPr="00560776" w:rsidRDefault="002238C9" w:rsidP="00E65F34">
      <w:pPr>
        <w:ind w:firstLine="31680"/>
        <w:rPr>
          <w:rStyle w:val="Emphasis"/>
        </w:rPr>
      </w:pPr>
      <w:r w:rsidRPr="00560776">
        <w:rPr>
          <w:rStyle w:val="Emphasis"/>
          <w:rFonts w:hint="eastAsia"/>
        </w:rPr>
        <w:t>恶心在外，不自修业。盗窃趣得，欲击成事。恐势迫胁，归给妻子。恣心快意，极身作乐。或于亲属，不避尊卑。家室中外，患而苦之。亦复不畏王法禁令。如是之恶，着于人鬼。日月照见，神明记识。故有自然三途，无量苦恼。展转其中，世世累劫。无有出期，难得解脱，痛不可言。是为三大恶三痛三烧，勤苦如是，譬如大火焚烧人身。人能于中一心制意，端身正行，独作诸善，不为众恶者，身独度脱，获其福德度世上天泥洹之道，是为三大善也。</w:t>
      </w:r>
    </w:p>
    <w:p w:rsidR="002238C9" w:rsidRDefault="002238C9" w:rsidP="00E65F34">
      <w:pPr>
        <w:ind w:firstLine="31680"/>
      </w:pPr>
      <w:r>
        <w:rPr>
          <w:rFonts w:hint="eastAsia"/>
        </w:rPr>
        <w:t>这段经文描述由邪淫衍生的盗窃罪过。邪淫烦恼重的众生，念念不离情欲，表现在外面的行为，便是四处闲逛，不务正业、好逸恶劳。富贵人家的纨绔子弟，便肆意挥霍父祖辛劳积攒的家业；家境贫寒者，便生起盗窃心，不择手段偷盗钱财来满足其欲望，成就他猎获女色的美事。机心手段叠出，或以恐吓的手段，强夺财物；或借权势力量获得财物；或以逼迫威胁手段谋夺财物。获得如是非分之钱财，赶紧去讨好妻子，得妻子欢心，便放恣欲心，纵情于情欲之海，直至身心疲倦之极，尚不放舍。如同狗得到一根骨头，念念不放舍，啃来啃去一样。智人深知是苦，而愚人却认为最高的快乐幸福，故云极身作乐。</w:t>
      </w:r>
    </w:p>
    <w:p w:rsidR="002238C9" w:rsidRDefault="002238C9" w:rsidP="00E65F34">
      <w:pPr>
        <w:ind w:firstLine="31680"/>
      </w:pPr>
      <w:r>
        <w:rPr>
          <w:rFonts w:hint="eastAsia"/>
        </w:rPr>
        <w:t>邪淫欲望炽盛，甚至不顾世间的伦理纲常。兄弟姊妹之间，父亲与女儿、儿子与母亲，作不净行，畜生都不如。古往今来，直属亲戚、家族尊卑之间、有血缘关系都不能有婚姻关系。北俱卢洲的男女之间，只要相互好乐，他们在树下，树自然垂下来盖住，方便他们行淫。然若这两个男女是亲属血缘关系，树即不垂下，可见乱伦是极大的恶行。犯有乱伦行为，家族成员都会讨厌他，避而远之。然邪淫烦恼覆心者，无有羞耻，色胆包天，也不怕王法的禁令与惩罚。如上所述邪淫的罪恶，在人间就会遭到国家法律的惩处，受到道德的谴责。在冥界，神目如电，将如是恶行识别记录得一清二楚。天地鬼神，日天子与月天子照临世间，亦见证如是邪淫。俱生神与四大天王、忉利天神亦将此邪淫恶行一一记录在案。邪淫自然感得畜生、饿鬼、地狱之报，在三恶道中经受无量的苦恼。邪淫夹带着杀盗的恶行，自然堕入地狱，地狱的罪受完了就到饿鬼道，饿鬼道的罪受完了就到畜生道，畜生道受完了再投生到人道，与原来欠负情债命债的人相对，偿还宿债，所谓怨憎会苦。如是磨难，动经无量劫。七佛以来还是蚂蚁，八万大劫未脱鸽身，于人间恶道余习，感到贫穷下劣、面貌丑陋，于无尽的轮回中“难得解脱”，于中所受的痛苦难以言表。这就是第三种大恶。由这大恶就会感得第三大痛苦与火烧。如是勤苦业报如同大火焚烧人身，无能救拔。</w:t>
      </w:r>
    </w:p>
    <w:p w:rsidR="002238C9" w:rsidRDefault="002238C9" w:rsidP="00E65F34">
      <w:pPr>
        <w:ind w:firstLine="31680"/>
      </w:pPr>
      <w:r>
        <w:rPr>
          <w:rFonts w:hint="eastAsia"/>
        </w:rPr>
        <w:t>面对如是厚重的淫欲烦恼，吾人思地狱苦，发出离心，一心制控邪淫念头，端正自己的身业，奉行不邪淫戒，纵然社会大多数人都在汲汲邪淫恶业，自己也得独善其身，不同流合污，不看邪淫的影视书籍，不涉足邪淫场合，所谓非礼勿视、非礼勿动，制伏住邪淫，其余的恶业自然降伏，如此就能够在这五浊恶世、红尘欲望泛滥之际，独自得到度脱，或得人天的福报。如果发菩提心，持戒念佛求生净土，即能够得到无上涅槃，成就佛道，这是第三种大善。</w:t>
      </w:r>
    </w:p>
    <w:p w:rsidR="002238C9" w:rsidRDefault="002238C9" w:rsidP="00E65F34">
      <w:pPr>
        <w:ind w:firstLine="31680"/>
      </w:pPr>
      <w:r>
        <w:rPr>
          <w:rFonts w:hint="eastAsia"/>
        </w:rPr>
        <w:t>这一段经文就像一面镜子，照见众生内心隐密的心行。读到这段经文，吾人当生大惭愧心，改恶迁善。吾人悉欲趋乐避苦，然我等众生每常颠倒，放纵邪淫行为，直接或间接导致种种剧烈痛苦。现代人的邪淫行为确实太普遍了，甚或将其美化的现代意识。而艾滋病的出现与蔓延，或是上天对现代人邪淫行为的警示。吾辈净业行人当增进持戒意识，不被流俗观念所左右，以阿弥陀佛名号内具的清净光洗涤吾人垢染的心，真正成为出污泥而不染的微妙香洁的莲华。</w:t>
      </w:r>
    </w:p>
    <w:p w:rsidR="002238C9" w:rsidRDefault="002238C9" w:rsidP="00E65F34">
      <w:pPr>
        <w:ind w:firstLine="31680"/>
      </w:pPr>
      <w:r>
        <w:rPr>
          <w:rFonts w:hint="eastAsia"/>
        </w:rPr>
        <w:t>请看经文：</w:t>
      </w:r>
    </w:p>
    <w:p w:rsidR="002238C9" w:rsidRPr="00560776" w:rsidRDefault="002238C9" w:rsidP="00E65F34">
      <w:pPr>
        <w:ind w:firstLine="31680"/>
        <w:rPr>
          <w:rStyle w:val="Emphasis"/>
        </w:rPr>
      </w:pPr>
      <w:r w:rsidRPr="00560776">
        <w:rPr>
          <w:rStyle w:val="Emphasis"/>
          <w:rFonts w:hint="eastAsia"/>
        </w:rPr>
        <w:t>佛言：其四恶者，世间人民，不念修善。转相教令，共为众恶。两舌恶口，妄言绮语。谗贼斗乱，憎嫉善人。败坏贤明，于傍快喜。不孝二亲，轻慢师长。朋友无信，难得诚实。尊贵自大，谓己有道。横行威势，侵易于人。不能自知，为恶无耻。自以强健，欲人敬难。不畏天地神明日月，不肯作善，难可降化。自用偃蹇，谓可常尔。无所忧惧，常怀憍慢。</w:t>
      </w:r>
    </w:p>
    <w:p w:rsidR="002238C9" w:rsidRDefault="002238C9" w:rsidP="00E65F34">
      <w:pPr>
        <w:ind w:firstLine="31680"/>
      </w:pPr>
      <w:r>
        <w:rPr>
          <w:rFonts w:hint="eastAsia"/>
        </w:rPr>
        <w:t>这段经文叙说由口业四过组合成的第四恶。这个世间的人民，意地中没有修善的念头。念念损人利己，其根本原因乃是奉行人死灯灭、没有轮回与因果的邪知邪见，并以此邪见相互教令，递相传播，形成邪见共识，为共同作恶提供理论依据。须不知，每个念头都有因果，一个念头生起在阿赖耶识便种下一个业因种子。今生后世一定会起现行，形成异熟果，业因果报是丝毫不爽的。所以一个民族及个体如果没有建立正确的道德价值观、便会共为众恶，挑战道德底线。诸如食品安全问题，学术界普遍的抄袭风气，商业上的坑蒙欺诈，乃至老人摔倒无人扶救现象，均是由一套邪见体系引发的行为后果。</w:t>
      </w:r>
    </w:p>
    <w:p w:rsidR="002238C9" w:rsidRDefault="002238C9" w:rsidP="00E65F34">
      <w:pPr>
        <w:ind w:firstLine="31680"/>
      </w:pPr>
      <w:r>
        <w:rPr>
          <w:rFonts w:hint="eastAsia"/>
        </w:rPr>
        <w:t>这“共为众恶”中的不诚实问题，就涉及口业的四种过失：两舌，即斗遘两头，挑拨离间；恶口，即用粗恶语骂辱他人；妄言，以虚妄语，诳惑他人；绮语即是引生淫意之杂秽语。鼓动三寸不烂之舌，用谗言中伤有贤德的人，令人与人之间相互斗争扰乱。或造谣惑众，或写检举报告，宣说列举一些毫无根据的过失。一个团体本来和合，然到处说捕风捉影的离间语，令人互相产生猜疑，甚至斗乱。憎恶嫉妒善人，把善人视为眼中钉，用种种诽谤打压。在恶人占主流的社会中，善人确实是很难站立，这些恶人自然会对有贤德智慧之人，加以诋毁，败坏善人的名誉。一旦其机心恶言得逞，令善人无法存身，名誉扫地，他便在旁边窃窃自喜，引以痛快。</w:t>
      </w:r>
    </w:p>
    <w:p w:rsidR="002238C9" w:rsidRDefault="002238C9" w:rsidP="00E65F34">
      <w:pPr>
        <w:ind w:firstLine="31680"/>
      </w:pPr>
      <w:r>
        <w:rPr>
          <w:rFonts w:hint="eastAsia"/>
        </w:rPr>
        <w:t>这些有口业过失的人常常不孝顺父母二亲，对父母也潜行欺诈。轻视傲慢师长，朋友之间也不讲信誉，说假话欺人成为其第二天性。本来朋友之间有规劝共财之义，朋友是由家庭中转向社会的重要一伦。朋友之间靠信誉作纽带得以维系。凡同窗、同事、同僚、同类者，皆可以为朋友。信即不欺之谓，不仅独指兑现诺言一端。凡为他人谋事不尽心，非信也。负人财物不还，非信也。当面称誉私下毁訾，非信也。朋友遇急难不救济，非信也。朋友无信，表现个人道德的瓦解。对待朋友，谎话连篇，难得听到几句诚实语。这已形成一种很严重的社会问题。许多孩子被教育成习惯于说逢迎的假话。而儒佛圣人的教化特别注重诚实。佛教有不妄语戒，儒家重视诚明。《中庸》云：“诚则明矣，明则诚矣。”《论语》云：“人而无信不知其可也。”人为万物之灵，君子一言既出，驷马难追。一定要兑现自己的诺言。君子把信誉视为生命，这是一种人格的操守。受儒家文化熏习的中国人本来是诚实的。清朝看与中国人做生意的外国商人，对中国商人就有一种评价：中国商人诚实。只要有口头承诺，不签约，也放心。诚实经商乃是财源滚滚的保证，而坑蒙拐骗乃是自掘坟墓。</w:t>
      </w:r>
    </w:p>
    <w:p w:rsidR="002238C9" w:rsidRDefault="002238C9" w:rsidP="00E65F34">
      <w:pPr>
        <w:ind w:firstLine="31680"/>
      </w:pPr>
      <w:r>
        <w:rPr>
          <w:rFonts w:hint="eastAsia"/>
        </w:rPr>
        <w:t>所以圣人教敕吾人要恪守诚实的品德，这是人生哲学之至理。然愚人不能信受，可不哀哉。这类有妄语习气的人，大多虚荣心强，每每摆出尊荣富贵的架势，或饰说自己是某大人物的亲戚朋友，满足其自高自大的心理。或在修行上，未证谓证，欺世惑众。或以暴力威势来胁迫，令人承事敬畏。无道无德，不能自知，造作诸多恶业，无有羞惭之心。自以为强大勇健有势力，人脉关系活络，欲令人尊敬、畏难于己。曾有一话剧《假如我是真的》，叙述有一男青年，冒充中央某高官的儿子，于是地方官员商人，都来逢迎拍马，金钱女色双丰收。结果，事情败露被抓。在审判时，那位男青年反问，假如我是真的（某高官的儿子），又会如何呢？古往今来，冒充王子、公子、名人的例子不胜枚举，其隐密动机便是“欲人敬难”。如是虚假的表演都免不了对名利的追求，名利又与淫欲密切相关。正是欲望的泛滥，鼓动众生身口意三业制造了这个五浊恶世。是故对不如意的现实世界，人人都负有不可推卸的责任。</w:t>
      </w:r>
    </w:p>
    <w:p w:rsidR="002238C9" w:rsidRDefault="002238C9" w:rsidP="00E65F34">
      <w:pPr>
        <w:ind w:firstLine="31680"/>
      </w:pPr>
      <w:r>
        <w:rPr>
          <w:rFonts w:hint="eastAsia"/>
        </w:rPr>
        <w:t>这类人对天地、神明、日月没有敬畏感，不相信神明记识，日月照见，奉行人死灯灭的断灭见，不信因果与轮回，自然就没有作善的依据与动力。知见上的邪僻，很难接受教化，亦难得降伏其心。你给他讲三世因果、六道轮回，要行善积德，做人要诚实。他会哈哈大笑，认为这是迂腐的说教，现代社会是竞争的时代，这些古训行不通。自恃家族高贵，色力财位，凌驾于人，自高自大，不知道富贵常常不超过三代，王朝的更迭，亦常是“城头变幻大王旗”。由于他种姓、财位或永远高人一等，内心不存忧患恐惧，常怀憍慢，目空一切，纵恣恶行，导致天怒人怨，现世华报，来生果报迅疾现前。</w:t>
      </w:r>
    </w:p>
    <w:p w:rsidR="002238C9" w:rsidRDefault="002238C9" w:rsidP="00E65F34">
      <w:pPr>
        <w:ind w:firstLine="31680"/>
      </w:pPr>
      <w:r>
        <w:rPr>
          <w:rFonts w:hint="eastAsia"/>
        </w:rPr>
        <w:t>请看经文：</w:t>
      </w:r>
    </w:p>
    <w:p w:rsidR="002238C9" w:rsidRPr="00560776" w:rsidRDefault="002238C9" w:rsidP="00E65F34">
      <w:pPr>
        <w:ind w:firstLine="31680"/>
        <w:rPr>
          <w:rStyle w:val="Emphasis"/>
        </w:rPr>
      </w:pPr>
      <w:r w:rsidRPr="00560776">
        <w:rPr>
          <w:rStyle w:val="Emphasis"/>
          <w:rFonts w:hint="eastAsia"/>
        </w:rPr>
        <w:t>如是众恶，天神记识。赖其前世颇作福德，小善扶接，营护助之。今世为恶，福德尽灭。诸善鬼神，各去离之。身独空立，无所复依。寿命终尽，诸恶所归。自然迫促，共趣夺之。又其名籍，记在神明。殃咎牵引，当往趣向。罪报自然，无从舍离。但得前行，入于火镬。身心摧碎，精神痛苦。当斯之时，悔复何及。</w:t>
      </w:r>
    </w:p>
    <w:p w:rsidR="002238C9" w:rsidRDefault="002238C9" w:rsidP="00E65F34">
      <w:pPr>
        <w:ind w:firstLine="31680"/>
      </w:pPr>
      <w:r>
        <w:rPr>
          <w:rFonts w:hint="eastAsia"/>
        </w:rPr>
        <w:t>这段经文概述造恶之人，遭到善神舍离的现世痛苦与来世堕恶道的果报。只要造作如前所述的口业过失，天神明察秋毫，一一记录在档案中。造恶之人，也许春风得意，这是由于前世颇作福德，诸如受持皈依布施斋僧等，小善扶接，善神来营护，即前世异熟果。但就今生行为而论，知见颠倒，不再续接前世的善行，造作种种妄语、诽谤、绮语的恶行，这样前世的福德渐渐耗损殆尽，善神就舍你而去。得不到善神的护佑，而身独立无所依怙，那今生所造的恶业便顿然彰显后果了。这段经文透露生命的秘密。一个人如果有善神保护，即便遇到巨大的灾难，冥冥中也会得到护助营救。昔印祖座下有个梦庵居士，叙说当地发生的真实事件。有个司机开车，于荒野江边，不慎车坠江中。乘客四十余人，均遭灭顶。第二天黎明前往营救时，有一年约三十左右的妇人，坐江岸道旁，如痴如醉，询以何来，答言昨暮乘车至此。问以全车遇险，汝何无恙？对曰不知，质以当时情况，亦不了了。这个妇女一问三不知，她自己也不知道怎么从车内出来的。梦庵居士也觉得这事很神奇，不可理解，便请教印光大师。印光大师当时没有说话，到傍晚时，让侍者递给梦庵居士一纸条，印祖写道：“此女人命不该死，故坐于汽车之外，及车堕下河正下时，扬于其岸。故衣绝未湿。盖佛天鬼神，于坐车时，已为救之之法于前矣。想必如是。”印祖又记一事云：“又民十几年，潘对凫重修济南净居寺，开光唱戏，来客甚多。一人领小孩在井边看，小孩堕下井，立使人下井捞，水面无一物，用竿子遍井底揽，亦无一物。其人回家，则小孩在家里睡，如痴如呆，衣服尽湿。问何以到家，云不知。因刻一碑，盖一亭，名其井为圣井。拓之寄光，光送真师，真师裱而太平寺大殿下客厅。此致梦庵，猜猜此梦。”惜梦庵居士未能猜透此梦。答案即是：“赖其前世颇作福德，善神营护。”印祖深契之生命奥秘，世人大多梦梦不解。可见存好心、说好话、行好事，对吾人命运改善何其重要。</w:t>
      </w:r>
    </w:p>
    <w:p w:rsidR="002238C9" w:rsidRDefault="002238C9" w:rsidP="00E65F34">
      <w:pPr>
        <w:ind w:firstLine="31680"/>
      </w:pPr>
    </w:p>
    <w:p w:rsidR="002238C9" w:rsidRDefault="002238C9" w:rsidP="00E65F34">
      <w:pPr>
        <w:ind w:firstLine="31680"/>
      </w:pPr>
      <w:r>
        <w:rPr>
          <w:rFonts w:hint="eastAsia"/>
        </w:rPr>
        <w:t>当善神远舍，寿命终尽之时，这一生所造的恶业，自然都聚集过来，如是因，如是果。诸恶所归，恶业自然而然地迫促，与恶业共趣到三恶道，接受恶业的果报。可见自杀并不能真实解决人生的痛苦。</w:t>
      </w:r>
    </w:p>
    <w:p w:rsidR="002238C9" w:rsidRDefault="002238C9" w:rsidP="00E65F34">
      <w:pPr>
        <w:ind w:firstLine="31680"/>
      </w:pPr>
      <w:r>
        <w:rPr>
          <w:rFonts w:hint="eastAsia"/>
        </w:rPr>
        <w:t>又你的姓名户籍及行为，神明都一五一十地记录在案，这些功过罪福业力自然牵引神识到相应的地方接受灾殃罪咎的报应。业因果报如影随形，如响应声，丝毫不爽，无从舍离，摆脱不了，只有随着业力前行，堕到地狱的火坑镬汤里面，身体被烧烂，心神痛极迷闷。当遭受地狱剧苦之时候，方才后悔先前的恶业，已经晚了。</w:t>
      </w:r>
    </w:p>
    <w:p w:rsidR="002238C9" w:rsidRDefault="002238C9" w:rsidP="00E65F34">
      <w:pPr>
        <w:ind w:firstLine="31680"/>
      </w:pPr>
      <w:r>
        <w:rPr>
          <w:rFonts w:hint="eastAsia"/>
        </w:rPr>
        <w:t>请看经文：</w:t>
      </w:r>
    </w:p>
    <w:p w:rsidR="002238C9" w:rsidRPr="00560776" w:rsidRDefault="002238C9" w:rsidP="00E65F34">
      <w:pPr>
        <w:ind w:firstLine="31680"/>
        <w:rPr>
          <w:rStyle w:val="Emphasis"/>
        </w:rPr>
      </w:pPr>
      <w:r w:rsidRPr="00560776">
        <w:rPr>
          <w:rStyle w:val="Emphasis"/>
          <w:rFonts w:hint="eastAsia"/>
        </w:rPr>
        <w:t>天道冏然，不得蹉跌。故有自然三途，无量苦恼。展转其中，世世累劫，无有出期，难得解脱，痛不可言。是为四大恶四痛四烧，勤苦如是。譬如大火焚烧人身。人能于中一心制意，端身正行，独作诸善，不为众恶，身独度脱，获其福德度世上天泥洹之道，是为四大善也。</w:t>
      </w:r>
    </w:p>
    <w:p w:rsidR="002238C9" w:rsidRDefault="002238C9" w:rsidP="00E65F34">
      <w:pPr>
        <w:ind w:firstLine="31680"/>
      </w:pPr>
      <w:r>
        <w:rPr>
          <w:rFonts w:hint="eastAsia"/>
        </w:rPr>
        <w:t>天地之间因果循环之道（法则），是那样明明白白，不会有丝毫的错谬。口业的罪过，自然感得拔舌、烊铜灌口等地狱苦果。从地狱道到饿鬼道，从饿鬼道到畜生道，从畜生道再慢慢地转到人道，生到人道又贫穷下贱，贫穷生盗心，又造恶堕到三恶道。真是“世世累劫，无有出期，难得解脱”，痛苦无法言表。这就是第四种大的恶业，感得四痛的华报与四烧的果报。这样的痛苦不断地重现，譬如大火在人的身体焚烧。如果人能深信因果，一心制伏虚诈的习气，正心诚意，受持不妄语戒。纵然整个社会假话成风，自己要坚守诚实的底线，做老实人，说老实话，不怕别人的讥讽嘲笑。“独作诸善，不为众恶”，如是善因必然感得相应善果，即能度脱三恶道之苦，获得人天福报。若以此诚实持戒功德回向，即能得到三乘的圣果，乃至成办往生极乐世界的净业。一经往生彼土，便可究竟成就佛果。这就是第四种大善。</w:t>
      </w:r>
    </w:p>
    <w:p w:rsidR="002238C9" w:rsidRDefault="002238C9" w:rsidP="00E65F34">
      <w:pPr>
        <w:ind w:firstLine="31680"/>
      </w:pPr>
      <w:r>
        <w:rPr>
          <w:rFonts w:hint="eastAsia"/>
        </w:rPr>
        <w:t>可见，诚实是随顺法性的善行，令吾人精神趋向光明超升。而说谎则是违背法性的颠倒之行，令吾人心智暗蔽，被人轻视，导致堕落的苦果。一个常说假话的人，内心深处是不愉快的，情绪反应是负面的。测谎器就是利用说假话时其心跳波动与说真诚语的心里波动不一样而施设的。说诚实语时其心波很平稳，说假话时心波跳动剧烈，以此来测定被试者说的话的真假。</w:t>
      </w:r>
    </w:p>
    <w:p w:rsidR="002238C9" w:rsidRDefault="002238C9" w:rsidP="00E65F34">
      <w:pPr>
        <w:ind w:firstLine="31680"/>
      </w:pPr>
      <w:r>
        <w:rPr>
          <w:rFonts w:hint="eastAsia"/>
        </w:rPr>
        <w:t>儒家圣人云：“诚则明矣，明则诚矣。”说明诚实就能开发智慧，有智慧的人亦自然会说诚实语，所以吾人一定要真诚无伪，远离谎言，规避见人说人话、见鬼说鬼话。特别是修行净土念佛法门，如果外现贤善之相，内怀虚假，那修行绝对很难成就的。成就净业要圆发三心，第一个就是至诚心，阿弥陀佛第十八“十念皆生我国愿”，十声往生的前提也是“至心信乐，欲生我国”，至诚恳切才能感通阿弥陀佛愿力。阿弥陀佛名号乃至诚的结晶，吾人只能以至诚感通至诚，方能乘佛愿力，带业往生。证知真诚老实能获大利。冀诸净业同仁勉旃。</w:t>
      </w:r>
    </w:p>
    <w:p w:rsidR="002238C9" w:rsidRDefault="002238C9" w:rsidP="00E65F34">
      <w:pPr>
        <w:ind w:firstLine="31680"/>
      </w:pPr>
      <w:r>
        <w:rPr>
          <w:rFonts w:hint="eastAsia"/>
        </w:rPr>
        <w:t>南无阿弥陀佛！</w:t>
      </w:r>
    </w:p>
    <w:p w:rsidR="002238C9" w:rsidRDefault="002238C9" w:rsidP="00E65F34">
      <w:pPr>
        <w:ind w:firstLine="31680"/>
      </w:pPr>
      <w:r>
        <w:rPr>
          <w:rFonts w:hint="eastAsia"/>
        </w:rPr>
        <w:t>（待续）</w:t>
      </w:r>
    </w:p>
    <w:p w:rsidR="002238C9" w:rsidRDefault="002238C9" w:rsidP="00E65F34">
      <w:pPr>
        <w:ind w:firstLine="31680"/>
      </w:pPr>
    </w:p>
    <w:p w:rsidR="002238C9" w:rsidRDefault="002238C9" w:rsidP="00C51349">
      <w:pPr>
        <w:pStyle w:val="Heading1"/>
      </w:pPr>
      <w:r>
        <w:rPr>
          <w:rFonts w:hint="eastAsia"/>
        </w:rPr>
        <w:t>《佛说无量寿经》讲记之三十九</w:t>
      </w:r>
    </w:p>
    <w:p w:rsidR="002238C9" w:rsidRDefault="002238C9" w:rsidP="00E65F34">
      <w:pPr>
        <w:ind w:firstLine="31680"/>
      </w:pPr>
      <w:r>
        <w:rPr>
          <w:rFonts w:hint="eastAsia"/>
        </w:rPr>
        <w:t>作者：释大安</w:t>
      </w:r>
    </w:p>
    <w:p w:rsidR="002238C9" w:rsidRDefault="002238C9" w:rsidP="00E65F34">
      <w:pPr>
        <w:ind w:firstLine="31680"/>
      </w:pPr>
      <w:r>
        <w:rPr>
          <w:rFonts w:hint="eastAsia"/>
        </w:rPr>
        <w:t>（接上期）</w:t>
      </w:r>
    </w:p>
    <w:p w:rsidR="002238C9" w:rsidRDefault="002238C9" w:rsidP="00E65F34">
      <w:pPr>
        <w:ind w:firstLine="31680"/>
      </w:pPr>
      <w:r>
        <w:rPr>
          <w:rFonts w:hint="eastAsia"/>
        </w:rPr>
        <w:t>诸位大德比丘、诸位居士同修：</w:t>
      </w:r>
    </w:p>
    <w:p w:rsidR="002238C9" w:rsidRDefault="002238C9" w:rsidP="00E65F34">
      <w:pPr>
        <w:ind w:firstLine="31680"/>
      </w:pPr>
      <w:r>
        <w:rPr>
          <w:rFonts w:hint="eastAsia"/>
        </w:rPr>
        <w:t>请看经文：</w:t>
      </w:r>
    </w:p>
    <w:p w:rsidR="002238C9" w:rsidRPr="008D20CE" w:rsidRDefault="002238C9" w:rsidP="00E65F34">
      <w:pPr>
        <w:ind w:firstLine="31680"/>
        <w:rPr>
          <w:rStyle w:val="Emphasis"/>
        </w:rPr>
      </w:pPr>
      <w:r w:rsidRPr="008D20CE">
        <w:rPr>
          <w:rStyle w:val="Emphasis"/>
          <w:rFonts w:hint="eastAsia"/>
        </w:rPr>
        <w:t>佛言：其五恶者，世间人民徙倚懈惰，不肯作善，治身修业。家室眷属，饥寒困苦。父母教诲，瞋目怒应。言令不和，违戾反逆，譬如怨家，不如无子。取与无节，众共患厌，负恩违义，无有报偿之心。贫穷困乏，不能复得。辜较纵夺，放恣游散。串数唐得，用自赈给。耽酒嗜美，饮食无度。肆心荡逸，鲁扈抵突。</w:t>
      </w:r>
    </w:p>
    <w:p w:rsidR="002238C9" w:rsidRDefault="002238C9" w:rsidP="00E65F34">
      <w:pPr>
        <w:ind w:firstLine="31680"/>
      </w:pPr>
      <w:r>
        <w:rPr>
          <w:rFonts w:hint="eastAsia"/>
        </w:rPr>
        <w:t>这一大段叙说其五恶属瞋恚邪见所摄。释尊将凡夫由邪见所衍生的恶行，概述为十二种相状，兹一一铺陈。</w:t>
      </w:r>
    </w:p>
    <w:p w:rsidR="002238C9" w:rsidRDefault="002238C9" w:rsidP="00E65F34">
      <w:pPr>
        <w:ind w:firstLine="31680"/>
      </w:pPr>
      <w:r>
        <w:rPr>
          <w:rFonts w:hint="eastAsia"/>
        </w:rPr>
        <w:t>佛告与会大众：世间人民即能造恶者，第一是懈怠懒惰之相，这是因缺乏正见所致。须知，无论从事世间的事业，还是修出世间的道业，都要立志发奋，精进努力，锲而不舍，滴水石穿，方克有成。所谓一分耕耘一份收获者也。然有一类人，痴痴然妄想不劳而获，或企投机侥幸而获，诸如博彩等。由此便流于懈怠、放逸，并引发诸多烦恼种子之串习，自然就不肯“作善”。何以故？因为作善是要有因果观念的强力推手。若人不能深信因果，长溺邪见港湾，欲其作善是很难的。一个人作恶容易，作善却似逆水行舟，不可兑现。其人既不会用孝、悌、忠、信、礼、义、廉、耻八德来“治身”，亦不会矻矻精勤操持正业，自然令内外亲属共受饥饿寒冷之困苦。如是邪见毒发，报应立彰。如此人事，古往今来不胜枚举。</w:t>
      </w:r>
    </w:p>
    <w:p w:rsidR="002238C9" w:rsidRDefault="002238C9" w:rsidP="00E65F34">
      <w:pPr>
        <w:ind w:firstLine="31680"/>
      </w:pPr>
      <w:r>
        <w:rPr>
          <w:rFonts w:hint="eastAsia"/>
        </w:rPr>
        <w:t>其二是瞋怒、忤逆之相。由于他不能治身修业，好逸恶劳，生计困顿，父母自然忧心，数数以慈悲心教诲他做人治业的道理。然父母的话语他听不进，甚或用瞋恨的目光瞪视父母。父母好意与他讲话，他还发脾气，这可真是忤逆不孝之子！《孝经》云：“谨身节用，以养父母。”后贤注云：“凡父母有命，则唯而不诺……父母爱之，喜而勿忘，父母恶之，惧而无怨。下气怡色，柔声给事，是为人伦通仪。”然此人对父母如此违背乖忤而不顺，可谓大不孝。与家人亦不和睦，对父母不孝，对兄弟不悌，不关爱家人，总是唱反调。与父母相见俨然冤家对头，父母对这般反逆的儿子真是伤透了心，每常感慨生这样的儿子倒不如不生的好。家庭由是不得安宁，甚至有的逆子对父母口出粗言，甚或大打出手，真是有子不如无子。</w:t>
      </w:r>
    </w:p>
    <w:p w:rsidR="002238C9" w:rsidRDefault="002238C9" w:rsidP="00E65F34">
      <w:pPr>
        <w:ind w:firstLine="31680"/>
      </w:pPr>
      <w:r>
        <w:rPr>
          <w:rFonts w:hint="eastAsia"/>
        </w:rPr>
        <w:t>其三是欲贪之相。他肆意挥霍家里钱财，无有节度，从不思惟量入而出的治家法，今朝有酒今朝醉，最终搞得家庭生计难以维持，家里人对他既讨厌又忌惮。当他没钱花时，就向远近亲戚借贷。亲属有通财之义，人家看在亲情份上，自然会借贷给他，以解断炊之急。然他危机度过，也不还债。人家上门催还债务，他却说：“要钱没有，要命有一条！”无赖到这份上，人家也只有恨恨作罢。这种人对予他有恩德的父母、师长、朋友，从无一念报答之心，六亲眷属的伦常之义也根本违反。他就这样浑浑噩噩地过日子，变得越来越贫穷，潦倒困乏，再想向亲戚朋友借贷就不可得了。</w:t>
      </w:r>
    </w:p>
    <w:p w:rsidR="002238C9" w:rsidRDefault="002238C9" w:rsidP="00E65F34">
      <w:pPr>
        <w:ind w:firstLine="31680"/>
      </w:pPr>
      <w:r>
        <w:rPr>
          <w:rFonts w:hint="eastAsia"/>
        </w:rPr>
        <w:t>其四是放恣痞子之相。他不能再向亲属朋友骗取钱财，然又被生存压力所迫，他就开始走不正之路。纠合一些同类人，结成黑社会团体，欺行霸市，地头蛇行径，垄断基建，强卖强买，斗勇火并。善良的百姓对此亡命之徒敬而远之，碰到他纠缠叫板时，只得给他点钱财，息事宁人。他获得这些不义财利后，就更游手好闲，酒色财气样样俱全。一边享乐，一边伺机掠得更多的财物。有了钱财，也从不思惟报父母之恩，及偿还原先的债务，只是用来自己享乐。这是他的贪欲之相。</w:t>
      </w:r>
    </w:p>
    <w:p w:rsidR="002238C9" w:rsidRDefault="002238C9" w:rsidP="00E65F34">
      <w:pPr>
        <w:ind w:firstLine="31680"/>
      </w:pPr>
    </w:p>
    <w:p w:rsidR="002238C9" w:rsidRDefault="002238C9" w:rsidP="00E65F34">
      <w:pPr>
        <w:ind w:firstLine="31680"/>
      </w:pPr>
      <w:r>
        <w:rPr>
          <w:rFonts w:hint="eastAsia"/>
        </w:rPr>
        <w:t>其五嗜酒相。这类人得到横财，便耽恋喝酒，佐以山珍海味，喝得天昏地暗而无节度，甚或受国家保护的珍稀动物也罗列餐桌，供其饕餮，追求口腹之乐。放荡之心犹如奔逸的野马，骄横跋扈，以恶为能，睥睨一切国家法令与伦理道德，搅乱社会生活秩序，真可谓衣冠禽兽也。</w:t>
      </w:r>
    </w:p>
    <w:p w:rsidR="002238C9" w:rsidRDefault="002238C9" w:rsidP="00E65F34">
      <w:pPr>
        <w:ind w:firstLine="31680"/>
      </w:pPr>
      <w:r>
        <w:rPr>
          <w:rFonts w:hint="eastAsia"/>
        </w:rPr>
        <w:t>请看经文：</w:t>
      </w:r>
    </w:p>
    <w:p w:rsidR="002238C9" w:rsidRPr="008D20CE" w:rsidRDefault="002238C9" w:rsidP="00E65F34">
      <w:pPr>
        <w:ind w:firstLine="31680"/>
        <w:rPr>
          <w:rStyle w:val="Emphasis"/>
        </w:rPr>
      </w:pPr>
      <w:r w:rsidRPr="008D20CE">
        <w:rPr>
          <w:rStyle w:val="Emphasis"/>
          <w:rFonts w:hint="eastAsia"/>
        </w:rPr>
        <w:t>不识人情，强欲抑制。见人有善，妒嫉恶之。无义无礼，无所顾难。自用识当，不可谏晓。六亲眷属，所资有无，不能忧念。不惟父母之恩，不存师友之义。心常念恶，口常言恶，身常行恶，曾无一善。不信先圣诸佛经法，不信行道可得度世，不信死后神明更生，不信作善得善，为恶得恶。欲杀真人，斗乱众僧。欲害父母、兄弟、眷属。六亲憎恶，愿令其死。</w:t>
      </w:r>
    </w:p>
    <w:p w:rsidR="002238C9" w:rsidRDefault="002238C9" w:rsidP="00E65F34">
      <w:pPr>
        <w:ind w:firstLine="31680"/>
      </w:pPr>
      <w:r>
        <w:rPr>
          <w:rFonts w:hint="eastAsia"/>
        </w:rPr>
        <w:t>这一段进一步展开由于邪见造作的种种恶行恶相。六者是嫉妒之相。他不能了知人情世故，人情即是：人自有喜怒哀乐之情，不可抑制；世间因果，求之不可得，却之不可免。由于不能体达这些人情世故，便不能奉行忠恕之道。将抑制他人善业，强同于自己的不善。见到他人善行福乐之事，便自不期然生起妒嫉憎恶之心，采取种种毁谤暗算的手法，令善人陷入难堪境地。一个群体中，恶人多，善人便无立足之地。有一报道，某医院一大夫安守本分，不接受病人红包。殊不料被同科室人厌憎，并给他戴上抑郁症帽子，认为头脑不正常。可见末法之秋，行善将是何等的维艰。</w:t>
      </w:r>
    </w:p>
    <w:p w:rsidR="002238C9" w:rsidRDefault="002238C9" w:rsidP="00E65F34">
      <w:pPr>
        <w:ind w:firstLine="31680"/>
      </w:pPr>
      <w:r>
        <w:rPr>
          <w:rFonts w:hint="eastAsia"/>
        </w:rPr>
        <w:t>其七者是悭贪之相。如是之人无有仁义之心，更无恭敬礼义。上古圣人制礼行礼，意在维持一个良好的社会秩序，创造一个和乐的生活。“人有礼则安，无礼则危”，没有礼的精神和规范，人人都有危险，缺乏安全感。诸如地沟油、毒胶囊、瘦肉精、毒奶粉等都在诉说着人人相互伤害的悲剧。在这“无义无礼”的社会中，一些人也就变得无所顾忌，为了获得成功与发展，可以不择手段，宁可我负天下人，不可天下人负我。显有国法，冥有神祇，必将惩罚无道之恶行。然亦悍然不顾，认定无有因果与轮回，还有什么可惧怕的呢？！或有好心人对他无义无礼的行为，予以劝谏，开晓因果报应之理，他不唯听不入耳，反而嘲笑因果观念是封建迷信。这种人所作所为完全的自私自利，对六亲眷属（</w:t>
      </w:r>
      <w:r w:rsidRPr="008D20CE">
        <w:rPr>
          <w:rStyle w:val="Char"/>
          <w:rFonts w:hint="eastAsia"/>
          <w:sz w:val="28"/>
        </w:rPr>
        <w:t>父、母、妻、子、兄、弟</w:t>
      </w:r>
      <w:r>
        <w:rPr>
          <w:rFonts w:hint="eastAsia"/>
        </w:rPr>
        <w:t>）资生用具的有无，他从来不加“忧念”，更无有帮助照顾的行为。对于父母生养之恩德，也没有一点的报偿之心。对于教育过自己的师长，提携过自己的善友，亦不存报恩之义。内心没有善法，就必然充斥着恶念。念念追逐名利，贪图享乐，贡高我慢，损人利己；口业亦谎话连篇，难得诚实；身业杀生、偷盗、邪淫，无所不为。五毒俱全，身口意三业曾无一善，真可谓众恶庄严之刚强众生也。</w:t>
      </w:r>
    </w:p>
    <w:p w:rsidR="002238C9" w:rsidRDefault="002238C9" w:rsidP="00E65F34">
      <w:pPr>
        <w:ind w:firstLine="31680"/>
      </w:pPr>
      <w:r>
        <w:rPr>
          <w:rFonts w:hint="eastAsia"/>
        </w:rPr>
        <w:t>八者一阐提之相状。不信一切善法，怀疑心重，染污自己心性，亦染污他人心性，由此增上恶业。具体体现为不信有法界常住之佛法僧三宝。佛为悲智圆满之大觉者，法为宇宙人生之最高真理，僧为断烦恼能作善知识之圣人。于是不相信三宝，自然更不相信出世间法，通过修道就能了生死成佛道。亦不相信死后神明更生，形灭神不灭。奉行人死灯灭之断灭见，把一切形而上的东西都视为虚无缥缈，只关心现世的成功、财色名食睡的满足。亦不相信世间善恶因果报应，对“积善之家必有余庆，积不善之家必有余殃”（</w:t>
      </w:r>
      <w:r w:rsidRPr="008D20CE">
        <w:rPr>
          <w:rStyle w:val="Char"/>
          <w:rFonts w:hint="eastAsia"/>
          <w:sz w:val="28"/>
        </w:rPr>
        <w:t>《周易》语</w:t>
      </w:r>
      <w:r>
        <w:rPr>
          <w:rFonts w:hint="eastAsia"/>
        </w:rPr>
        <w:t>）亦存重疑。每常辩驳云：哪有什么因果呀，你看不是有许多恶人得势，善人倒霉吗？振振有词。然实不知因果通三世之错综复杂的情形。这种不信因果的邪见之相，在当今社会，大有人在。</w:t>
      </w:r>
    </w:p>
    <w:p w:rsidR="002238C9" w:rsidRDefault="002238C9" w:rsidP="00E65F34">
      <w:pPr>
        <w:ind w:firstLine="31680"/>
      </w:pPr>
      <w:r>
        <w:rPr>
          <w:rFonts w:hint="eastAsia"/>
        </w:rPr>
        <w:t>九者五逆之相。由于奉行人死灯灭大邪见，对因果与轮回无有敬畏心，便难以建立道德自我调控系统。因而由贪瞋痴三毒烦恼摧使，便造作五逆重罪。“欲杀真人”，就是预谋策划杀阿罗汉（</w:t>
      </w:r>
      <w:r w:rsidRPr="008D20CE">
        <w:rPr>
          <w:rStyle w:val="Char"/>
          <w:rFonts w:hint="eastAsia"/>
          <w:sz w:val="28"/>
        </w:rPr>
        <w:t>含出佛身血</w:t>
      </w:r>
      <w:r>
        <w:rPr>
          <w:rFonts w:hint="eastAsia"/>
        </w:rPr>
        <w:t>），破和合僧，这是对出世间的意恶；然后世间，欲杀父母、兄弟、眷属，恶念恶行可谓无以复加。六亲眷属对这样的恶人又恨又怕，视之如同罗刹瘟神，希望他趁早死之。有一则公案，某农民生一儿子，此儿对父母动辄粗暴殴打，父母忍耐多年，战战兢兢。一日又被恶儿所殴，父母忍无可忍，趁儿子酒醉酣睡，二老七手八脚，把亲生儿子弄死。然却涉案被捕。证知，人间恶逆之事，悉由邪见所致，学说误人，真如洪水猛兽也。</w:t>
      </w:r>
    </w:p>
    <w:p w:rsidR="002238C9" w:rsidRDefault="002238C9" w:rsidP="00E65F34">
      <w:pPr>
        <w:ind w:firstLine="31680"/>
      </w:pPr>
      <w:r>
        <w:rPr>
          <w:rFonts w:hint="eastAsia"/>
        </w:rPr>
        <w:t>请看经文：</w:t>
      </w:r>
    </w:p>
    <w:p w:rsidR="002238C9" w:rsidRPr="008D20CE" w:rsidRDefault="002238C9" w:rsidP="00E65F34">
      <w:pPr>
        <w:ind w:firstLine="31680"/>
        <w:rPr>
          <w:rStyle w:val="Emphasis"/>
        </w:rPr>
      </w:pPr>
      <w:r w:rsidRPr="008D20CE">
        <w:rPr>
          <w:rStyle w:val="Emphasis"/>
          <w:rFonts w:hint="eastAsia"/>
        </w:rPr>
        <w:t>如是世人，心意俱然。愚痴蒙昧，而自以智慧，不知生所从来，死所趣向。不仁不顺，恶逆天地，而于其中，悕望侥幸。欲求长生，会当归死。慈心教诲，令其念善，开示生死善恶之趣，自然有是，而不肯信之。苦心与语，无益其人。心中闭塞，意不开解。大命将终，悔惧交至。不豫修善，临穷方悔，悔之于后，将何及乎。</w:t>
      </w:r>
    </w:p>
    <w:p w:rsidR="002238C9" w:rsidRDefault="002238C9" w:rsidP="00E65F34">
      <w:pPr>
        <w:ind w:firstLine="31680"/>
      </w:pPr>
      <w:r>
        <w:rPr>
          <w:rFonts w:hint="eastAsia"/>
        </w:rPr>
        <w:t>这一段继续描述不信三宝、因果人的恶相。其十者，愚痴之相。如是不信因果的世间人，内心大都充溢着财色名食睡及五逆的恶念。这些恶念闭锢其智慧光明，令其长劫无明，黑漆一团。不了解生从何来，死向何去，甚或连是非邪恶善恶的标准也一概不知，不明白宇宙人生的真理。他如是愚痴，还自以为自己很有智慧，不肯承认自己的无知。无惭无愧，傲视一切，这确实是耐人寻味的悖论。昔古希腊苏格拉底，时人一致认为他是希腊最有智慧的人。然苏格拉底听到这个赞誉却大惑不解，因为他总是自认自己所知甚少。所以他带着这个疑团拜访了希腊很多人，诸如执政官、法官、诗人、艺术家、商人等。通过与各色人等的种种对话，苏格拉底发现这些人大多自视其高，目空一切。走访一圈之后，苏格拉底作出结论：“大家之所以说我是最有智慧的人，正是由于我知道自己无知。”知道自己无知，才能生惭愧心、谦恭心、求知智慧学问心。而那些空腹立心者永远走不出无知愚昧的沼泽地带。尤其是现代教育侧重知识技能的培训，对生命终极性问题鲜有涉及。若向人提问生从何来，死向何去？他听到会一脸茫然，觉得这个问题很突兀：“你怎么问这个问题？我赚钱都来不及，哪有时间来讨论这些无义味的问题？”他会认为想这个问题很不切实际，虚无缥缈。他不去拷问这个问题，不去虚心地寻找这个问题的答案，这正是世间人“愚痴蒙昧”之表现。</w:t>
      </w:r>
    </w:p>
    <w:p w:rsidR="002238C9" w:rsidRDefault="002238C9" w:rsidP="00E65F34">
      <w:pPr>
        <w:ind w:firstLine="31680"/>
      </w:pPr>
      <w:r>
        <w:rPr>
          <w:rFonts w:hint="eastAsia"/>
        </w:rPr>
        <w:t>由于缺乏正知正见，用现代话语说没有解决好世界观与人生观问题。表现在行为上，便违背天理人心，无仁慈之心，不孝顺父母。身口意造作十不善业，背离天地好生之德，忘失做人的基本伦常。他造作五逆十恶，还痴心妄想侥幸得到幸福美满的人生，希求富贵，欲求长生不老。这些恶是违背因果律，造作恶因还想得大的善报，可不是缘木求鱼、敲冰求火吗？终究还是无常的结局等着他，因果的法则必定会如影随形地伴随着他。</w:t>
      </w:r>
    </w:p>
    <w:p w:rsidR="002238C9" w:rsidRDefault="002238C9" w:rsidP="00E65F34">
      <w:pPr>
        <w:ind w:firstLine="31680"/>
      </w:pPr>
      <w:r>
        <w:rPr>
          <w:rFonts w:hint="eastAsia"/>
        </w:rPr>
        <w:t>其十一是怀疑之相。侥幸得到人身，虽然造恶，也可能会遇到三宝，遇到明理善知识。善知识看到他这么愚痴颠倒，造作众恶，必然下三恶道，自然会生起慈悲怜悯心。苦口婆心地以佛法予以教诲，俾令他深信因果，改恶迁善，开示六道生死轮回与三世善恶因果报应真实不虚，法尔如是。希冀他迷途知返，生惭愧心，奉行五戒十善，尤其是劝勉他信愿称名，求生净土。然而由于他中邪见之毒至深且久，听闻善知识的开导还是“不肯信之”。善知识殷勤教语，在这邪见人身上产生不了利益，然六字洪名如金刚种子，能结未来世之净缘。不信因果之人，刚强难化，如生牛皮，不可屈折，心中被邪见茅草堵塞，意地不能开通，终究不解佛法深义与佛之慈悲，由此长沦三有剧苦不休。</w:t>
      </w:r>
    </w:p>
    <w:p w:rsidR="002238C9" w:rsidRDefault="002238C9" w:rsidP="00E65F34">
      <w:pPr>
        <w:ind w:firstLine="31680"/>
      </w:pPr>
      <w:r>
        <w:rPr>
          <w:rFonts w:hint="eastAsia"/>
        </w:rPr>
        <w:t>最后第十二是后悔之相。如是邪见人，听不进善知识的劝谏开示，依然故我，依旧埋头造业。等到“大命将终”的时候，三恶道的境界现前，尤其地狱猛火、牛头马卒等恶相现前时，或悔生前造恶，或惧死罪受报，或悔前不作善，或惧狱火来逼，种种悔惧，交织于心。生前邪知邪见，身口意三业曾无一善，到临命终时才开始后悔，如临渴掘井，何能济事？按通途佛法自作自受之因果论，自然坠入地狱，长劫受苦去也。然从净宗特别法门论，如是五逆十恶罪人，于此狱火现前之危急时刻，能遇净宗善知识开示念佛往生一法，若能生起信愿称名之心，阿弥陀佛慈悲不舍任一众生，亦能接引此罪苦众生往生到无忧恼的极乐净土。能遇如是稀有因缘，何幸如之。</w:t>
      </w:r>
    </w:p>
    <w:p w:rsidR="002238C9" w:rsidRDefault="002238C9" w:rsidP="00E65F34">
      <w:pPr>
        <w:ind w:firstLine="31680"/>
      </w:pPr>
      <w:r>
        <w:rPr>
          <w:rFonts w:hint="eastAsia"/>
        </w:rPr>
        <w:t>请看经文：</w:t>
      </w:r>
    </w:p>
    <w:p w:rsidR="002238C9" w:rsidRPr="008D20CE" w:rsidRDefault="002238C9" w:rsidP="00E65F34">
      <w:pPr>
        <w:ind w:firstLine="31680"/>
        <w:rPr>
          <w:rStyle w:val="Emphasis"/>
        </w:rPr>
      </w:pPr>
      <w:r w:rsidRPr="008D20CE">
        <w:rPr>
          <w:rStyle w:val="Emphasis"/>
          <w:rFonts w:hint="eastAsia"/>
        </w:rPr>
        <w:t>天地之间，五道分明，恢廓窈冥，浩浩茫茫。善恶报应，祸福相承，身自当之，无谁代者。数之自然，应期所行，殃咎追命，无得纵舍。善人行善，从乐入乐，从明入明；恶人行恶，从苦入苦，从冥入冥。谁能知者？独佛知耳，教语开示，信用者少。生死不休，恶道不绝，如是世人，难可具尽。</w:t>
      </w:r>
    </w:p>
    <w:p w:rsidR="002238C9" w:rsidRDefault="002238C9" w:rsidP="00E65F34">
      <w:pPr>
        <w:ind w:firstLine="31680"/>
      </w:pPr>
      <w:r>
        <w:rPr>
          <w:rFonts w:hint="eastAsia"/>
        </w:rPr>
        <w:t>前段详细叙说了世间人邪见瞋恚的十二种相状，佛于这一段便开显由于上述恶相恶行所导致的果报。邪见恶行人滞留于三界五道中（</w:t>
      </w:r>
      <w:r w:rsidRPr="00754749">
        <w:rPr>
          <w:rStyle w:val="Char"/>
          <w:rFonts w:hint="eastAsia"/>
          <w:sz w:val="28"/>
        </w:rPr>
        <w:t>即天、人、畜生、饿鬼、地狱五道。阿修罗道散入诸趣，故不并列</w:t>
      </w:r>
      <w:r>
        <w:rPr>
          <w:rFonts w:hint="eastAsia"/>
        </w:rPr>
        <w:t>），轮回的区域恢廓，轮转的时间窈冥无限期，无际的时空，浩浩茫茫。在这广阔的空间和无际的时间长河里面，众生种五戒十善之善因，便感得人天的福报；造五逆十恶之因行，即感得到三恶道的灾殃。这些相对应的因果法则，悉皆如是作如是受，自身承当，没有谁能相代。纵然如父子至亲，欲相互替代也是不可得。这是数（</w:t>
      </w:r>
      <w:r w:rsidRPr="00754749">
        <w:rPr>
          <w:rStyle w:val="Char"/>
          <w:rFonts w:hint="eastAsia"/>
          <w:sz w:val="28"/>
        </w:rPr>
        <w:t>因果</w:t>
      </w:r>
      <w:r>
        <w:rPr>
          <w:rFonts w:hint="eastAsia"/>
        </w:rPr>
        <w:t>）自然的法则。祸福的报应，自然契合当人善恶业之因。诸如长相端正，从忍辱中来；今生贫穷，从贪吝心来；社会地位高，从恭敬礼拜中来；社会地位低贱，从前世骄慢中来；今生成为哑巴，从诽谤三宝中来；眼盲耳聋，从不信善法中来；得到长寿，从慈悲心来；短命夭折从杀生中来；六根不具从破戒中来；六根具足从持戒里面来。这些悉属“应期所行”的范畴。有个偈子云：欲知前世因，今生受者是；欲知后世果，今生作者是。以直白文字，道出了宇宙人生因果的真理。体达此偈意，亦无须求人算命了。</w:t>
      </w:r>
    </w:p>
    <w:p w:rsidR="002238C9" w:rsidRDefault="002238C9" w:rsidP="00E65F34">
      <w:pPr>
        <w:ind w:firstLine="31680"/>
      </w:pPr>
      <w:r>
        <w:rPr>
          <w:rFonts w:hint="eastAsia"/>
        </w:rPr>
        <w:t>众生造作种种的恶因，自然相应的灾殃、过咎就会追逐着当人的神识</w:t>
      </w:r>
      <w:r>
        <w:t>,</w:t>
      </w:r>
      <w:r>
        <w:rPr>
          <w:rFonts w:hint="eastAsia"/>
        </w:rPr>
        <w:t>牵引着他到相应的地方受报。杀人偿命，欠债还钱，吃它半斤，还他八两，与种种债务者相遇了结。如是因果报应，如影随形，如响应声，没有办法舍离的。纵然痛苦到以自杀来逃避，在下一期生命体当中还要担当自己的业因果报。在三界五道的轮回中，深信因果的善人，奉持五戒、十善、五常、八德，就能生到富贵之家。受身端正，多财多智，是为明；遇好缘好境而身心适悦，是为乐。进而正知正见，勤修福德，转生生到天上。故曰从乐入乐，从明入明。而一个恶人前世不信因果，少修善业，生到卑贱之家，贫穷活命，形体憔悴。作卑贱之业者，是名为冥；遇违缘违境逼恼身心，是名为苦。复又于今世，中邪见之毒，身口意广造恶业，死后堕入三恶道，甚或直入阿鼻地狱最底层。是为从苦入苦，从冥入冥也。</w:t>
      </w:r>
    </w:p>
    <w:p w:rsidR="002238C9" w:rsidRDefault="002238C9" w:rsidP="00E65F34">
      <w:pPr>
        <w:ind w:firstLine="31680"/>
      </w:pPr>
      <w:r>
        <w:rPr>
          <w:rFonts w:hint="eastAsia"/>
        </w:rPr>
        <w:t>如是众生在三界五道生死之业因果报，理趣幽深，种种外道皆迷其端由，不能了知。唯五眼圆明的佛陀才能独知其原始要终，佛以大悲愍心为我等众生开示轮回因果真相，然相信者少。由于不信佛语，自然不会依教奉行，是故三界五道生死轮回便无休止。堕入三恶道的惨剧也就不会断绝。如是邪见世人长劫的生命痛苦情状，实在用语言难以具说的。听到佛陀如是深沉浩叹，我等众生若仍旧执迷不悟，不舍恶从善，可谓愚痴之极的逆子呀！</w:t>
      </w:r>
    </w:p>
    <w:p w:rsidR="002238C9" w:rsidRDefault="002238C9" w:rsidP="00E65F34">
      <w:pPr>
        <w:ind w:firstLine="31680"/>
      </w:pPr>
      <w:r>
        <w:rPr>
          <w:rFonts w:hint="eastAsia"/>
        </w:rPr>
        <w:t>请看经文：</w:t>
      </w:r>
    </w:p>
    <w:p w:rsidR="002238C9" w:rsidRPr="00754749" w:rsidRDefault="002238C9" w:rsidP="00E65F34">
      <w:pPr>
        <w:ind w:firstLine="31680"/>
        <w:rPr>
          <w:rStyle w:val="Emphasis"/>
        </w:rPr>
      </w:pPr>
      <w:r w:rsidRPr="00754749">
        <w:rPr>
          <w:rStyle w:val="Emphasis"/>
          <w:rFonts w:hint="eastAsia"/>
        </w:rPr>
        <w:t>故有自然三途，无量苦恼。展转其中，世世累劫，无有出期，难得解脱，痛不可言。是为五大恶五痛五烧，勤苦如是，譬如大火焚烧人身。人能于中一心制意，端身正念，言行相副，所作至诚，所语如语，心口不转，独作诸善，不为众恶，身独度脱，获其福德度世上天泥洹之道，是为五大善也。</w:t>
      </w:r>
    </w:p>
    <w:p w:rsidR="002238C9" w:rsidRDefault="002238C9" w:rsidP="00E65F34">
      <w:pPr>
        <w:ind w:firstLine="31680"/>
      </w:pPr>
      <w:r>
        <w:rPr>
          <w:rFonts w:hint="eastAsia"/>
        </w:rPr>
        <w:t>这一段小结果报，概说五大善。世间邪见人造作前面所述十二种恶行，由于前面种种的意恶之相，自然感得畜生、饿鬼、地狱三途（血途、刀途、火途）果报，于中遭受无量苦恼，在三恶道中辗转不休。诸如坠入地狱，从十八大地狱辗转到五百小地狱，种种地狱的苦受完了，生到饿鬼道；饿鬼道种种饥虚惊吓的苦受完了，即生到畜生道；畜生道被人宰割的种种苦受完后，辗转生到人道；在人道还得遭受三恶道的余罪，贫穷、下贱、愚痴、颠倒，邪见烦恼所缠，身心陋劣，又造作众恶，死后又坠到地狱里面去。“世世累劫，无有出期”。佛眼所见，这即是第五种大恶，将遭受的第五种华报的痛苦，以及未来将遭受的第五种焚烧的果报。这五恶五痛五烧令众生经受长劫的苦痛，犹如大火焚烧人身一样的剧烈。于此吾人当怵然警觉，吾等众生今生若不带业往生极乐世界，那三恶道就是吾人必然的归宿。诚如彻悟大师所言：“此个人身，最为难得，最易打失。一念之差，便入恶趣。三途易入而难出，地狱时长而苦重。七佛以来，犹为蚁子。八万劫后，未脱鸽身。畜道时长已极，鬼狱时长尤倍。久经长劫，何了何休。万苦交煎，无归无救。每一言之，衣毛卓竖。时一念及，五内如焚。是故即今痛念生死，如丧考妣，如救头然也。”（</w:t>
      </w:r>
      <w:r w:rsidRPr="00754749">
        <w:rPr>
          <w:rStyle w:val="Char"/>
          <w:rFonts w:hint="eastAsia"/>
          <w:sz w:val="28"/>
        </w:rPr>
        <w:t>《彻悟禅师语录》</w:t>
      </w:r>
      <w:r>
        <w:rPr>
          <w:rFonts w:hint="eastAsia"/>
        </w:rPr>
        <w:t>）</w:t>
      </w:r>
    </w:p>
    <w:p w:rsidR="002238C9" w:rsidRDefault="002238C9" w:rsidP="00E65F34">
      <w:pPr>
        <w:ind w:firstLine="31680"/>
      </w:pPr>
      <w:r>
        <w:rPr>
          <w:rFonts w:hint="eastAsia"/>
        </w:rPr>
        <w:t>焚烧人身的大火，即是贪瞋痴三毒之火，人能于三毒烦恼中，一心制意，持戒对治烦恼。以五戒八德（</w:t>
      </w:r>
      <w:r w:rsidRPr="00754749">
        <w:rPr>
          <w:rStyle w:val="Char"/>
          <w:rFonts w:hint="eastAsia"/>
          <w:sz w:val="28"/>
        </w:rPr>
        <w:t>孝悌忠信礼义廉耻</w:t>
      </w:r>
      <w:r>
        <w:rPr>
          <w:rFonts w:hint="eastAsia"/>
        </w:rPr>
        <w:t>）规范身业，闲邪存诚，身业与心念相应，口言与身行相称，如说而行，如行而说。身口意三业，至诚无伪。不得外现贤善精进之相，内怀虚假。在此五浊恶世，道德江河日下，宗教日趋世俗之际，著力培植信根信力。深信三世因果六道轮回真实不虚，深信三界轮回苦境不堪停留，深信极乐世界才是亟须回归的故园。由此“独作诸善”，特立独行，纵然天下人都在追逐名利造恶业，自己也得坚守良知持戒；纵然所有人都在杀生吃肉，自己也得坚守吃素；纵然全世界没有一人念佛，自己也得矻矻持名，求生净土。如此行去，方可称为“独作诸善”，方为出污泥而不染的莲华，人中分陀利。有积极行持世间出世间的善行，自然也就不会去造作众多的恶业，如是善因自然感得善果。这样的行人就能够独自得到度脱。五浊共业中现出解脱的别业：或于大灾难中，如是行人得佛天保佑，便能逢凶化吉，遇难呈祥；在世间能获得种种福德好命，来世自然能够生到天上；若能发菩提心，以此善业回向往生极乐世界，即能蒙佛接引往生彼土。一俟往生，便成阿鞞跋致菩萨，疾速成就佛果，是为第五种大善也。</w:t>
      </w:r>
    </w:p>
    <w:p w:rsidR="002238C9" w:rsidRDefault="002238C9" w:rsidP="00E65F34">
      <w:pPr>
        <w:ind w:firstLine="31680"/>
      </w:pPr>
      <w:r>
        <w:rPr>
          <w:rFonts w:hint="eastAsia"/>
        </w:rPr>
        <w:t>南无阿弥陀佛！</w:t>
      </w:r>
    </w:p>
    <w:p w:rsidR="002238C9" w:rsidRDefault="002238C9" w:rsidP="00E65F34">
      <w:pPr>
        <w:ind w:firstLine="31680"/>
      </w:pPr>
      <w:r>
        <w:rPr>
          <w:rFonts w:hint="eastAsia"/>
        </w:rPr>
        <w:t>（待续）</w:t>
      </w:r>
    </w:p>
    <w:p w:rsidR="002238C9" w:rsidRDefault="002238C9" w:rsidP="00C01874">
      <w:pPr>
        <w:pStyle w:val="Heading1"/>
      </w:pPr>
      <w:r>
        <w:rPr>
          <w:rFonts w:hint="eastAsia"/>
        </w:rPr>
        <w:t>《佛说无量寿经》讲记之四十</w:t>
      </w:r>
    </w:p>
    <w:p w:rsidR="002238C9" w:rsidRDefault="002238C9" w:rsidP="00E65F34">
      <w:pPr>
        <w:ind w:firstLine="31680"/>
      </w:pPr>
      <w:r>
        <w:rPr>
          <w:rFonts w:hint="eastAsia"/>
        </w:rPr>
        <w:t>作者：释大安</w:t>
      </w:r>
    </w:p>
    <w:p w:rsidR="002238C9" w:rsidRDefault="002238C9" w:rsidP="00E65F34">
      <w:pPr>
        <w:ind w:firstLine="31680"/>
      </w:pPr>
      <w:r>
        <w:rPr>
          <w:rFonts w:hint="eastAsia"/>
        </w:rPr>
        <w:t>（接上期）</w:t>
      </w:r>
    </w:p>
    <w:p w:rsidR="002238C9" w:rsidRDefault="002238C9" w:rsidP="00E65F34">
      <w:pPr>
        <w:ind w:firstLine="31680"/>
      </w:pPr>
      <w:r>
        <w:rPr>
          <w:rFonts w:hint="eastAsia"/>
        </w:rPr>
        <w:t>诸位大德比丘、诸位居士同修：</w:t>
      </w:r>
    </w:p>
    <w:p w:rsidR="002238C9" w:rsidRDefault="002238C9" w:rsidP="00E65F34">
      <w:pPr>
        <w:ind w:firstLine="31680"/>
      </w:pPr>
      <w:r>
        <w:rPr>
          <w:rFonts w:hint="eastAsia"/>
        </w:rPr>
        <w:t>请看经文：</w:t>
      </w:r>
    </w:p>
    <w:p w:rsidR="002238C9" w:rsidRPr="009B0188" w:rsidRDefault="002238C9" w:rsidP="00E65F34">
      <w:pPr>
        <w:ind w:firstLine="31680"/>
        <w:rPr>
          <w:rStyle w:val="Emphasis"/>
        </w:rPr>
      </w:pPr>
      <w:r w:rsidRPr="009B0188">
        <w:rPr>
          <w:rStyle w:val="Emphasis"/>
          <w:rFonts w:hint="eastAsia"/>
        </w:rPr>
        <w:t>佛告弥勒：吾语汝等，是世五恶，勤苦若此。五痛五烧，展转相生。但作众恶，不修善本，皆悉自然入诸恶趣。或其今世先被殃病，求死不得，求生不得，罪恶所招，示众见之。身死随行，入三恶道。苦毒无量，自相燋然。至其久后，共作怨结。从小微起，遂成大恶。皆由贪著财色，不能施慧。痴欲所迫，随心思想。烦恼结缚，无有解已。厚己诤利，无所省录。富贵荣华，当时快意。不能忍辱，不务修善。威势无几，随以磨灭。身坐劳苦，久后大剧。天道弛张，自然纠举。纲维罗网，上下相应。茕茕忪忪，当入其中。古今有是，痛哉可伤。</w:t>
      </w:r>
    </w:p>
    <w:p w:rsidR="002238C9" w:rsidRDefault="002238C9" w:rsidP="00E65F34">
      <w:pPr>
        <w:ind w:firstLine="31680"/>
      </w:pPr>
      <w:r>
        <w:rPr>
          <w:rFonts w:hint="eastAsia"/>
        </w:rPr>
        <w:t>这一段经文是继前文所示世间五恶之因果，释尊总结性的劝修五善。佛告弥勒菩萨：吾前面教示汝等，这个世间众生造作杀、盗、淫、妄、酒的五恶之因，必然会感召五痛</w:t>
      </w:r>
      <w:r>
        <w:t>(</w:t>
      </w:r>
      <w:r w:rsidRPr="009B0188">
        <w:rPr>
          <w:rStyle w:val="Char"/>
          <w:rFonts w:hint="eastAsia"/>
          <w:sz w:val="28"/>
        </w:rPr>
        <w:t>花报</w:t>
      </w:r>
      <w:r>
        <w:t>)</w:t>
      </w:r>
      <w:r>
        <w:rPr>
          <w:rFonts w:hint="eastAsia"/>
        </w:rPr>
        <w:t>、五烧（</w:t>
      </w:r>
      <w:r w:rsidRPr="009B0188">
        <w:rPr>
          <w:rStyle w:val="Char"/>
          <w:rFonts w:hint="eastAsia"/>
          <w:sz w:val="28"/>
        </w:rPr>
        <w:t>死后</w:t>
      </w:r>
      <w:r>
        <w:rPr>
          <w:rFonts w:hint="eastAsia"/>
        </w:rPr>
        <w:t>）的果报。造作恶因，遭受痛烧苦果之时，又加重了内心的迷闷（</w:t>
      </w:r>
      <w:r w:rsidRPr="009B0188">
        <w:rPr>
          <w:rStyle w:val="Char"/>
          <w:rFonts w:hint="eastAsia"/>
          <w:sz w:val="28"/>
        </w:rPr>
        <w:t>无明</w:t>
      </w:r>
      <w:r>
        <w:rPr>
          <w:rFonts w:hint="eastAsia"/>
        </w:rPr>
        <w:t>），由此又造作更大的恶业。五恶、五痛形成惑业苦恶性循环，这就是五恶、五痛、五烧辗转相互而生。在这样的恶性循环当中，凡夫只有恶业种子的串习，内心漆黑一团，充斥的都是恶念了，显现的自然都是杀盗淫妄等恶行了。不仅没有惭愧心，而且以恶为能为荣，不曾修习世出世间善法之本（即现前一念心性），行为上五戒五常、十善业道都无从谈起，如是之人无一例外全都会堕到畜生、饿鬼、地狱三恶道中，长劫受苦，难得出离。</w:t>
      </w:r>
    </w:p>
    <w:p w:rsidR="002238C9" w:rsidRDefault="002238C9" w:rsidP="00E65F34">
      <w:pPr>
        <w:ind w:firstLine="31680"/>
      </w:pPr>
      <w:r>
        <w:rPr>
          <w:rFonts w:hint="eastAsia"/>
        </w:rPr>
        <w:t>“入诸恶趣”是指后世的果报。恶业在现世便有种种报应，或先有种种的灾殃和疾病，无妄之灾。诸如金圣叹被腰斩，譬如“文革”期间砸佛像、毁孔庙的人，及其“三武一宗”主要灭佛者，均遭现世报应。由恶业故，或突发种种业障病，百药罔效，令其备受痛苦煎熬，求死不得，求生不得，此乃因果自然的业报，众人悉皆亲眼见到，心存战栗，自然不敢为非作歹。</w:t>
      </w:r>
    </w:p>
    <w:p w:rsidR="002238C9" w:rsidRDefault="002238C9" w:rsidP="00E65F34">
      <w:pPr>
        <w:ind w:firstLine="31680"/>
      </w:pPr>
      <w:r>
        <w:rPr>
          <w:rFonts w:hint="eastAsia"/>
        </w:rPr>
        <w:t>还有后报。此业报身死了之后就会随着他所作的恶业堕到畜生、饿鬼、地狱三恶道，受其应得的果报。在三恶道里面经受种种的剧苦的刑罚，诸如刀山剑树、烊铜灌口、五脏腐烂、九孔流血等。在生已作五逆十恶，来世必有五烧的燋然，这亦是因果法则使然。</w:t>
      </w:r>
    </w:p>
    <w:p w:rsidR="002238C9" w:rsidRDefault="002238C9" w:rsidP="00E65F34">
      <w:pPr>
        <w:ind w:firstLine="31680"/>
      </w:pPr>
      <w:r>
        <w:rPr>
          <w:rFonts w:hint="eastAsia"/>
        </w:rPr>
        <w:t>这种恶业的后报乃至百千万劫亦不会消失。十百千万生之后，又当与诸冤家债主碰面，“共作怨结”，冤冤相报。譬如从地狱道里面出来生到饿鬼道，从饿鬼道出来生到畜生道，畜生道苦受完了再生到人道。生到人道，贫穷下贱又跟那些冤亲债主对面，偿还那些债务。在这轮回的过程中，从很微小的恶开始，辗转地累积，“遂成大恶”。这个大恶就是愚痴之极，表现为不信轮回、不信因果，作一阐提。那些敢造五逆十恶的人都是不信因果的人，悉由其愚痴邪见所致。造恶的两个主因，即是对钱财和女色的贪恋之心。由于贪恋执著财色，当然就不能以般若空慧，行布施之德业。菩萨六度的首要科目即为布施，财布施、法布施、无畏布施都是一种无我的空慧所升华出来的同体慈悲精神，就能对治凡夫执我的贪吝心。</w:t>
      </w:r>
    </w:p>
    <w:p w:rsidR="002238C9" w:rsidRDefault="002238C9" w:rsidP="00E65F34">
      <w:pPr>
        <w:ind w:firstLine="31680"/>
      </w:pPr>
      <w:r>
        <w:rPr>
          <w:rFonts w:hint="eastAsia"/>
        </w:rPr>
        <w:t>然而，业力凡夫俱生我执所显现的无明，自然生起贪欲的妄想，举心动念都离不开五欲六尘、恩恩怨怨。这些烦恼形成种种情结，缠缚着吾人的心，无量劫以来无由解开。在这烦恼结缚中，本能地想到“厚己”，占有更多的资源以供自己享乐。从中可知人追求利益是与生俱来的一种贪欲，这是需要礼的精神、宗教的教化来化解与提升的。儒家圣人有义利之辨。孔子云：君子喻于义，小人喻于利。直接把仁义与财利作为判别君子与小人的标准。商业社会鼓励一切向钱看，必然会导致道德的低迷和精神价值的瓦解，“上下交征（</w:t>
      </w:r>
      <w:r w:rsidRPr="009B0188">
        <w:rPr>
          <w:rStyle w:val="Char"/>
          <w:rFonts w:hint="eastAsia"/>
          <w:sz w:val="28"/>
        </w:rPr>
        <w:t>争取</w:t>
      </w:r>
      <w:r>
        <w:rPr>
          <w:rFonts w:hint="eastAsia"/>
        </w:rPr>
        <w:t>）利，而国危矣。”（</w:t>
      </w:r>
      <w:r w:rsidRPr="009B0188">
        <w:rPr>
          <w:rStyle w:val="Char"/>
          <w:rFonts w:hint="eastAsia"/>
          <w:sz w:val="28"/>
        </w:rPr>
        <w:t>孟子语</w:t>
      </w:r>
      <w:r>
        <w:rPr>
          <w:rFonts w:hint="eastAsia"/>
        </w:rPr>
        <w:t>），可谓一针见血。</w:t>
      </w:r>
    </w:p>
    <w:p w:rsidR="002238C9" w:rsidRDefault="002238C9" w:rsidP="00E65F34">
      <w:pPr>
        <w:ind w:firstLine="31680"/>
      </w:pPr>
      <w:r>
        <w:rPr>
          <w:rFonts w:hint="eastAsia"/>
        </w:rPr>
        <w:t>在这竞争财利的过程中，他鲜少对其造的恶业作反省，对善业心生向往。何以故？他的心灵完全被世间的成功与发展所充塞，为了成功与发展可以不择手段，道德是可以放到一边去的。历史上这些对权力与金钱猛烈追求的人，大多不谈道德的。“宁可我负天下人，不可天下人负我。”唯以成功作为最高行为原则。当他用种种不正当手段得到一些荣华富贵的时候，当时很痛快、很荣耀。不能了知，一个人能得荣华富贵，皆是从前生断恶修善而来，理应继续培福，谦虚忍让。且因而踞傲无礼，富贵骄人，无惭无愧，不务修善，那前世的善行福报将被消减，善神也离他而去。此时他的威势所剩无几，福德智慧也随以磨灭。宿世善因福报磨灭之后，就得接受其现世行为的因果，或者他的业报身当生便穷愁潦倒，在位时何等威势显赫，一旦失势倒霉，众人也冷漠对之，甚或落井下石。未来时劫，其恶业焚烧之苦，尤为张大剧烈。这种惑、业、苦恶性循环的事例，古往今来不胜枚举。佛法所陈述的轮回因果真相，对于抑恶扬善有巨大的作用。世间那些有威势有福德的人，如果没有因果轮回的观念，便容易流于机心用事，龙争虎斗，并且乐此不休。一旦他了解：生命是无常的，造了恶业必定要下三恶道，荣华富贵如露如幻。他就能醒悟到往昔那些欺诈、竞争甚至是仇杀、战争就索然无味，而因果真实不虚，自然会生起畏惧心理，从而止抑其邪恶的冲动。佛法化解人类罪恶于无形，可谓“上医治未病”，功莫大焉。</w:t>
      </w:r>
    </w:p>
    <w:p w:rsidR="002238C9" w:rsidRDefault="002238C9" w:rsidP="00E65F34">
      <w:pPr>
        <w:ind w:firstLine="31680"/>
      </w:pPr>
      <w:r>
        <w:rPr>
          <w:rFonts w:hint="eastAsia"/>
        </w:rPr>
        <w:t>因果的法则就是天然之道，造恶必定遭到苦罚，行善终将得到福报。天网恢恢疏而不漏，乃是法尔自然的宇宙法则。若你造恶，因果法则自然便会以种种方式，检举你的罪行，那张设的业力之网令任何人不得遗漏，造善因就得福报，造恶业就会遭致下三恶道的恶果，如是因如是果，是相应不爽的</w:t>
      </w:r>
      <w:r>
        <w:t>——</w:t>
      </w:r>
      <w:r>
        <w:rPr>
          <w:rFonts w:hint="eastAsia"/>
        </w:rPr>
        <w:t>即云“上下相应”。任何人自因自果走在轮回的业力道上，孤苦伶仃，无人替代，轮回路险，充满种种恐怖的情景，令人心惊胆跳。业力牵引，自然入到三界六道，作无休止之轮回，遭受无边之苦楚，皆由无明暗冥、贪着财色所致。佛五眼圆明，见证到众生如是痛苦的轮回情形，不由发出“痛哉可伤”之悲悯浩叹，意在唤醒痴迷颠倒的我等众生。</w:t>
      </w:r>
    </w:p>
    <w:p w:rsidR="002238C9" w:rsidRDefault="002238C9" w:rsidP="00E65F34">
      <w:pPr>
        <w:ind w:firstLine="31680"/>
      </w:pPr>
      <w:r>
        <w:rPr>
          <w:rFonts w:hint="eastAsia"/>
        </w:rPr>
        <w:t>请看经文：</w:t>
      </w:r>
    </w:p>
    <w:p w:rsidR="002238C9" w:rsidRPr="00DA3202" w:rsidRDefault="002238C9" w:rsidP="00E65F34">
      <w:pPr>
        <w:ind w:firstLine="31680"/>
        <w:rPr>
          <w:rStyle w:val="Emphasis"/>
        </w:rPr>
      </w:pPr>
      <w:r w:rsidRPr="00DA3202">
        <w:rPr>
          <w:rStyle w:val="Emphasis"/>
          <w:rFonts w:hint="eastAsia"/>
        </w:rPr>
        <w:t>佛语弥勒：世间如是，佛皆哀之。以威神力，摧灭众恶，悉令就善。弃捐所思，奉持经戒。受行道法，无所违失。终得度世泥洹之道。佛言：汝今诸天人民，及后世人，得佛经语，当熟思之，能于其中端心正行。主上为善，率化其下。转相敕令，各自端守。尊圣敬善，仁慈博爱。佛语教诲，无敢亏负。当求度世，拔断生死众恶之本，当离三途无量忧怖苦痛之道。</w:t>
      </w:r>
    </w:p>
    <w:p w:rsidR="002238C9" w:rsidRDefault="002238C9" w:rsidP="00E65F34">
      <w:pPr>
        <w:ind w:firstLine="31680"/>
      </w:pPr>
      <w:r>
        <w:rPr>
          <w:rFonts w:hint="eastAsia"/>
        </w:rPr>
        <w:t>这一章是重重诲勉。释尊向弥勒菩萨表达佛哀愍教化众生之深意。这从中亦可窥探佛陀教化的理路与善巧。佛告弥勒：世间如是五恶五痛五烧，众生贪瞋痴三毒烦恼、造作身口意十恶业所导致的痛烧，佛视这些受苦众生等同一子，深重哀之，以大悲愿力示现于此世间八相成道，以果德威神力量，教化刚强众生，摧灭众生种种的恶因、恶行，以种种苦切语，悉令众生奉行五戒十善，乃至菩萨六度万行，走向生命的解脱之道。放弃、捐舍吾人邪见妄想，建立正信正知正见，奉持戒律，净化身口意三业，信受修行佛的清净道法，诸如净业三福、普贤十大愿王、信愿执持名号等，至诚奉法，不得有任何的违背与遗失。如是正见正行，持之久久，最终能够获得往生净土、横超三界，获证涅槃常乐我净之大利。</w:t>
      </w:r>
    </w:p>
    <w:p w:rsidR="002238C9" w:rsidRDefault="002238C9" w:rsidP="00E65F34">
      <w:pPr>
        <w:ind w:firstLine="31680"/>
      </w:pPr>
      <w:r>
        <w:rPr>
          <w:rFonts w:hint="eastAsia"/>
        </w:rPr>
        <w:t>佛又语重心长地告诉弥勒菩萨及与会大众，汝等今日参与法会的诸天人民以及后世之人（</w:t>
      </w:r>
      <w:r w:rsidRPr="00DA3202">
        <w:rPr>
          <w:rStyle w:val="Char"/>
          <w:rFonts w:hint="eastAsia"/>
          <w:sz w:val="28"/>
        </w:rPr>
        <w:t>佛心还想着后世的我等众生</w:t>
      </w:r>
      <w:r>
        <w:rPr>
          <w:rFonts w:hint="eastAsia"/>
        </w:rPr>
        <w:t>），听闻到了佛所宣说的净土法门，应当深入地思惟。“得佛经语”是其闻慧，“当熟思之”是其思慧，在此五恶五痛五烧的浊世中，能够“端心”（</w:t>
      </w:r>
      <w:r w:rsidRPr="00DA3202">
        <w:rPr>
          <w:rStyle w:val="Char"/>
          <w:rFonts w:hint="eastAsia"/>
          <w:sz w:val="28"/>
        </w:rPr>
        <w:t>自净其意</w:t>
      </w:r>
      <w:r>
        <w:rPr>
          <w:rFonts w:hint="eastAsia"/>
        </w:rPr>
        <w:t>），“正行”（</w:t>
      </w:r>
      <w:r w:rsidRPr="00DA3202">
        <w:rPr>
          <w:rStyle w:val="Char"/>
          <w:rFonts w:hint="eastAsia"/>
          <w:sz w:val="28"/>
        </w:rPr>
        <w:t>奉持戒律</w:t>
      </w:r>
      <w:r>
        <w:rPr>
          <w:rFonts w:hint="eastAsia"/>
        </w:rPr>
        <w:t>），是其修慧。其端心正行的内容展开有：作为领导（</w:t>
      </w:r>
      <w:r w:rsidRPr="00DA3202">
        <w:rPr>
          <w:rStyle w:val="Char"/>
          <w:rFonts w:hint="eastAsia"/>
          <w:sz w:val="28"/>
        </w:rPr>
        <w:t>或家长</w:t>
      </w:r>
      <w:r>
        <w:rPr>
          <w:rFonts w:hint="eastAsia"/>
        </w:rPr>
        <w:t>）要存兼善天下之心，要以身作则，行为举止要与礼教至善相应，才能教化下级（</w:t>
      </w:r>
      <w:r w:rsidRPr="00DA3202">
        <w:rPr>
          <w:rStyle w:val="Char"/>
          <w:rFonts w:hint="eastAsia"/>
          <w:sz w:val="28"/>
        </w:rPr>
        <w:t>或家人</w:t>
      </w:r>
      <w:r>
        <w:rPr>
          <w:rFonts w:hint="eastAsia"/>
        </w:rPr>
        <w:t>），这样辗转的相互教敕，令其各自端心正意，谨严操守。须知一心具足十法界，若此心与五戒五常相应，即现人法界；若与四禅八定以及上品十善相应，即现天法界；若能与菩提心六度万行相应，即现菩萨法界；若能与平等大慈大悲以及弥陀万德洪名相应，即现佛法界。吾辈业力凡夫，心常弯曲如蛇，惟有持念佛号，方可趋向佛心。诚可谓“佛号投于乱心，乱心不得不佛”是也。得阿弥陀佛名号光明熏习，自然能够对一切世出世间圣人至诚尊重，对一切世间善人也心存恭敬。要心存仁爱、慈悲、博爱，对佛的教诲要拳拳服膺，不得轻慢亏负。汝等众生宜将以出离生死为头等大事，持戒念佛，拔断生死轮回众恶之根本，即贪瞋痴三毒烦恼。这在通途佛法上讲，是以戒定慧三学来对治，而在净土法门立场，即单刀直入，直接以一句名号来对治。即阿弥陀佛名号中有清净光（</w:t>
      </w:r>
      <w:r w:rsidRPr="00DA3202">
        <w:rPr>
          <w:rStyle w:val="Char"/>
          <w:rFonts w:hint="eastAsia"/>
          <w:sz w:val="28"/>
        </w:rPr>
        <w:t>对治贪欲</w:t>
      </w:r>
      <w:r>
        <w:rPr>
          <w:rFonts w:hint="eastAsia"/>
        </w:rPr>
        <w:t>），有欢喜光（</w:t>
      </w:r>
      <w:r w:rsidRPr="00DA3202">
        <w:rPr>
          <w:rStyle w:val="Char"/>
          <w:rFonts w:hint="eastAsia"/>
          <w:sz w:val="28"/>
        </w:rPr>
        <w:t>对治</w:t>
      </w:r>
      <w:r w:rsidRPr="00DA3202">
        <w:rPr>
          <w:rStyle w:val="Char"/>
          <w:rFonts w:ascii="宋体" w:eastAsia="宋体" w:hAnsi="宋体" w:cs="宋体" w:hint="eastAsia"/>
          <w:sz w:val="28"/>
        </w:rPr>
        <w:t>瞋</w:t>
      </w:r>
      <w:r w:rsidRPr="00DA3202">
        <w:rPr>
          <w:rStyle w:val="Char"/>
          <w:rFonts w:ascii="楷体_GB2312" w:hAnsi="楷体_GB2312" w:cs="楷体_GB2312" w:hint="eastAsia"/>
          <w:sz w:val="28"/>
        </w:rPr>
        <w:t>恚</w:t>
      </w:r>
      <w:r>
        <w:rPr>
          <w:rFonts w:hint="eastAsia"/>
        </w:rPr>
        <w:t>），有智慧光（</w:t>
      </w:r>
      <w:r w:rsidRPr="00DA3202">
        <w:rPr>
          <w:rStyle w:val="Char"/>
          <w:rFonts w:hint="eastAsia"/>
          <w:sz w:val="28"/>
        </w:rPr>
        <w:t>对治愚痴</w:t>
      </w:r>
      <w:r>
        <w:rPr>
          <w:rFonts w:hint="eastAsia"/>
        </w:rPr>
        <w:t>），可谓一法具足一切法也。如是持戒念佛，就能离开饿鬼（</w:t>
      </w:r>
      <w:r w:rsidRPr="00DA3202">
        <w:rPr>
          <w:rStyle w:val="Char"/>
          <w:rFonts w:hint="eastAsia"/>
          <w:sz w:val="28"/>
        </w:rPr>
        <w:t>刀途</w:t>
      </w:r>
      <w:r>
        <w:rPr>
          <w:rFonts w:hint="eastAsia"/>
        </w:rPr>
        <w:t>）、畜生（</w:t>
      </w:r>
      <w:r w:rsidRPr="00DA3202">
        <w:rPr>
          <w:rStyle w:val="Char"/>
          <w:rFonts w:hint="eastAsia"/>
          <w:sz w:val="28"/>
        </w:rPr>
        <w:t>血途</w:t>
      </w:r>
      <w:r>
        <w:rPr>
          <w:rFonts w:hint="eastAsia"/>
        </w:rPr>
        <w:t>）、地狱（</w:t>
      </w:r>
      <w:r w:rsidRPr="00DA3202">
        <w:rPr>
          <w:rStyle w:val="Char"/>
          <w:rFonts w:hint="eastAsia"/>
          <w:sz w:val="28"/>
        </w:rPr>
        <w:t>火途</w:t>
      </w:r>
      <w:r>
        <w:rPr>
          <w:rFonts w:hint="eastAsia"/>
        </w:rPr>
        <w:t>）无量忧愁、恐怖、痛苦的地方。这是阿弥陀佛第一“国中无三恶道愿”与第二“不复更生恶道愿”对十方众生庄重承诺。</w:t>
      </w:r>
    </w:p>
    <w:p w:rsidR="002238C9" w:rsidRDefault="002238C9" w:rsidP="00E65F34">
      <w:pPr>
        <w:ind w:firstLine="31680"/>
      </w:pPr>
      <w:r>
        <w:rPr>
          <w:rFonts w:hint="eastAsia"/>
        </w:rPr>
        <w:t>请看经文：</w:t>
      </w:r>
    </w:p>
    <w:p w:rsidR="002238C9" w:rsidRPr="00DA3202" w:rsidRDefault="002238C9" w:rsidP="00E65F34">
      <w:pPr>
        <w:ind w:firstLine="31680"/>
        <w:rPr>
          <w:rStyle w:val="Emphasis"/>
        </w:rPr>
      </w:pPr>
      <w:r w:rsidRPr="00DA3202">
        <w:rPr>
          <w:rStyle w:val="Emphasis"/>
          <w:rFonts w:hint="eastAsia"/>
        </w:rPr>
        <w:t>汝等于是广植德本，布恩施惠，勿犯道禁，忍辱精进，一心智慧。转相教化，为德立善。正心正意，斋戒清净一日一夜，胜在无量寿国为善百岁。所以者何？彼佛国土，无为自然，皆积众善，无毛发之恶。于此修善十日十夜，胜于他方诸佛国中为善千岁。所以者何？他方佛国，为善者多，为恶者少，福德自然，无造恶之地。唯此间多恶，无有自然。勤苦求欲，转相欺殆。心劳形困，饮苦食毒。如是恶务，未尝宁息。</w:t>
      </w:r>
    </w:p>
    <w:p w:rsidR="002238C9" w:rsidRDefault="002238C9" w:rsidP="00E65F34">
      <w:pPr>
        <w:ind w:firstLine="31680"/>
      </w:pPr>
      <w:r>
        <w:rPr>
          <w:rFonts w:hint="eastAsia"/>
        </w:rPr>
        <w:t>这一段是佛给以弥勒菩萨为首的与会大众以及后世净业行人的婆心开示。汝等既了知因果法则真实不虚，便应当于此五浊恶世，“广植德本”而信愿持名，摄三学六度，即是众德之本。在具体行门上，落实六度菩萨行。首先以布施波罗蜜之行，为众生广布慈悲恩德，令贫穷者得到衣服，饥饿者得到饮食，黑暗者得到光明，疾病者得到良药。同时奉持三乘圣道所遮禁的戒度，清净身口意三业，修行忍辱波罗蜜，须知能忍之人即具大丈夫之力，面对种种逆境，尤其是侮辱都能够其心不动；精进波罗蜜对治懈怠、放逸，成办出世道业；制心一处对治散乱；智慧波罗蜜开发根本智与方便智，对治愚痴。菩萨六度是菩萨道之纲宗，能开发佛性，提升精神品格、变化气质，与佛的气氛相接，趋向阿耨多罗三藐三菩提。汝等得到念佛修行的法益好处，还要发心作“劝进行者”的化导佛事，要“转相教化”利益众生，让他人也要修菩萨六波罗蜜，成就众德之本的持名一行。</w:t>
      </w:r>
    </w:p>
    <w:p w:rsidR="002238C9" w:rsidRDefault="002238C9" w:rsidP="00E65F34">
      <w:pPr>
        <w:ind w:firstLine="31680"/>
      </w:pPr>
      <w:r>
        <w:rPr>
          <w:rFonts w:hint="eastAsia"/>
        </w:rPr>
        <w:t>如是正心诚意，以清净心受持八关斋戒，一日一夜执持名号，其功德胜过在西方极乐世界修行一百年。为什么两土修行会有如此偌大的差异呢？是由于阿弥陀佛极乐世界依正二报，皆自然称合于无为法性，正报则皆受自然三十二相紫磨真金色之如来身，依报则一切资生用具随念而至，逍遥安乐。极乐世界诸往生者悉皆积累众善功德，无一善不圆，无毛发之恶不尽。从这个意义上来反衬我们这个世间修行之难。娑婆世界众恶充满，有善可修，有恶可断，置身此土，动心忍性，难行能行，难忍能忍，增益之所不能，那就难能可贵。极乐世界修行如净水出莲，娑婆浊世行善乃火中生莲，当然是超胜稀有了。释尊进一步推广比较，在此娑婆世界持名十日十夜，胜过他方诸佛国土修行一千年。何以有如是的差异呢？亦是他方诸佛的刹土大多是净土。即便是善恶交杂，也是行善的人多，造恶的人少。由于众生善业所感，福德自在，资生用具都是自然而然地显现，不需要辛苦地劳作。没有生存的压力、不会有猛烈的竞争，无有造恶之地。唯有我们这个世间造恶业的人多，其中一个重要原因就是，没有自然显现的福德，一切资生用具要我们辛苦劳作，才能侥幸获得。吃这碗饭，得要有田地、要播种、插秧、施肥、灌溉、收获、进仓、烧煮，真可谓“谁知盘中餐，粒粒皆辛苦”也。尤其现代众生，福报越来越低劣，人口众多、资源日趋匮乏枯竭。为了生存，相互之间的欺诈、竞争，愈演愈烈。在这竞争欺诈的过程中，心就奔逸在五欲六尘，焦虑劳顿。身体亦为欲心所使，到处奔波困苦。身心都处在亚健康状态，真是水深火热。镇日饮八苦之水，食贪瞋痴三毒。甚或具象地现出，日常所饮之水是被污染的水，所食的饭菜也是充满化肥农药的毒素。食品成为武器，严重地戕害着众生的躯体。</w:t>
      </w:r>
    </w:p>
    <w:p w:rsidR="002238C9" w:rsidRDefault="002238C9" w:rsidP="00E65F34">
      <w:pPr>
        <w:ind w:firstLine="31680"/>
      </w:pPr>
      <w:r>
        <w:rPr>
          <w:rFonts w:hint="eastAsia"/>
        </w:rPr>
        <w:t>于此世间修行难成，故勉力为善，功德甚大。《大宝积经·文殊师利授记会》亦云：“北方常庄严世界娑罗起王佛言，东北方有世界，名妙庄严忍。彼现有佛，号大自在王。其土众生，皆悉具足，一向安乐。乃至若有众生，于彼佛土，亿百千岁修诸梵行，不如于此娑婆世界一弹指顷，于诸众生起慈悲心。所获功德，尚多于彼。何况能于一日一夜住清净心。”释尊处处如是比况，足证此土修行甚难，亟须往生净刹。这个“饮苦食毒”的时代，乃是吾人恶业所招感，因为吾人内心充满着贪瞋痴三毒烦恼，由心所现的外境，即吾人的资生用具、饮食、空气、水悉皆浸沾毒素。乃至我们人际交往的语气、面部表情、眼光、动作，悉皆毒雾弥漫。吾人整个的是一个毒人。最近有一个小段子云：一个人被一条毒蛇咬了，这个人没有事，那条蛇挣扎几下却死了。于是这人就训斥死蛇说：“你还咬我，你难道不知道我从小就喝毒奶粉，吃抗生素，接受仇恨教育长大的吗？我的身心都充满毒素，你咬我，可不是自找死路吗？”这个黑色幽默，道出了现代人的心行是何等的无奈，何等的可恶。可知，我等现代人面临着一条多么深重而无尽头的苦难历程。舍往生极乐一途，将何以堪！</w:t>
      </w:r>
    </w:p>
    <w:p w:rsidR="002238C9" w:rsidRDefault="002238C9" w:rsidP="00E65F34">
      <w:pPr>
        <w:ind w:firstLine="31680"/>
      </w:pPr>
      <w:r>
        <w:rPr>
          <w:rFonts w:hint="eastAsia"/>
        </w:rPr>
        <w:t>请看经文：</w:t>
      </w:r>
    </w:p>
    <w:p w:rsidR="002238C9" w:rsidRPr="00A3178A" w:rsidRDefault="002238C9" w:rsidP="00E65F34">
      <w:pPr>
        <w:ind w:firstLine="31680"/>
        <w:rPr>
          <w:rStyle w:val="Emphasis"/>
        </w:rPr>
      </w:pPr>
      <w:r w:rsidRPr="00A3178A">
        <w:rPr>
          <w:rStyle w:val="Emphasis"/>
          <w:rFonts w:hint="eastAsia"/>
        </w:rPr>
        <w:t>吾哀汝等天人之类，苦心诲喻，教令修善。随宜开导，授与经法，莫不承用。在意所愿，皆令得道。佛所游履国邑丘聚，靡不蒙化。天下和顺，日月清明。风雨以时，灾厉不起。国丰民安，兵戈无用。崇德兴仁，务修礼让。佛言：我哀愍汝等诸天人民，甚于父母念子。今我于此世作佛，降化五恶，消除五痛，绝灭五烧。以善攻恶，拔生死之苦。令获五德，升无为之安。</w:t>
      </w:r>
    </w:p>
    <w:p w:rsidR="002238C9" w:rsidRDefault="002238C9" w:rsidP="00E65F34">
      <w:pPr>
        <w:ind w:firstLine="31680"/>
      </w:pPr>
      <w:r>
        <w:rPr>
          <w:rFonts w:hint="eastAsia"/>
        </w:rPr>
        <w:t>这一段经文，佛以大悲悯心，教令修善。佛一代时教，五时说法，苦口婆心，谆谆诲勉，教令断恶修善，观众生种种根机，随宜开示化导，授与相应经法。这经法广义地说是五乘佛法。站在净土立场来看，这经法就是南无阿弥陀佛</w:t>
      </w:r>
      <w:r>
        <w:t>——</w:t>
      </w:r>
      <w:r>
        <w:rPr>
          <w:rFonts w:hint="eastAsia"/>
        </w:rPr>
        <w:t>六字大经王，统摄大小乘一切佛法。俾令一切众生都能仰承佛的威神之力来信受奉行，随其志愿悉令众生获致离生死苦、得涅槃乐之大道。</w:t>
      </w:r>
    </w:p>
    <w:p w:rsidR="002238C9" w:rsidRDefault="002238C9" w:rsidP="00E65F34">
      <w:pPr>
        <w:ind w:firstLine="31680"/>
      </w:pPr>
    </w:p>
    <w:p w:rsidR="002238C9" w:rsidRDefault="002238C9" w:rsidP="00E65F34">
      <w:pPr>
        <w:ind w:firstLine="31680"/>
      </w:pPr>
      <w:r>
        <w:rPr>
          <w:rFonts w:hint="eastAsia"/>
        </w:rPr>
        <w:t>释尊进而开显三宝住世的殊胜利益。佛所游行履践之邦国乡镇山丘聚落，以甘露法雨，滋润一切众生心田。佛光注照之处，金刚善神护佑，恶鬼自然退散，毒龙即被降服，依正二报吉祥庄严。佛的威神福德所致，能令天下和平、万邦和睦，日月清明，风调雨顺，灾厉不起，国家丰收富庶，人民安居乐业，无有兵戈战争。在精神文化上，人人尊崇道德，钦承仁义之风，尊卑有序，谦敬有礼，忍让无争。由此善业所感，便得远离一切灾难。（</w:t>
      </w:r>
      <w:r w:rsidRPr="00A3178A">
        <w:rPr>
          <w:rStyle w:val="Char"/>
          <w:rFonts w:hint="eastAsia"/>
          <w:sz w:val="28"/>
        </w:rPr>
        <w:t>药师经例列七难，即：人众疾疫难，他国侵逼难，自界叛逆难，星宿变怪难，日月薄蚀难，非时风雨难，过时不雨难。</w:t>
      </w:r>
      <w:r>
        <w:rPr>
          <w:rFonts w:hint="eastAsia"/>
        </w:rPr>
        <w:t>）须知，如是灾难悉是众生同分共业所感。然佛法流行之处，大众悉能深信因果，奉修五戒十善，乃至信愿念佛，如是善心，与道冥合，就能化解种种灾难。于浊恶乱世，修行佛法者，能缔造善的别业，获致逢凶化吉、遇难呈祥之善果。念佛行人消灾免难的感应故事自古迄今甚多，兹不赘述。</w:t>
      </w:r>
    </w:p>
    <w:p w:rsidR="002238C9" w:rsidRDefault="002238C9" w:rsidP="00E65F34">
      <w:pPr>
        <w:ind w:firstLine="31680"/>
      </w:pPr>
      <w:r>
        <w:rPr>
          <w:rFonts w:hint="eastAsia"/>
        </w:rPr>
        <w:t>佛法流行之处自然会崇尚精神道德价值，充盈礼义文化。一个国家得礼才能大治，失礼就会大乱。只有推广佛法才能净化人心，提升道德，庄严国土；如果离开佛法，人们不信因果、不信轮回，无法无天，人心没有一种力量来收摄，道德底线失守，这个社会的恐怖与灾难就会增多。现在人类面临的最大危机，便是人心不古，邪见稠林遍布，人欲横流，无有敬畏心，肆无忌惮、什么都敢干。于是，社会险象环生，人人生活缺乏起码的安全感。是故弘盛佛法乃是现时代的当务之急。</w:t>
      </w:r>
    </w:p>
    <w:p w:rsidR="002238C9" w:rsidRDefault="002238C9" w:rsidP="00E65F34">
      <w:pPr>
        <w:ind w:firstLine="31680"/>
      </w:pPr>
      <w:r>
        <w:rPr>
          <w:rFonts w:hint="eastAsia"/>
        </w:rPr>
        <w:t>释尊又言：我哀怜愍念汝等诸天人民，实在比世间父母怜念子女还要深广。这是一句多么凝重发自肺腑的诚实语呀！古德将佛念众生甚于父母念子，概述为五点。一，父母念子，尽于今世，佛则于无量劫怜念众生。二，父母爱子女或有偏爱，或生厌舍心，佛则于一切众生平等，视若一子。三，父母厌恶不孝之子女，佛则特别怜愍恶逆。</w:t>
      </w:r>
    </w:p>
    <w:p w:rsidR="002238C9" w:rsidRDefault="002238C9" w:rsidP="00E65F34">
      <w:pPr>
        <w:ind w:firstLine="31680"/>
      </w:pPr>
      <w:r>
        <w:rPr>
          <w:rFonts w:hint="eastAsia"/>
        </w:rPr>
        <w:t>对罪苦众生仍摄取不舍（</w:t>
      </w:r>
      <w:r w:rsidRPr="00A3178A">
        <w:rPr>
          <w:rStyle w:val="Char"/>
          <w:rFonts w:hint="eastAsia"/>
          <w:sz w:val="28"/>
        </w:rPr>
        <w:t>如阿弥陀佛之悲愿</w:t>
      </w:r>
      <w:r>
        <w:rPr>
          <w:rFonts w:hint="eastAsia"/>
        </w:rPr>
        <w:t>）。四，父母长养儿女色身，佛则长养众生法身。色身有生灭，法身无量寿。五，父母只能给子女世间现在乐，佛则能予众生现在乐、未来乐、出世解脱乐、涅槃寂灭乐。证知佛的恩德实乃超胜父母恩德百千万亿倍。我等众生当知恩报德。</w:t>
      </w:r>
    </w:p>
    <w:p w:rsidR="002238C9" w:rsidRDefault="002238C9" w:rsidP="00E65F34">
      <w:pPr>
        <w:ind w:firstLine="31680"/>
      </w:pPr>
      <w:r>
        <w:rPr>
          <w:rFonts w:hint="eastAsia"/>
        </w:rPr>
        <w:t>释尊又言：我在这个娑婆世界五浊恶世，示现八相成道、弘宣正法，意在降伏众生杀盗淫妄酒五种恶行，由持戒来消除现世五种痛苦的花报，继而绝灭未来五烧的果报。佛敕令我等众生以持戒念佛之善来对治无始劫来身口意深重的恶业，拔除吾人生死轮回之剧苦，令吾人获戒、定、慧、解脱、解脱知见五分法身功德，升入无为真如之安乐。一代时教，千经万论指归净土，普令九法界众生，拔除分段变易二种生死之苦，获致极乐世界涅槃自在寂静之常乐。于斯佛的度生本怀彻底圆彰，我等众生庆快生平。诚乃百千万劫稀有难逢之一时。</w:t>
      </w:r>
    </w:p>
    <w:p w:rsidR="002238C9" w:rsidRDefault="002238C9" w:rsidP="00E65F34">
      <w:pPr>
        <w:ind w:firstLine="31680"/>
      </w:pPr>
      <w:r>
        <w:rPr>
          <w:rFonts w:hint="eastAsia"/>
        </w:rPr>
        <w:t>请看经文：</w:t>
      </w:r>
    </w:p>
    <w:p w:rsidR="002238C9" w:rsidRPr="00A3178A" w:rsidRDefault="002238C9" w:rsidP="00E65F34">
      <w:pPr>
        <w:ind w:firstLine="31680"/>
        <w:rPr>
          <w:rStyle w:val="Emphasis"/>
        </w:rPr>
      </w:pPr>
      <w:r w:rsidRPr="00A3178A">
        <w:rPr>
          <w:rStyle w:val="Emphasis"/>
          <w:rFonts w:hint="eastAsia"/>
        </w:rPr>
        <w:t>吾去世后，经道渐灭，人民谄伪，复为众恶。五烧五痛，还如前法。久后转剧，不可悉说。我但为汝略言之耳。佛告弥勒：汝等各善思之，转相教诫，如佛经法，无得犯也。于是弥勒菩萨合掌白言：佛所说甚善，世人实尔。如来普慈哀愍，悉令度脱。受佛重诲，不敢违失。</w:t>
      </w:r>
    </w:p>
    <w:p w:rsidR="002238C9" w:rsidRDefault="002238C9" w:rsidP="00E65F34">
      <w:pPr>
        <w:ind w:firstLine="31680"/>
      </w:pPr>
      <w:r>
        <w:rPr>
          <w:rFonts w:hint="eastAsia"/>
        </w:rPr>
        <w:t>这段经文佛沉郁地宣示悬记。佛灭度之后，经典、道法会在这个世间渐次消灭。经典常称佛教法运有三期，正法一千年，像法一千年，末法一万年。这三期的界定就意味着释尊作为教主，在佛教诞生之始就预示着佛教在地球上的终结。首先消失的是《楞严经》、《般舟三昧经》，怎么叫消灭呢？就是众生的善根浅薄、没有信心，末法的出家人也不修戒行，袈裟自然变白，经典自然无字。释迦牟尼佛经法灭的时候，有十六位大阿罗汉把所有的经典收集起来，贮存在一个铜塔中，沉到地下的金刚际，哀叹：释迦法灭。</w:t>
      </w:r>
    </w:p>
    <w:p w:rsidR="002238C9" w:rsidRDefault="002238C9" w:rsidP="00E65F34">
      <w:pPr>
        <w:ind w:firstLine="31680"/>
      </w:pPr>
      <w:r>
        <w:rPr>
          <w:rFonts w:hint="eastAsia"/>
        </w:rPr>
        <w:t>当经法渐灭，无有佛佑之时，人民更不信因果、福报更薄、业障更重、智慧越浅。内心无有佛法甘露的滋养，自然便充满着谄媚、伪诈。谁欺诈的手段高明，谁就是这个世间的成功者。于是大众竞相效仿，都在造作种种变幻离奇的恶业。由此五烧复起，五痛剧苦，这些悉由恶业自然感招。如是痛苦之情状无量无边，难以用语言完全表达出来。在这里只是为汝等作简略的述说而已。佛最后开示弥勒：汝等各各认真地思惟佛前面说的法语，要断恶修善、要端身正行、要一心制意、要独作诸善。对这样的因果、轮回、修善、执持名号等精要道法要辗转教化，辗转劝诫。作如来使，劝进行者，俾令一切众生遵循佛的经法，信受奉行，不得有丝毫的毁犯。</w:t>
      </w:r>
    </w:p>
    <w:p w:rsidR="002238C9" w:rsidRDefault="002238C9" w:rsidP="00E65F34">
      <w:pPr>
        <w:ind w:firstLine="31680"/>
      </w:pPr>
      <w:r>
        <w:rPr>
          <w:rFonts w:hint="eastAsia"/>
        </w:rPr>
        <w:t>释尊如是语重心长地叮咛付嘱，弥勒菩萨作为后补佛，深刻地领会释迦牟尼佛的这份悲心，深知这殷重付嘱的分量，所以便恭敬合掌向佛禀白：佛所说开示甚善！世间人如是因如是果，真实如此。五浊恶世的众生的根机、念头、行为及未来果报，前面经文已叙说得透彻无遗了。犹如一面大圆镜智照见我等众生，原形毕露，无处逃遁。经文所说众生“勤苦求欲，转相欺殆。心劳形困，饮苦食毒。如是恶务，未尝宁息”，可不是我等众生的真实写照吗？如来以何等的弘愿大慈，哀愍一切众生，于此五浊恶世大转无垢法轮，欲令一切有缘众生悉皆度脱生死苦海，往生到无忧恼处，速证五分法身功德，这即是惠以众生真实之利。弥勒菩萨郑重承诺：我接受了佛陀殷重的教诲与嘱托，不敢有任何的违背与忘失。要把这个念佛法门传承下去。弥勒菩萨既已作了如是承诺，便可预知，弥勒菩萨未来降诞在此世间作佛，龙华三会也一定会宣说净土法门，一定会劝勉一切众生求生西方极乐世界。亦一定会将净土法门付嘱给下一尊佛，令其传承。证知净土法门是十方诸佛相传之慧命，为众生出世之本源。千经万论，处处指归，往圣先贤，人人趋向。如万水朝东、群星拱北，岂虚语哉。</w:t>
      </w:r>
    </w:p>
    <w:p w:rsidR="002238C9" w:rsidRDefault="002238C9" w:rsidP="00E65F34">
      <w:pPr>
        <w:ind w:firstLine="31680"/>
      </w:pPr>
      <w:r>
        <w:rPr>
          <w:rFonts w:hint="eastAsia"/>
        </w:rPr>
        <w:t>南无阿弥陀佛！</w:t>
      </w:r>
    </w:p>
    <w:p w:rsidR="002238C9" w:rsidRDefault="002238C9" w:rsidP="00E65F34">
      <w:pPr>
        <w:ind w:firstLine="31680"/>
      </w:pPr>
      <w:r>
        <w:rPr>
          <w:rFonts w:hint="eastAsia"/>
        </w:rPr>
        <w:t>（待续）</w:t>
      </w:r>
    </w:p>
    <w:p w:rsidR="002238C9" w:rsidRDefault="002238C9" w:rsidP="00C01874">
      <w:pPr>
        <w:pStyle w:val="Heading1"/>
      </w:pPr>
      <w:r>
        <w:rPr>
          <w:rFonts w:hint="eastAsia"/>
        </w:rPr>
        <w:t>《佛说无量寿经》讲记之四十一</w:t>
      </w:r>
    </w:p>
    <w:p w:rsidR="002238C9" w:rsidRDefault="002238C9" w:rsidP="00E65F34">
      <w:pPr>
        <w:ind w:firstLine="31680"/>
      </w:pPr>
      <w:r>
        <w:rPr>
          <w:rFonts w:hint="eastAsia"/>
        </w:rPr>
        <w:t>作者：释大安</w:t>
      </w:r>
    </w:p>
    <w:p w:rsidR="002238C9" w:rsidRDefault="002238C9" w:rsidP="00E65F34">
      <w:pPr>
        <w:ind w:firstLine="31680"/>
      </w:pPr>
      <w:r>
        <w:rPr>
          <w:rFonts w:hint="eastAsia"/>
        </w:rPr>
        <w:t>（接上期）</w:t>
      </w:r>
    </w:p>
    <w:p w:rsidR="002238C9" w:rsidRDefault="002238C9" w:rsidP="00E65F34">
      <w:pPr>
        <w:ind w:firstLine="31680"/>
      </w:pPr>
      <w:r>
        <w:rPr>
          <w:rFonts w:hint="eastAsia"/>
        </w:rPr>
        <w:t>诸位大德比丘、诸位居士同修：</w:t>
      </w:r>
    </w:p>
    <w:p w:rsidR="002238C9" w:rsidRDefault="002238C9" w:rsidP="00E65F34">
      <w:pPr>
        <w:ind w:firstLine="31680"/>
      </w:pPr>
      <w:r>
        <w:rPr>
          <w:rFonts w:hint="eastAsia"/>
        </w:rPr>
        <w:t>请看经文：</w:t>
      </w:r>
    </w:p>
    <w:p w:rsidR="002238C9" w:rsidRPr="00F454D8" w:rsidRDefault="002238C9" w:rsidP="00E65F34">
      <w:pPr>
        <w:ind w:firstLine="31680"/>
        <w:rPr>
          <w:rStyle w:val="Emphasis"/>
        </w:rPr>
      </w:pPr>
      <w:r w:rsidRPr="00F454D8">
        <w:rPr>
          <w:rStyle w:val="Emphasis"/>
          <w:rFonts w:hint="eastAsia"/>
        </w:rPr>
        <w:t>佛告阿难：汝起，更整衣服，合掌恭敬，礼无量寿佛。十方国土诸佛如来，常共称扬赞叹彼佛无著无碍。于是阿难起整衣服，正身西面，恭敬合掌，五体投地，礼无量寿佛，白言：世尊，愿见彼佛安乐国土，及诸菩萨声闻大众。说是语已，即时无量寿佛放大光明，普照一切诸佛世界。金刚围山、须弥山王、大小诸山、一切所有，皆同一色。譬如劫水弥满世界，其中万物沉没不现，滉瀁浩汗，唯见大水。彼佛光明，亦复如是。声闻菩萨一切光明，皆悉隐蔽，唯见佛光明耀显赫。尔时阿难即见无量寿佛，威德巍巍，如须弥山王，高出一切诸世界上；相好光明，靡不照耀。此会四众，一时悉见。彼见此土，亦复如是。</w:t>
      </w:r>
    </w:p>
    <w:p w:rsidR="002238C9" w:rsidRDefault="002238C9" w:rsidP="00E65F34">
      <w:pPr>
        <w:ind w:firstLine="31680"/>
      </w:pPr>
    </w:p>
    <w:p w:rsidR="002238C9" w:rsidRDefault="002238C9" w:rsidP="00E65F34">
      <w:pPr>
        <w:ind w:firstLine="31680"/>
      </w:pPr>
      <w:r>
        <w:rPr>
          <w:rFonts w:hint="eastAsia"/>
        </w:rPr>
        <w:t>这一段是第三十一极乐现前章。如果将《无量寿经》喻为一阕交响乐的话，那这一段经文所展开的意境乃是极华彩的乐章。阿弥陀如来现前放光，娑婆极乐两土互见，开启法界大不可思议的奥藏，令人悟解，启信无量。上来释尊详说阿弥陀佛极乐世界依正庄严、三辈往生之因行果报，以及俾令大众厌离娑婆，又悲心宣说此界五恶、五痛、五烧的浊恶情状。如是宣说，可能上根利智者言下信受，然中下劣慧者难免心存疑惑。佛五眼圆明，深知与会大众还有一些未能信解决定，又耳闻不如眼见，是故两土世尊配合默洽，威神加持，令与会大众亲见阿弥陀佛极乐世界，此乃南阎浮提一大盛事。</w:t>
      </w:r>
    </w:p>
    <w:p w:rsidR="002238C9" w:rsidRDefault="002238C9" w:rsidP="00E65F34">
      <w:pPr>
        <w:ind w:firstLine="31680"/>
      </w:pPr>
      <w:r>
        <w:rPr>
          <w:rFonts w:hint="eastAsia"/>
        </w:rPr>
        <w:t>尔时，佛对阿难说：“汝起来，整理好自己的袈裟，合掌恭敬，礼拜西方无量寿佛。”“合掌”表明一心一意，将散乱的心收摄起来，“恭敬”表意业的至诚恭敬；“礼无量寿佛”，即是身业顶礼，同时心念口言“南无阿弥陀三藐三佛陀”。为何佛要阿难向阿弥陀佛顶礼呢？是由于十方无量刹土的诸佛如来，恒常不间断地共同称扬赞叹阿弥陀佛无著的如理智与无碍的如量智，阿弥陀如来以如是智慧遍入十方三世，普度一切众生。阿难听到佛的教敕，即起身，整理好袈裟，端身正意，朝向西面，恭敬合掌，五体投地，向阿弥陀佛遥相顶礼。向佛白言：“愿得世尊慈悲加持，亲见阿弥陀佛安乐国土，以及彼土诸菩萨、声闻大众。”阿难尊者发愿见佛之心，亦是与会大众共同的心愿，这“愿见”里面亦暗含着些许怀疑。是不是真能见得到？阿弥陀佛是否实有？是不是真能感应上？</w:t>
      </w:r>
    </w:p>
    <w:p w:rsidR="002238C9" w:rsidRDefault="002238C9" w:rsidP="00E65F34">
      <w:pPr>
        <w:ind w:firstLine="31680"/>
      </w:pPr>
      <w:r>
        <w:rPr>
          <w:rFonts w:hint="eastAsia"/>
        </w:rPr>
        <w:t>稀有难逢呀！千劫一时呀！神妙奇迹真的出现了。当阿难尊者禀白“愿见”心迹时，阿弥陀佛即现在空中，放出盛大的光明，普照十方一切诸佛世界。在阿弥陀佛炽盛光明中，于此世界最外围的金刚围山（即铁围山）、中央须弥山王，中间大小诸山，以及江河丛林、天人宫殿、三恶道等一切万物，皆因佛光所照，而同一紫磨金色。就好像此土三大灾的水灾劫难起时，洪水弥满世界，一切万物悉皆沉没水中不现，大水汪洋浩汗、深广无涯，唯见汪洋的大水。阿弥陀佛现在虚空，放出的盛大光明，亦复如是。唯见阿弥陀佛的光明，一切声闻的光明，菩萨的光明，悉皆隐没不现。唯见阿弥陀佛的光明，璀璨显赫。</w:t>
      </w:r>
    </w:p>
    <w:p w:rsidR="002238C9" w:rsidRDefault="002238C9" w:rsidP="00E65F34">
      <w:pPr>
        <w:ind w:firstLine="31680"/>
      </w:pPr>
      <w:r>
        <w:rPr>
          <w:rFonts w:hint="eastAsia"/>
        </w:rPr>
        <w:t>尔时，阿难以及与会大众，见到盛大光明显出了阿弥陀佛的丰姿，威德巍巍，令人敬畏。佛所显现的身相如同须弥山王，高出一切诸世界上。阿弥陀佛的相好光明，遍照十方一切诸佛世界。阿弥陀佛光明贯穿十法界。“诸无央数天人民，及蜎飞蠕动之类，皆悉见无量清净佛（</w:t>
      </w:r>
      <w:r w:rsidRPr="00F454D8">
        <w:rPr>
          <w:rStyle w:val="Char"/>
          <w:rFonts w:hint="eastAsia"/>
          <w:sz w:val="28"/>
        </w:rPr>
        <w:t>即阿弥陀佛</w:t>
      </w:r>
      <w:r w:rsidRPr="00F454D8">
        <w:rPr>
          <w:rStyle w:val="Char"/>
          <w:sz w:val="28"/>
        </w:rPr>
        <w:t>——</w:t>
      </w:r>
      <w:r w:rsidRPr="00F454D8">
        <w:rPr>
          <w:rStyle w:val="Char"/>
          <w:rFonts w:hint="eastAsia"/>
          <w:sz w:val="28"/>
        </w:rPr>
        <w:t>注</w:t>
      </w:r>
      <w:r>
        <w:rPr>
          <w:rFonts w:hint="eastAsia"/>
        </w:rPr>
        <w:t>）光明，莫不慈心欢喜作善者，诸有泥犁禽兽薜荔（</w:t>
      </w:r>
      <w:r w:rsidRPr="00F454D8">
        <w:rPr>
          <w:rStyle w:val="Char"/>
          <w:rFonts w:hint="eastAsia"/>
          <w:sz w:val="28"/>
        </w:rPr>
        <w:t>即三恶道</w:t>
      </w:r>
      <w:r w:rsidRPr="00F454D8">
        <w:rPr>
          <w:rStyle w:val="Char"/>
          <w:sz w:val="28"/>
        </w:rPr>
        <w:t>——</w:t>
      </w:r>
      <w:r w:rsidRPr="00F454D8">
        <w:rPr>
          <w:rStyle w:val="Char"/>
          <w:rFonts w:hint="eastAsia"/>
          <w:sz w:val="28"/>
        </w:rPr>
        <w:t>注</w:t>
      </w:r>
      <w:r>
        <w:rPr>
          <w:rFonts w:hint="eastAsia"/>
        </w:rPr>
        <w:t>），诸有考治勤苦之处，则皆休止不复治，莫不解脱忧苦者。诸有盲者，则皆得视；诸跛躄蹇者，则皆得走行；诸病者，则皆愈起；诸尪者，则皆强健；愚痴者，则皆更黠慧；诸有淫泆者，皆修梵行；瞋怒者，皆悉慈心作善；诸有被毒者，毒皆不行。”（汉译《佛说无量清净平等觉经》），足证阿弥陀佛光明功德大不可思议。</w:t>
      </w:r>
    </w:p>
    <w:p w:rsidR="002238C9" w:rsidRDefault="002238C9" w:rsidP="00E65F34">
      <w:pPr>
        <w:ind w:firstLine="31680"/>
      </w:pPr>
      <w:r>
        <w:rPr>
          <w:rFonts w:hint="eastAsia"/>
        </w:rPr>
        <w:t>当时与会大众，都见证了阿弥陀佛的光明威德以及西方极乐世界的种种庄严。极乐世界声闻、菩萨圣众也同样见到此娑婆世界释尊宣说无量寿的法会情景，由此证知极乐世界与娑婆世界，悉在当处，并无间隔。众生因业力故，只得招感与自业力相应的时空态；然阿弥陀佛的光明，能超越时空业力的制限，打开了所有时空态的刹土，令我们了知十法界悉在当处，进而可推知阿弥陀佛于众生临命终时现前接引，娑婆世界与极乐世界十万亿佛刹的距离亦在佛光中得以消泯，念佛人弹指间、须臾间、屈伸臂间即能往生彼土。</w:t>
      </w:r>
    </w:p>
    <w:p w:rsidR="002238C9" w:rsidRDefault="002238C9" w:rsidP="00E65F34">
      <w:pPr>
        <w:ind w:firstLine="31680"/>
      </w:pPr>
      <w:r>
        <w:rPr>
          <w:rFonts w:hint="eastAsia"/>
        </w:rPr>
        <w:t>阿弥陀佛现在空中发光，在教化我等众生层面，具四悉檀利益。一者，阿弥陀佛极乐世界现前，令与会大众目睹金容心生欣乐，得欢喜益，即为世界悉檀；二者，与会大众亲见阿弥陀佛极乐世界依正庄严，仰蒙佛光照触，引发宿世净业善根，生起决定信解，得生善益，即是为人悉檀；三者，阿弥陀佛放光注照，能破除众生的疑惑，令其断疑生信，得灭恶益，即为对治悉檀；四者，亲见佛光遍照中，十法界皆同一金色，了知心、佛、众生等无差别，法界平等一相，得入理益，是为第一义悉檀。两土世尊施设四悉檀教化我等众生的利益，恩德弘深。</w:t>
      </w:r>
    </w:p>
    <w:p w:rsidR="002238C9" w:rsidRPr="00F454D8" w:rsidRDefault="002238C9" w:rsidP="00E65F34">
      <w:pPr>
        <w:ind w:firstLine="31680"/>
        <w:rPr>
          <w:rStyle w:val="Emphasis"/>
        </w:rPr>
      </w:pPr>
      <w:r w:rsidRPr="00F454D8">
        <w:rPr>
          <w:rStyle w:val="Emphasis"/>
          <w:rFonts w:hint="eastAsia"/>
        </w:rPr>
        <w:t>请看经文：</w:t>
      </w:r>
    </w:p>
    <w:p w:rsidR="002238C9" w:rsidRPr="00F454D8" w:rsidRDefault="002238C9" w:rsidP="00E65F34">
      <w:pPr>
        <w:ind w:firstLine="31680"/>
        <w:rPr>
          <w:rStyle w:val="Emphasis"/>
        </w:rPr>
      </w:pPr>
      <w:r w:rsidRPr="00F454D8">
        <w:rPr>
          <w:rStyle w:val="Emphasis"/>
          <w:rFonts w:hint="eastAsia"/>
        </w:rPr>
        <w:t>尔时佛告阿难及慈氏菩萨：汝见彼国从地已上至净居天，其中所有微妙、严净、自然之物，为悉见不？阿难对曰：唯然，已见。汝宁复闻无量寿佛大音宣布一切世界，化众生不？阿难对曰：唯然，已闻。彼国人民乘百千由旬七宝宫殿，无所障碍，遍至十方供养诸佛，汝复见不？对曰：已见。彼国人民有胎生者，汝复见不？对曰：已见。其胎生者所处宫殿或百由旬，或五百由旬，各于其中受诸快乐，如忉利天上，亦皆自然。</w:t>
      </w:r>
    </w:p>
    <w:p w:rsidR="002238C9" w:rsidRDefault="002238C9" w:rsidP="00E65F34">
      <w:pPr>
        <w:ind w:firstLine="31680"/>
      </w:pPr>
      <w:r>
        <w:rPr>
          <w:rFonts w:hint="eastAsia"/>
        </w:rPr>
        <w:t>这是第三十二疑悔处胎章。阿弥陀佛极乐世界现前之际，释尊与弥勒菩萨及阿难尊者的对话讨论，弥勒是影响众之首，阿难为当机宜之首，这番讨论（</w:t>
      </w:r>
      <w:r w:rsidRPr="00F454D8">
        <w:rPr>
          <w:rStyle w:val="Char"/>
          <w:rFonts w:hint="eastAsia"/>
          <w:sz w:val="28"/>
        </w:rPr>
        <w:t>即优婆提舍</w:t>
      </w:r>
      <w:r>
        <w:rPr>
          <w:rFonts w:hint="eastAsia"/>
        </w:rPr>
        <w:t>）对破疑生信及后世传法至关重要。这段经文有四番问答，现场视听教学，效果非比寻常。</w:t>
      </w:r>
    </w:p>
    <w:p w:rsidR="002238C9" w:rsidRDefault="002238C9" w:rsidP="00E65F34">
      <w:pPr>
        <w:ind w:firstLine="31680"/>
      </w:pPr>
      <w:r>
        <w:rPr>
          <w:rFonts w:hint="eastAsia"/>
        </w:rPr>
        <w:t>一者国土庄严问答。尔时佛告阿难及慈氏菩萨：“汝见到极乐世界，从地面上算起及至虚空净居天之间，所有宫殿、楼阁、讲堂、宝池、宝树，一切自然之物，具足微妙清净庄严否？”（</w:t>
      </w:r>
      <w:r w:rsidRPr="00F454D8">
        <w:rPr>
          <w:rStyle w:val="Char"/>
          <w:rFonts w:hint="eastAsia"/>
          <w:sz w:val="28"/>
        </w:rPr>
        <w:t>西方净土超胜三界，所云净居天是因顺此方称谓，以显虚空中庄严及纯圣所止。</w:t>
      </w:r>
      <w:r>
        <w:rPr>
          <w:rFonts w:hint="eastAsia"/>
        </w:rPr>
        <w:t>）阿难对佛答复说：“真实微妙严净，不可思议，我皆已见到。”这一问答表明，阿难代表当时的与会大众陈述，亲见极乐世界微妙庄严，是法界中真实之存在，并非虚无缥缈的精神现象，乃是众人共睹的真实的历史记录。</w:t>
      </w:r>
    </w:p>
    <w:p w:rsidR="002238C9" w:rsidRDefault="002238C9" w:rsidP="00E65F34">
      <w:pPr>
        <w:ind w:firstLine="31680"/>
      </w:pPr>
      <w:r>
        <w:rPr>
          <w:rFonts w:hint="eastAsia"/>
        </w:rPr>
        <w:t>二者就佛功德问答。释尊又问：“汝宁复闻阿弥陀佛以大音声，宣说佛法，其佛法音遍布十方无边刹土，教化众生否？”阿难对曰：“如佛所说，我皆已闻。”可见阿弥陀佛成佛以来，恒常宣流法音，然我等众生无量劫以来，所作恶业覆心，是故不见金容，不闻玉音。譬如雷电霹雳，聋者不闻，雷声无灭。佛亦如是，常为众生说法，如震大雷震，众生罪业自不得闻。若人精进念佛，于念佛三昧，心得定时，罪垢不障，即得见佛说法，音声清了。诚如梵琦楚石大师所示：“放下身心佛现前，寻常盈耳法音宣，风柯但奏无生曲，日观长开不夜天。”（</w:t>
      </w:r>
      <w:r w:rsidRPr="00F454D8">
        <w:rPr>
          <w:rStyle w:val="Char"/>
          <w:rFonts w:hint="eastAsia"/>
          <w:sz w:val="28"/>
        </w:rPr>
        <w:t>《西斋净土诗》</w:t>
      </w:r>
      <w:r>
        <w:rPr>
          <w:rFonts w:hint="eastAsia"/>
        </w:rPr>
        <w:t>）</w:t>
      </w:r>
    </w:p>
    <w:p w:rsidR="002238C9" w:rsidRDefault="002238C9" w:rsidP="00E65F34">
      <w:pPr>
        <w:ind w:firstLine="31680"/>
      </w:pPr>
      <w:r>
        <w:rPr>
          <w:rFonts w:hint="eastAsia"/>
        </w:rPr>
        <w:t>三者就菩萨功德问答。释尊又问：“汝见彼国人天大众（</w:t>
      </w:r>
      <w:r w:rsidRPr="00F454D8">
        <w:rPr>
          <w:rStyle w:val="Char"/>
          <w:rFonts w:hint="eastAsia"/>
          <w:sz w:val="28"/>
        </w:rPr>
        <w:t>指一切往生者</w:t>
      </w:r>
      <w:r w:rsidRPr="00F454D8">
        <w:rPr>
          <w:rStyle w:val="Char"/>
          <w:sz w:val="28"/>
        </w:rPr>
        <w:t>——</w:t>
      </w:r>
      <w:r w:rsidRPr="00F454D8">
        <w:rPr>
          <w:rStyle w:val="Char"/>
          <w:rFonts w:hint="eastAsia"/>
          <w:sz w:val="28"/>
        </w:rPr>
        <w:t>注</w:t>
      </w:r>
      <w:r>
        <w:rPr>
          <w:rFonts w:hint="eastAsia"/>
        </w:rPr>
        <w:t>）游处虚空，皆或百由旬或千由旬的七宝宫殿随身，无所障碍，遍往十方供养诸佛否？”阿难对曰：“都已见到。”此亦甚奇特，极乐世界诸往生者悉能乘七宝宫殿游历十方，这些宫殿的范围或四千里，或四万里，随其心念，欲去何方即去何方，这可不正是超高科技的飞行器吗？这七宝宫殿飞行没有任何障碍，能穿山越壁，我们地球上制造的太空探测器，每秒钟十七公里，探访最近的星球亦须若干光年，且很难回归地球。而极乐世界往生者所乘宫殿，每日清旦，遍至十方供养诸佛，午斋前还归本国。可见速度甚快，或类似于光速，或自在出入各维度空间，同时遍至他方佛国，平等供养赞叹十方或净刹或秽土的诸佛，无有分别心。虽然赞叹秽土如来大慈谦忍，不见佛土有杂秽相；虽然赞叹净刹如来无量庄严，不见佛土有清净相。</w:t>
      </w:r>
    </w:p>
    <w:p w:rsidR="002238C9" w:rsidRDefault="002238C9" w:rsidP="00E65F34">
      <w:pPr>
        <w:ind w:firstLine="31680"/>
      </w:pPr>
      <w:r>
        <w:rPr>
          <w:rFonts w:hint="eastAsia"/>
        </w:rPr>
        <w:t>四者就胎生化生问答。佛对弥勒菩萨问：“彼国人民有胎生者，汝更有见到吗？”弥勒菩萨对佛答复说：“已有看见。”佛告弥勒：那些胎生的人民，住在七宝庄严的宫殿，小的宫殿有一百由旬，大的有五百由旬，各各住在大小不同的宫殿中，享受种种自然的快乐，犹如忉利天人，自然享用五欲之乐一样。这里所述的胎生并非由母体怀胎而生，而是一种比喻的说法。表示有一类往生者，止住于宫殿里面，不能出来，类似于人在胎狱中，虽有五官之人形，但没有人的作用。以不自在义含华未出，故言胎生者不能见佛闻法。又喻为疑城，疑惑中悔之人所住的宫殿。又称为边地，以不能见佛闻法故，类似八难中的边地难，不要理解为极乐世界旁边的地方。这些胎生（边地疑城）的往生者，在宫殿中有着自然现前的种种资生用具，物质感官享受并无欠缺，主要是心性上精神上的不自在，不能见三宝，法上的匮缺。下面经文将会探讨胎生的因果问题。</w:t>
      </w:r>
    </w:p>
    <w:p w:rsidR="002238C9" w:rsidRDefault="002238C9" w:rsidP="00E65F34">
      <w:pPr>
        <w:ind w:firstLine="31680"/>
      </w:pPr>
    </w:p>
    <w:p w:rsidR="002238C9" w:rsidRDefault="002238C9" w:rsidP="00E65F34">
      <w:pPr>
        <w:ind w:firstLine="31680"/>
      </w:pPr>
      <w:r>
        <w:rPr>
          <w:rFonts w:hint="eastAsia"/>
        </w:rPr>
        <w:t>请看经文：</w:t>
      </w:r>
    </w:p>
    <w:p w:rsidR="002238C9" w:rsidRPr="009D5998" w:rsidRDefault="002238C9" w:rsidP="00E65F34">
      <w:pPr>
        <w:ind w:firstLine="31680"/>
        <w:rPr>
          <w:rStyle w:val="Emphasis"/>
        </w:rPr>
      </w:pPr>
      <w:r w:rsidRPr="009D5998">
        <w:rPr>
          <w:rStyle w:val="Emphasis"/>
          <w:rFonts w:hint="eastAsia"/>
        </w:rPr>
        <w:t>尔时慈氏菩萨白佛言：世尊，何因何缘，彼国人民胎生化生？佛告慈氏：若有众生以疑惑心修诸功德，愿生彼国。不了佛智、不思议智、不可称智、大乘广智、无等无伦最上胜智，于此诸智疑惑不信。然犹信罪福，修习善本，愿生其国。此诸众生，生彼宫殿，寿五百岁，常不见佛，不闻经法，不见菩萨声闻圣众。是故于彼国土，谓之胎生。若有众生明信佛智乃至胜智，作诸功德，信心回向，此诸众生于七宝华中自然化生，跏趺而坐。须臾之顷，身相、光明、智慧、功德如诸菩萨，具足成就。</w:t>
      </w:r>
    </w:p>
    <w:p w:rsidR="002238C9" w:rsidRDefault="002238C9" w:rsidP="00E65F34">
      <w:pPr>
        <w:ind w:firstLine="31680"/>
      </w:pPr>
      <w:r>
        <w:rPr>
          <w:rFonts w:hint="eastAsia"/>
        </w:rPr>
        <w:t>这一段经文属于议论式体裁，即优婆提舍，含有问答、分析、抉择，以达到信解断疑之目的。这是由证到等觉地位的弥勒菩萨来承担的。极乐世界情景尚在眼前，弥勒菩萨见到极乐众生，有胎生、化生两种不同，自己不能了解，故向佛禀问：“世尊，是什么因缘，彼国人民有的是胎生，有的是化生？”佛就告诉弥勒菩萨：“若他方世界众生，虽然念佛，但夹杂疑惑心，然对净土法门尚有一定的信心，由此为动力，修习净业三福及三辈九品的因行，以此世出世间功德回向发愿求生彼国。”可见对净土往生法门具备一定的信愿，然而，净土一法建立于佛地果觉，全体乃大不思议之妙德。对于他方刹土众生来说确实难以决定信解。因而便或浅或深地存在种种疑虑，这些疑虑本质上乃在于不能深解佛的悲智所致。释尊于此开示：胎生众生不能明了阿弥陀佛的五种智慧，自然就滋生疑心。</w:t>
      </w:r>
    </w:p>
    <w:p w:rsidR="002238C9" w:rsidRDefault="002238C9" w:rsidP="00E65F34">
      <w:pPr>
        <w:ind w:firstLine="31680"/>
      </w:pPr>
    </w:p>
    <w:p w:rsidR="002238C9" w:rsidRDefault="002238C9" w:rsidP="00E65F34">
      <w:pPr>
        <w:ind w:firstLine="31680"/>
      </w:pPr>
      <w:r>
        <w:rPr>
          <w:rFonts w:hint="eastAsia"/>
        </w:rPr>
        <w:t>不了佛智是总，余四为别。首先是对阿弥陀佛一切种智不能明了。佛智即是无著的根本智、如理智，而“不思议智、不可称智、大乘广智、无等无伦最上胜智”，是后得智、如量智。阿弥陀佛五种智慧的体相用，乃大不可思议之境界，对我等业力凡夫认识水平来说，确实难以企及。前面偈颂云：“如来智慧海，深广无涯底，二乘非所测，唯佛独明了。假使一切人，具足皆得道，净慧知本空，亿劫思佛智，穷力极讲说，尽寿犹不知。”阿弥陀佛深广智慧，具体在接引众生往生上，只要信愿称名，就能感通佛愿力往生西方极乐世界；九法界众生平等普度。五逆十恶众生，只要信愿持名亦能往生。但得一念感通，便顿出生死，直登不退，稳成佛果。此净土一门，与通途自力法门相较，最初省却求悟见道，末后不待显发般若智慧以断惑，不须忏业（</w:t>
      </w:r>
      <w:r w:rsidRPr="009D5998">
        <w:rPr>
          <w:rStyle w:val="Char"/>
          <w:rFonts w:hint="eastAsia"/>
          <w:sz w:val="28"/>
        </w:rPr>
        <w:t>带业往生故）</w:t>
      </w:r>
      <w:r>
        <w:rPr>
          <w:rFonts w:hint="eastAsia"/>
        </w:rPr>
        <w:t>，不断烦恼（</w:t>
      </w:r>
      <w:r w:rsidRPr="009D5998">
        <w:rPr>
          <w:rStyle w:val="Char"/>
          <w:rFonts w:hint="eastAsia"/>
          <w:sz w:val="28"/>
        </w:rPr>
        <w:t>不断烦恼得涅</w:t>
      </w:r>
      <w:r w:rsidRPr="009D5998">
        <w:rPr>
          <w:rStyle w:val="Char"/>
          <w:rFonts w:ascii="宋体" w:eastAsia="宋体" w:hAnsi="宋体" w:cs="宋体" w:hint="eastAsia"/>
          <w:sz w:val="28"/>
        </w:rPr>
        <w:t>槃</w:t>
      </w:r>
      <w:r w:rsidRPr="009D5998">
        <w:rPr>
          <w:rStyle w:val="Char"/>
          <w:rFonts w:ascii="楷体_GB2312" w:hAnsi="楷体_GB2312" w:cs="楷体_GB2312" w:hint="eastAsia"/>
          <w:sz w:val="28"/>
        </w:rPr>
        <w:t>分故）</w:t>
      </w:r>
      <w:r>
        <w:rPr>
          <w:rFonts w:hint="eastAsia"/>
        </w:rPr>
        <w:t>，至极省要、至极径捷，及其往生彼土即得阿鞞跋致，与诸上善人俱会一处，所证之果位境界至极广大、至极究竟。此乃称为教内真传，特别法门之由致。不思议智指阿弥陀佛的智慧，超情离见，能作不思议佛事。不可称智，指阿弥陀佛的智慧，离言绝虑，非寻章摘句者所能称量。大乘广智，指阿弥陀佛大悲愿力，平等普度九法界众生，过度分段变易二种生死苦海。无等无伦最上胜智，极显阿弥陀佛的悲智超胜二乘菩萨，乃至愿力超胜一切诸佛救度众生的力量。是故被赞誉为佛中之王、光中极尊，咸得十方诸佛伸出广长舌相，恒常称扬赞叹。</w:t>
      </w:r>
    </w:p>
    <w:p w:rsidR="002238C9" w:rsidRDefault="002238C9" w:rsidP="00E65F34">
      <w:pPr>
        <w:ind w:firstLine="31680"/>
      </w:pPr>
      <w:r>
        <w:rPr>
          <w:rFonts w:hint="eastAsia"/>
        </w:rPr>
        <w:t>净土法门的胜异方便与至极圆顿，是由阿弥陀佛五智所庄严成就的。阿弥陀佛所成就第一希有难解之法，唯佛与佛乃能究竟，唯佛与佛方堪劝募流通净土法门。所以，释尊千经万论，殷勤教敕。我等念佛行人对佛智及佛妙德，宜应信仰奉行，不可生疑。</w:t>
      </w:r>
    </w:p>
    <w:p w:rsidR="002238C9" w:rsidRDefault="002238C9" w:rsidP="00E65F34">
      <w:pPr>
        <w:ind w:firstLine="31680"/>
      </w:pPr>
      <w:r>
        <w:rPr>
          <w:rFonts w:hint="eastAsia"/>
        </w:rPr>
        <w:t>业力凡夫，由俱生我执我慢故，还是本能地以己见妄测佛智，对阿弥陀佛大不可思议的智慧心存疑惑，不能生起决定信解。然由宿世善因，此类众生还能相信三世善恶因果报应，积极主动修习五戒十善及净业三福等，也愿意把这些功德回向往生极乐世界。这样的众生，具备信愿行三资粮，还是可以往生，不过不是莲华化生，而是生在极乐世界的边地疑城。这个边地疑城，乃是此众生夹杂怀疑的业识心所变现出的境界。住在七宝宫殿中，要经过五百年（</w:t>
      </w:r>
      <w:r w:rsidRPr="009D5998">
        <w:rPr>
          <w:rStyle w:val="Char"/>
          <w:rFonts w:hint="eastAsia"/>
          <w:sz w:val="28"/>
        </w:rPr>
        <w:t>指此世间的时间数量</w:t>
      </w:r>
      <w:r>
        <w:rPr>
          <w:rFonts w:hint="eastAsia"/>
        </w:rPr>
        <w:t>），不能亲见阿弥陀佛，不闻诸佛菩萨说法，不见菩萨声闻圣众。此人智慧不明，知经复少，心不开解，意不欢乐，有如是过失，故在极乐国土，假名称为胎生（</w:t>
      </w:r>
      <w:r w:rsidRPr="009D5998">
        <w:rPr>
          <w:rStyle w:val="Char"/>
          <w:rFonts w:hint="eastAsia"/>
          <w:sz w:val="28"/>
        </w:rPr>
        <w:t>胎言其暗</w:t>
      </w:r>
      <w:r>
        <w:rPr>
          <w:rFonts w:hint="eastAsia"/>
        </w:rPr>
        <w:t>）。这也不是阿弥陀佛有意为之，而是此人疑惑不信佛的妙慧，自心生障碍，所以不得生到极乐本土，莲华化生，见佛闻法。</w:t>
      </w:r>
    </w:p>
    <w:p w:rsidR="002238C9" w:rsidRDefault="002238C9" w:rsidP="00E65F34">
      <w:pPr>
        <w:ind w:firstLine="31680"/>
      </w:pPr>
    </w:p>
    <w:p w:rsidR="002238C9" w:rsidRDefault="002238C9" w:rsidP="00E65F34">
      <w:pPr>
        <w:ind w:firstLine="31680"/>
      </w:pPr>
      <w:r>
        <w:rPr>
          <w:rFonts w:hint="eastAsia"/>
        </w:rPr>
        <w:t>若有众生，由慧根佛缘故，闻到净土法门，能够直下承担，明了信乐阿弥陀佛的佛智、不思议智、不可称智、大乘广智、无等无伦最上胜智。如是深信者决定会死尽偷心，老实念佛，求生净土，万牛莫挽。一切邪说莫能动挽，一切境缘莫能引转，纵使佛祖现身另有他说，亦不改其所信。有了智慧的信心，自然会作诸功德，而一切功德之本，乃是执持阿弥陀佛万德洪名。只此信愿庄严这句名号，就是在行六度万行，念佛乃是世出世间至高无上的善。此诸众生将所作诸种功德一并回向往生极乐净土，自然会感通阿弥陀佛大悲愿力，临命终时蒙佛接引，成办往生净土之大事。于极乐世界七宝莲华中，法尔自然地变化而生，在莲华中跏趺而坐，莲华乃转凡成圣之玄宫。须臾之间，此往生者的相好光明、般若智慧、自利化他的功德与极乐世界诸大菩萨无二无别。具足如佛的三十二相八十随形好，紫磨真金色，六通自在，禅定智慧不可思议。此乃阿弥陀佛果地愿力恩赐所致，念佛行人全摄佛功德为自功德。真实不虚，恩德弘深。</w:t>
      </w:r>
    </w:p>
    <w:p w:rsidR="002238C9" w:rsidRDefault="002238C9" w:rsidP="00E65F34">
      <w:pPr>
        <w:ind w:firstLine="31680"/>
      </w:pPr>
    </w:p>
    <w:p w:rsidR="002238C9" w:rsidRDefault="002238C9" w:rsidP="00E65F34">
      <w:pPr>
        <w:ind w:firstLine="31680"/>
      </w:pPr>
    </w:p>
    <w:p w:rsidR="002238C9" w:rsidRDefault="002238C9" w:rsidP="00E65F34">
      <w:pPr>
        <w:ind w:firstLine="31680"/>
      </w:pPr>
      <w:r>
        <w:rPr>
          <w:rFonts w:hint="eastAsia"/>
        </w:rPr>
        <w:t>请看经文：</w:t>
      </w:r>
    </w:p>
    <w:p w:rsidR="002238C9" w:rsidRPr="009D5998" w:rsidRDefault="002238C9" w:rsidP="00E65F34">
      <w:pPr>
        <w:ind w:firstLine="31680"/>
        <w:rPr>
          <w:rStyle w:val="Emphasis"/>
        </w:rPr>
      </w:pPr>
      <w:r w:rsidRPr="009D5998">
        <w:rPr>
          <w:rStyle w:val="Emphasis"/>
          <w:rFonts w:hint="eastAsia"/>
        </w:rPr>
        <w:t>复次，慈氏，他方诸大菩萨，发心欲见无量寿佛，恭敬供养，及诸菩萨声闻圣众。彼菩萨等，命终得生无量寿国，于七宝华中自然化生。弥勒当知，彼化生者，智慧胜故；其胎生者，皆无智慧，于五百岁中，常不见佛，不闻经法，不见菩萨诸声闻众。无由供养于佛，不知菩萨法式，不得修习功德。当知此人，宿世之时，无有智慧，疑惑所致。</w:t>
      </w:r>
    </w:p>
    <w:p w:rsidR="002238C9" w:rsidRDefault="002238C9" w:rsidP="00E65F34">
      <w:pPr>
        <w:ind w:firstLine="31680"/>
      </w:pPr>
      <w:r>
        <w:rPr>
          <w:rFonts w:hint="eastAsia"/>
        </w:rPr>
        <w:t>这段经文是释尊举他方菩萨之胜，显此土众生之劣，劝诫断疑生信。释尊又殷勤告示弥勒菩萨：他方世界诸大菩萨在自土蒙佛宣扬赞叹阿弥陀佛极乐世界胜妙功德，亦蒙佛敕指归净土。当下明了信乐，顿然发愿求生极乐，觐见阿弥陀佛，恭敬供养阿弥陀佛及极乐净土诸菩萨声闻圣众。这些诸大菩萨临命终时，蒙佛接引往生到极乐世界，于宝池德水七宝莲华中自然化生。诚如前面偈颂所示：“东方诸佛国，其数如恒沙，彼土菩萨众，往觐无量觉。南西北四维，上下亦复然，彼土菩萨众，往觐无量觉。一切诸菩萨，各赍天妙华，宝香无价衣，供养无量觉。”</w:t>
      </w:r>
    </w:p>
    <w:p w:rsidR="002238C9" w:rsidRDefault="002238C9" w:rsidP="00E65F34">
      <w:pPr>
        <w:ind w:firstLine="31680"/>
      </w:pPr>
      <w:r>
        <w:rPr>
          <w:rFonts w:hint="eastAsia"/>
        </w:rPr>
        <w:t>佛又告诉弥勒：“汝应当知道，彼诸菩萨往生极乐，莲华化生者，乃是由于智慧胜故。”其智慧胜故即具体体现在深信切愿。唯有殊胜的般若智慧，才会对净土法门生起决定信解。如文殊、普贤以及善财童子一样，一往情深地求生极乐净土。有甚深的智能，才能明了弥陀大愿王恩赐一切众生速疾成佛的奥妙之处。而那些生到西方极乐世界胎生者，悉皆无有般若智慧，于阿弥陀佛的妙慧，暂信暂不信。虽也念佛，内心却夹带着怀疑，时不时会冒出“阿弥陀佛真的存在吗”的念头。</w:t>
      </w:r>
    </w:p>
    <w:p w:rsidR="002238C9" w:rsidRDefault="002238C9" w:rsidP="00E65F34">
      <w:pPr>
        <w:ind w:firstLine="31680"/>
      </w:pPr>
      <w:r>
        <w:rPr>
          <w:rFonts w:hint="eastAsia"/>
        </w:rPr>
        <w:t>有个居士参加东林寺十天百万佛号，出关后谈体会说，开始还能念“南无阿弥陀佛”，然而，越念越有怀疑，竟不知不觉地念成“哪有阿弥陀佛？哪有阿弥陀佛？”可见，深信净土法门确实不容易。然而虽有怀疑，但总的还是愿意去。阿弥陀佛慈悲不舍任一众生，仍然于此疑心念佛人临命终时，以种种善巧方便，摄受接引其往生极乐净土。于极乐世界五百年住在宫殿，不能见阿弥陀佛，不能闻佛讲法，不能见观音、势至、文殊、普贤、弥勒等诸菩萨圣众；没有办法从宫殿出来供养阿弥陀佛及以神通游化他方佛刹，供养诸佛；不知道菩萨修行的威仪法则，不得修习自利利他的菩萨功德。由这胎生者的果报推溯可知，这胎生众生，由于宿世修行时无有般若智慧，对阿弥陀佛不可思议的大悲愿力心存疑惑，不能直下承当，著事昧理，狐疑不决所致。阿弥陀佛平等普度信愿念佛众生，唯有狐疑是弃才。</w:t>
      </w:r>
    </w:p>
    <w:p w:rsidR="002238C9" w:rsidRDefault="002238C9" w:rsidP="00E65F34">
      <w:pPr>
        <w:ind w:firstLine="31680"/>
      </w:pPr>
      <w:r>
        <w:rPr>
          <w:rFonts w:hint="eastAsia"/>
        </w:rPr>
        <w:t>请看经文：</w:t>
      </w:r>
    </w:p>
    <w:p w:rsidR="002238C9" w:rsidRPr="009D5998" w:rsidRDefault="002238C9" w:rsidP="00E65F34">
      <w:pPr>
        <w:ind w:firstLine="31680"/>
        <w:rPr>
          <w:rStyle w:val="Emphasis"/>
        </w:rPr>
      </w:pPr>
      <w:r w:rsidRPr="009D5998">
        <w:rPr>
          <w:rStyle w:val="Emphasis"/>
          <w:rFonts w:hint="eastAsia"/>
        </w:rPr>
        <w:t>佛告弥勒：譬如转轮圣王有七宝牢狱，种种庄严，张设床帐，悬诸缯盖。若有诸小王子得罪于王，辄内彼狱中，系以金锁。供养饭食、衣服、床蓐，华香、伎乐，如转轮王，无所乏少。于意云何，此诸王子，宁乐彼处不？对曰：不也。但种种方便，求诸大力，欲自勉出。佛告弥勒：此诸众生，亦复如是。以疑惑佛智故，生彼七宝宫殿，无有刑罚，乃至一念恶事。但于五百岁中不见三宝，不得供养修诸善本，以此为苦。虽有余乐，犹不乐彼处。若此众生识其本罪，深自悔责，求离彼处，即得如意。往诣无量寿佛所，恭敬供养，亦得遍至无量无数诸余佛所，修诸功德。弥勒当知，其有菩萨生疑惑者，为失大利。是故应当明信诸佛无上智慧。</w:t>
      </w:r>
    </w:p>
    <w:p w:rsidR="002238C9" w:rsidRDefault="002238C9" w:rsidP="00E65F34">
      <w:pPr>
        <w:ind w:firstLine="31680"/>
      </w:pPr>
      <w:r>
        <w:rPr>
          <w:rFonts w:hint="eastAsia"/>
        </w:rPr>
        <w:t>这段经文进而用举世间牢狱来譬喻显示胎生的过失，俾令行人断疑见佛。释尊告诉弥勒菩萨：譬如有一转轮圣王（</w:t>
      </w:r>
      <w:r w:rsidRPr="009D5998">
        <w:rPr>
          <w:rStyle w:val="Char"/>
          <w:rFonts w:hint="eastAsia"/>
          <w:sz w:val="28"/>
        </w:rPr>
        <w:t>喻阿弥陀佛</w:t>
      </w:r>
      <w:r>
        <w:rPr>
          <w:rFonts w:hint="eastAsia"/>
        </w:rPr>
        <w:t>），有一七宝所构成的牢狱（</w:t>
      </w:r>
      <w:r w:rsidRPr="009D5998">
        <w:rPr>
          <w:rStyle w:val="Char"/>
          <w:rFonts w:hint="eastAsia"/>
          <w:sz w:val="28"/>
        </w:rPr>
        <w:t>喻边地疑城胎宫</w:t>
      </w:r>
      <w:r>
        <w:rPr>
          <w:rFonts w:hint="eastAsia"/>
        </w:rPr>
        <w:t>），这牢狱中有种种的庄严，设置很豪华，张设七宝的床座被帐等用具，悬挂诸种幢幡缯盖等装饰物。若诸小王子（</w:t>
      </w:r>
      <w:r w:rsidRPr="009D5998">
        <w:rPr>
          <w:rStyle w:val="Char"/>
          <w:rFonts w:hint="eastAsia"/>
          <w:sz w:val="28"/>
        </w:rPr>
        <w:t>喻此土无智疑惑众生，王子孝顺者喻明信佛言之人</w:t>
      </w:r>
      <w:r>
        <w:rPr>
          <w:rFonts w:hint="eastAsia"/>
        </w:rPr>
        <w:t>）得罪了父王（</w:t>
      </w:r>
      <w:r w:rsidRPr="009D5998">
        <w:rPr>
          <w:rStyle w:val="Char"/>
          <w:rFonts w:hint="eastAsia"/>
          <w:sz w:val="28"/>
        </w:rPr>
        <w:t>指疑悔覆心，自为过咎</w:t>
      </w:r>
      <w:r>
        <w:rPr>
          <w:rFonts w:hint="eastAsia"/>
        </w:rPr>
        <w:t>），这个父王就把他拘系关到这华丽的七宝牢狱中（</w:t>
      </w:r>
      <w:r w:rsidRPr="009D5998">
        <w:rPr>
          <w:rStyle w:val="Char"/>
          <w:rFonts w:hint="eastAsia"/>
          <w:sz w:val="28"/>
        </w:rPr>
        <w:t>指胎生</w:t>
      </w:r>
      <w:r>
        <w:rPr>
          <w:rFonts w:hint="eastAsia"/>
        </w:rPr>
        <w:t>），以黄金镣铐系其双足（</w:t>
      </w:r>
      <w:r w:rsidRPr="009D5998">
        <w:rPr>
          <w:rStyle w:val="Char"/>
          <w:rFonts w:hint="eastAsia"/>
          <w:sz w:val="28"/>
        </w:rPr>
        <w:t>喻指被疑惑心的绳索所系</w:t>
      </w:r>
      <w:r>
        <w:rPr>
          <w:rFonts w:hint="eastAsia"/>
        </w:rPr>
        <w:t>）。何故名为金锁？这是喻指念佛法门，乃世出世间无价之宝，念佛而有疑惑，故名金锁。于彼狱中饭食、衣服、床蓐、伎乐等享用，一如转轮圣王，自在如意，无所乏少。此喻阿弥陀佛万德洪名，即是佛智，乃至最上胜智。若能至心称念，即是多善根福德，显发自然福德无尽藏，故而资生用品之享用，一如转轮圣王。</w:t>
      </w:r>
    </w:p>
    <w:p w:rsidR="002238C9" w:rsidRDefault="002238C9" w:rsidP="00E65F34">
      <w:pPr>
        <w:ind w:firstLine="31680"/>
      </w:pPr>
      <w:r>
        <w:rPr>
          <w:rFonts w:hint="eastAsia"/>
        </w:rPr>
        <w:t>释尊试探性地询问弥勒，汝意思以为如何？在狱中的小王子是不是乐意住那七宝牢狱呢？弥勒对曰：“不会乐意住的。”何以故？只因为生命最重要的是自由哇！他在那里虽然物质生活很享乐，但他被金锁拘系不自在呀。所以他想尽种种善巧方便，求有力的人帮助救他出离。一切的享受快乐都不要，总要设法勉强出狱为佳。佛以比喻来合法义，所以再告弥勒菩萨，此诸以怀疑心修净土法门的愚痴众生，也是有如此的过失。以疑惑心不了佛智，不信佛力悲愿威神故，生到极乐世界边地，七宝宫殿。有如小王子被关在七宝牢狱，虽然无有刑罚的苦报，甚至不会遭受一念恶事，可是五百岁中不能见佛，不能闻法，不能见菩萨僧，也不能分身散影到他方世界供养诸佛，修习自利化生之菩萨行。胎生众生以此不能见三宝为苦，虽然于七宝狱中也有种种快乐之事，此小王子亦是不乐意待在那宫殿里。若此胎生众生能认识到胎生的原因，正是在疑惑，疑惑乃根本之罪。由此生起殷重忏悔惭愧心，责备自心，唯愿阿弥陀佛垂慈哀怜加被，决定求离边地宫殿，即得从疑城胎宫中出来，当即往诣阿弥陀如来所，至诚恭敬顶礼，广修供养。亦现神通妙用，分身散影遍至他方无量无数世界诸佛所，修习自利利他的功德，诸如礼敬诸佛、称赞如来、广修供养乃至普皆回向。</w:t>
      </w:r>
    </w:p>
    <w:p w:rsidR="002238C9" w:rsidRDefault="002238C9" w:rsidP="00E65F34">
      <w:pPr>
        <w:ind w:firstLine="31680"/>
      </w:pPr>
      <w:r>
        <w:rPr>
          <w:rFonts w:hint="eastAsia"/>
        </w:rPr>
        <w:t>最后释尊苦口婆心对弥勒说：弥勒当知，修行净土法门的菩萨，如果对阿弥陀佛佛愿佛力以及净土法门事理因果，生起一念疑惑，不能相信的话，那是最大的损失。其损失就在于自他均失去当生了生脱死一生成佛之大利，是故一切净业行人应当明了信乐阿弥陀佛无上甚深奇妙之智慧。明信佛智者，乃不可思议之人。当即能得十方诸佛加被护念，能获胜妙果报。诚如经云：“尔时十方恒河诸佛，皆共赞彼安乐世界所有佛法不可思议，神通现化种种方便不可思议。若能有信如是之事，当知是人不可思议，所得业报亦不可思议。”（《阿弥陀鼓音声王陀罗尼经》）</w:t>
      </w:r>
    </w:p>
    <w:p w:rsidR="002238C9" w:rsidRDefault="002238C9" w:rsidP="00E65F34">
      <w:pPr>
        <w:ind w:firstLine="31680"/>
      </w:pPr>
      <w:r>
        <w:rPr>
          <w:rFonts w:hint="eastAsia"/>
        </w:rPr>
        <w:t>南无阿弥陀佛！</w:t>
      </w:r>
    </w:p>
    <w:p w:rsidR="002238C9" w:rsidRDefault="002238C9" w:rsidP="00E65F34">
      <w:pPr>
        <w:ind w:firstLine="31680"/>
      </w:pPr>
      <w:r>
        <w:rPr>
          <w:rFonts w:hint="eastAsia"/>
        </w:rPr>
        <w:t>（待续）</w:t>
      </w:r>
    </w:p>
    <w:p w:rsidR="002238C9" w:rsidRDefault="002238C9" w:rsidP="00C01874">
      <w:pPr>
        <w:pStyle w:val="Heading1"/>
      </w:pPr>
      <w:r>
        <w:rPr>
          <w:rFonts w:hint="eastAsia"/>
        </w:rPr>
        <w:t>《佛说无量寿经》讲记之四十二</w:t>
      </w:r>
    </w:p>
    <w:p w:rsidR="002238C9" w:rsidRDefault="002238C9" w:rsidP="00E65F34">
      <w:pPr>
        <w:ind w:firstLine="31680"/>
      </w:pPr>
      <w:r>
        <w:rPr>
          <w:rFonts w:hint="eastAsia"/>
        </w:rPr>
        <w:t>作者：释大安</w:t>
      </w:r>
    </w:p>
    <w:p w:rsidR="002238C9" w:rsidRDefault="002238C9" w:rsidP="00E65F34">
      <w:pPr>
        <w:ind w:firstLine="31680"/>
      </w:pPr>
      <w:r>
        <w:rPr>
          <w:rFonts w:hint="eastAsia"/>
        </w:rPr>
        <w:t>诸位大德比丘、诸位居士同修：</w:t>
      </w:r>
    </w:p>
    <w:p w:rsidR="002238C9" w:rsidRDefault="002238C9" w:rsidP="00E65F34">
      <w:pPr>
        <w:ind w:firstLine="31680"/>
      </w:pPr>
      <w:r>
        <w:rPr>
          <w:rFonts w:hint="eastAsia"/>
        </w:rPr>
        <w:t>请看经文：</w:t>
      </w:r>
    </w:p>
    <w:p w:rsidR="002238C9" w:rsidRPr="00EC1C46" w:rsidRDefault="002238C9" w:rsidP="00E65F34">
      <w:pPr>
        <w:ind w:firstLine="31680"/>
        <w:rPr>
          <w:rStyle w:val="Emphasis"/>
        </w:rPr>
      </w:pPr>
      <w:r w:rsidRPr="00EC1C46">
        <w:rPr>
          <w:rStyle w:val="Emphasis"/>
          <w:rFonts w:hint="eastAsia"/>
        </w:rPr>
        <w:t>弥勒菩萨白佛言：世尊，于此世界有几所不退菩萨生彼佛国？佛告弥勒：于此世界，六十七亿不退菩萨往生彼国。一一菩萨已曾供养无数诸佛，次如弥勒者也。诸小行菩萨及修习少功德者，不可称计，皆当往生。</w:t>
      </w:r>
    </w:p>
    <w:p w:rsidR="002238C9" w:rsidRDefault="002238C9" w:rsidP="00E65F34">
      <w:pPr>
        <w:ind w:firstLine="31680"/>
      </w:pPr>
      <w:r>
        <w:rPr>
          <w:rFonts w:hint="eastAsia"/>
        </w:rPr>
        <w:t>这是正宗分最后一章，即第三十三菩萨当生章，分三层加以界说。一此土菩萨往生，二他方大士往生，三十方无量众生往生。弥勒菩萨咨询往生数量的多少，一则阐明十方众生如流赴海的胜况，二则劝勉与会大众生仰慕心，同此流胜。首先，弥勒菩萨向释尊禀白：我们这个娑婆世界有多少不退转的菩萨往生到极乐国土？这里所问的是：即限于释迦牟尼佛一代时教所教化的众生，非论前佛后佛所化。释尊告诉弥勒：在这娑婆世界有六十七亿不退转的菩萨（圆教初住以上），往生到西方极乐世界。这些不退转菩萨，每一菩萨已曾在无量劫的积功累德中，供养过无量诸佛。宿因深厚，功德智慧甚广，顺次入大涅槃城。同于弥勒菩萨，一生补佛位。其小行菩萨，即十信位菩萨乃至初发心菩萨，因行功德智慧薄少的净业行人，信愿念佛，仰凭佛力，皆当往生的数量，不可称计。</w:t>
      </w:r>
    </w:p>
    <w:p w:rsidR="002238C9" w:rsidRDefault="002238C9" w:rsidP="00E65F34">
      <w:pPr>
        <w:ind w:firstLine="31680"/>
      </w:pPr>
    </w:p>
    <w:p w:rsidR="002238C9" w:rsidRDefault="002238C9" w:rsidP="00E65F34">
      <w:pPr>
        <w:ind w:firstLine="31680"/>
      </w:pPr>
      <w:r>
        <w:rPr>
          <w:rFonts w:hint="eastAsia"/>
        </w:rPr>
        <w:t>请看经文：</w:t>
      </w:r>
    </w:p>
    <w:p w:rsidR="002238C9" w:rsidRPr="00EC1C46" w:rsidRDefault="002238C9" w:rsidP="00E65F34">
      <w:pPr>
        <w:ind w:firstLine="31680"/>
        <w:rPr>
          <w:rStyle w:val="Emphasis"/>
        </w:rPr>
      </w:pPr>
      <w:r w:rsidRPr="00EC1C46">
        <w:rPr>
          <w:rStyle w:val="Emphasis"/>
          <w:rFonts w:hint="eastAsia"/>
        </w:rPr>
        <w:t>佛告弥勒：不但我刹诸菩萨等往生彼国，他方佛土亦复如是。其第一佛名曰远照，彼有百八十亿菩萨，皆当往生；其第二佛名曰宝藏，彼有九十亿菩萨，皆当往生；其第三佛名曰无量音，彼有二百二十亿菩萨，皆当往生；其第四佛名曰甘露味，彼有二百五十亿菩萨，皆当往生；其第五佛名曰龙胜，彼有十四亿菩萨，皆当往生；其第六佛名曰胜力，彼有万四千菩萨，皆当往生；其第七佛名曰师子，彼有五百菩萨，皆当往生；其第八佛名曰离垢光，彼有八十亿菩萨，皆当往生；其第九佛名曰德首，彼有六十亿菩萨，皆当往生；其第十佛名曰妙德山，彼有六十亿菩萨，皆当往生；其第十一佛名曰人王，彼有十亿菩萨，皆当往生；其第十二佛名曰无上华，彼有无数不可称计诸菩萨众，皆不退转，智慧勇猛，已曾供养无量诸佛，于七日中即能摄取百千亿劫大士所修坚固之法，斯等菩萨皆当往生；其第十三佛名曰无畏，彼有七百九十亿大菩萨众，诸小菩萨及比丘等不可称计，皆当往生。</w:t>
      </w:r>
    </w:p>
    <w:p w:rsidR="002238C9" w:rsidRDefault="002238C9" w:rsidP="00E65F34">
      <w:pPr>
        <w:ind w:firstLine="31680"/>
      </w:pPr>
    </w:p>
    <w:p w:rsidR="002238C9" w:rsidRDefault="002238C9" w:rsidP="00E65F34">
      <w:pPr>
        <w:ind w:firstLine="31680"/>
      </w:pPr>
      <w:r>
        <w:rPr>
          <w:rFonts w:hint="eastAsia"/>
        </w:rPr>
        <w:t>这一段经文是记叙他方佛国菩萨大士往生极乐净土的情形。这里胪列了十三佛国。释尊告弥勒菩萨：不但我所住持刹土的诸菩萨往生极乐世界，他方世界诸菩萨往生彼土，亦复如是。伊时，释尊就佛眼所见，现量地拈出十三佛刹往生的情形。其第一佛，名曰远照，彼国有一百八十亿菩萨，皆当往生；乃至其第十三佛，名曰无畏，彼佛刹土有七百九十亿大菩萨众，以及不可称计的诸小菩萨与比丘等，皆当往生极乐世界（详见经文）。其中特别标举第十二佛刹诸菩萨的功德。无上华佛所住持的刹土，有无数不可称计诸菩萨众，他们宿善深厚，悉皆证入不退转位，智慧深广，勇猛精进，已曾承事供养过无量诸佛，入事事无碍、念劫圆融之境界；能于七日中，摄取百千亿劫所有菩萨所修的坚固之法，即称性无漏之法，寂照不二，无作妙用，自行化他，得大自在。唐译本之《无量寿经》云：这些大菩萨具大精进，发趣一乘，于七日中，能令众生，离百千亿那由他劫生死流转。证知这些大菩萨有很殊胜的自行化他的德能。如是大菩萨至诚愿求往生，与普贤菩萨、文殊菩萨志愿往生同一志趣。为十方众生作出表范，并以赞叹无上华佛处诸菩萨的功德，今例其他佛刹的菩萨功德，亦复如是。令人油生高山仰止、见贤思齐之心。</w:t>
      </w:r>
    </w:p>
    <w:p w:rsidR="002238C9" w:rsidRDefault="002238C9" w:rsidP="00E65F34">
      <w:pPr>
        <w:ind w:firstLine="31680"/>
      </w:pPr>
      <w:r>
        <w:rPr>
          <w:rFonts w:hint="eastAsia"/>
        </w:rPr>
        <w:t>请看经文：</w:t>
      </w:r>
    </w:p>
    <w:p w:rsidR="002238C9" w:rsidRPr="00EC1C46" w:rsidRDefault="002238C9" w:rsidP="00E65F34">
      <w:pPr>
        <w:ind w:firstLine="31680"/>
        <w:rPr>
          <w:rStyle w:val="Emphasis"/>
        </w:rPr>
      </w:pPr>
      <w:r w:rsidRPr="00EC1C46">
        <w:rPr>
          <w:rStyle w:val="Emphasis"/>
          <w:rFonts w:hint="eastAsia"/>
        </w:rPr>
        <w:t>佛语弥勒：不但此十四佛国中诸菩萨等当往生也，十方世界无量佛国其往生者亦复如是，甚多无数。我但说十方诸佛名号及菩萨、比丘生彼国者，昼夜一劫尚未能尽，我今为汝略说之耳。</w:t>
      </w:r>
    </w:p>
    <w:p w:rsidR="002238C9" w:rsidRDefault="002238C9" w:rsidP="00E65F34">
      <w:pPr>
        <w:ind w:firstLine="31680"/>
      </w:pPr>
      <w:r>
        <w:rPr>
          <w:rFonts w:hint="eastAsia"/>
        </w:rPr>
        <w:t>这段经文是论叙十方刹土无量众生往生的情形。释尊又告弥勒菩萨：不但前面所述的十四佛国中诸菩萨众及比丘当往生极乐世界，十方无量无边的佛国，诸菩萨、比丘、及天人往生极乐世界的数量，也是甚多无数。我（</w:t>
      </w:r>
      <w:r w:rsidRPr="00526684">
        <w:rPr>
          <w:rStyle w:val="Char"/>
          <w:rFonts w:hint="eastAsia"/>
          <w:sz w:val="28"/>
        </w:rPr>
        <w:t>释尊自称</w:t>
      </w:r>
      <w:r>
        <w:rPr>
          <w:rFonts w:hint="eastAsia"/>
        </w:rPr>
        <w:t>）但说十方诸佛的名号，以及诸菩萨比丘往生极乐世界的数量，用一劫的时间昼夜不休止地宣说，都没有办法宣说穷尽。我今在此法会中，只是为汝等，概略地述说少分而已。十方世界往生者无量无数，极乐世界悉能容纳，并无拥挤迫迮，证知极乐净土乃无穷大之法性土。沧溟纳百川而不溢，明镜含万象而有余。究竟如虚空，广大无边际。极乐世界量功德，不可思议。</w:t>
      </w:r>
    </w:p>
    <w:p w:rsidR="002238C9" w:rsidRDefault="002238C9" w:rsidP="00E65F34">
      <w:pPr>
        <w:ind w:firstLine="31680"/>
      </w:pPr>
      <w:r>
        <w:rPr>
          <w:rFonts w:hint="eastAsia"/>
        </w:rPr>
        <w:t>释尊述说本土及他方世界往生数量亦表明念佛往生净土一法，不惟契合娑婆众生的根机，乃能广契十方三世一切众生的根机，大畅十方诸佛度生出世之本怀，由是感得十方诸佛赞叹护念，大乘行人万善同归。我等穷子，闻斯妙法，自当撩衣便行，回归故园，切莫因循，当面错过。</w:t>
      </w:r>
    </w:p>
    <w:p w:rsidR="002238C9" w:rsidRDefault="002238C9" w:rsidP="00E65F34">
      <w:pPr>
        <w:ind w:firstLine="31680"/>
      </w:pPr>
      <w:r>
        <w:rPr>
          <w:rFonts w:hint="eastAsia"/>
        </w:rPr>
        <w:t>请看经文：</w:t>
      </w:r>
    </w:p>
    <w:p w:rsidR="002238C9" w:rsidRDefault="002238C9" w:rsidP="00E65F34">
      <w:pPr>
        <w:ind w:firstLine="31680"/>
        <w:rPr>
          <w:rStyle w:val="Emphasis"/>
        </w:rPr>
      </w:pPr>
      <w:r w:rsidRPr="00EC1C46">
        <w:rPr>
          <w:rStyle w:val="Emphasis"/>
          <w:rFonts w:hint="eastAsia"/>
        </w:rPr>
        <w:t>佛告弥勒：其有得闻彼佛名号，欢喜踊跃，乃至一念，当知此人为得大利，则是具足无上功德。是故弥勒，设有大火充满三千大千世界，要当过此，闻是经法，欢喜信乐，受持读诵，如说修行。所以者何？多有菩萨欲闻此经而不能得。若有众生闻此经者，于无上道终不退转。是故应当专心信受，持诵说行。吾今为诸众生说此经法，令见无量寿佛，及其国土一切所有。所当为者，皆可求之。无得以我灭度之后，复生疑惑。</w:t>
      </w:r>
    </w:p>
    <w:p w:rsidR="002238C9" w:rsidRDefault="002238C9" w:rsidP="00E65F34">
      <w:pPr>
        <w:ind w:firstLine="31680"/>
      </w:pPr>
      <w:r>
        <w:rPr>
          <w:rFonts w:hint="eastAsia"/>
        </w:rPr>
        <w:t>这是本经流通分，有三个章节。这是第三十四独留此经章。释尊对弥勒菩萨的殷重付嘱，为使后后出世佛，传传相续，净土妙法永无断绝。</w:t>
      </w:r>
    </w:p>
    <w:p w:rsidR="002238C9" w:rsidRDefault="002238C9" w:rsidP="00E65F34">
      <w:pPr>
        <w:ind w:firstLine="31680"/>
      </w:pPr>
      <w:r>
        <w:rPr>
          <w:rFonts w:hint="eastAsia"/>
        </w:rPr>
        <w:t>释尊告弥勒菩萨：十方众生若有闻信彼阿弥陀佛名号，心生欢喜，一时踊跃，乃至一念，当知此具信之人，契入阿弥陀佛大悲愿海，即能得阿弥陀佛及十方诸佛之护念加持，获了生死成佛道之大利。信愿持名，全摄佛功德为自功德，即能具足大乘圆教之无上功德，契入事事无碍法界。诚如彻悟大师所开示：“原此一念，本是法界，从缘而起。缘无自性，全体法界。故得横遍十方，竖穷三际，离过绝非，不可思议。法尔具此威神，法尔具此功用。今以此念，念于西方阿弥陀佛，求生极乐净土。正当念时，西方依正在我心中，而我此心已在西方依正之内。如两镜交光，相含互照，此横遍十方之相也。若约竖穷三际，则念佛时，即见佛时，亦即成佛时。求生时，即往生时，亦即度生时。三际同时，更无前后。”（</w:t>
      </w:r>
      <w:r w:rsidRPr="00526684">
        <w:rPr>
          <w:rStyle w:val="Char"/>
          <w:rFonts w:hint="eastAsia"/>
          <w:sz w:val="28"/>
        </w:rPr>
        <w:t>《彻悟禅师全集》</w:t>
      </w:r>
      <w:r>
        <w:rPr>
          <w:rFonts w:hint="eastAsia"/>
        </w:rPr>
        <w:t>）可见，一念具足圆满不可思议功德，得一乘菩提涅槃之真实大利。</w:t>
      </w:r>
    </w:p>
    <w:p w:rsidR="002238C9" w:rsidRDefault="002238C9" w:rsidP="00E65F34">
      <w:pPr>
        <w:ind w:firstLine="31680"/>
      </w:pPr>
      <w:r>
        <w:rPr>
          <w:rFonts w:hint="eastAsia"/>
        </w:rPr>
        <w:t>有介于闻信阿弥陀佛名号，有如是胜妙功德，释尊便殷勤劝勉弥勒：假设有大火充满三千大千世界，为求法故，不生退屈谄伪之心，要当发起精进勇猛之志，穿过此大火，听闻此经所宣示的净土妙法，于此经典，生大欢喜心，生稀有难遭之想，深信好乐，受持读诵，如佛所教精进修行。为什么要这样去求法修法呢？乃是因为十方世界，有诸多菩萨，想要听闻这部经而不能得（</w:t>
      </w:r>
      <w:r w:rsidRPr="00526684">
        <w:rPr>
          <w:rStyle w:val="Char"/>
          <w:rFonts w:hint="eastAsia"/>
          <w:sz w:val="28"/>
        </w:rPr>
        <w:t>无净土善根福德故</w:t>
      </w:r>
      <w:r>
        <w:rPr>
          <w:rFonts w:hint="eastAsia"/>
        </w:rPr>
        <w:t>）。</w:t>
      </w:r>
    </w:p>
    <w:p w:rsidR="002238C9" w:rsidRDefault="002238C9" w:rsidP="00E65F34">
      <w:pPr>
        <w:ind w:firstLine="31680"/>
      </w:pPr>
      <w:r>
        <w:rPr>
          <w:rFonts w:hint="eastAsia"/>
        </w:rPr>
        <w:t>若有众生闻信此《无量寿经》，能得释迦、弥陀以及十方诸佛护念加持，必定于无上正真之道（</w:t>
      </w:r>
      <w:r w:rsidRPr="00526684">
        <w:rPr>
          <w:rStyle w:val="Char"/>
          <w:rFonts w:hint="eastAsia"/>
          <w:sz w:val="28"/>
        </w:rPr>
        <w:t>即阿耨多罗三藐三菩提</w:t>
      </w:r>
      <w:r>
        <w:rPr>
          <w:rFonts w:hint="eastAsia"/>
        </w:rPr>
        <w:t>），终不退转。证知，闻信净土法门者，即是得佛一生不退之记莂，何幸如之。</w:t>
      </w:r>
    </w:p>
    <w:p w:rsidR="002238C9" w:rsidRPr="00526684" w:rsidRDefault="002238C9" w:rsidP="00E65F34">
      <w:pPr>
        <w:ind w:firstLine="31680"/>
        <w:rPr>
          <w:rStyle w:val="Char"/>
          <w:sz w:val="28"/>
        </w:rPr>
      </w:pPr>
      <w:r>
        <w:rPr>
          <w:rFonts w:hint="eastAsia"/>
        </w:rPr>
        <w:t>在唐译本里面谈到，有些菩萨闻这部经得不到，虽然他有“大威德”，“能生佛法广大异门”，而修行通途自力法门的菩萨，由于不能听闻此经法故，有一亿菩萨退转阿耨多罗三藐三菩提。其原由诚如印祖所云：“九界众生离此法，上不能圆成佛道；十方诸佛舍此法，下不能普利群生。”反证此净土法门能令诸菩萨上能够速证圆成佛果，下能普度一切众生，即能不退转于阿耨多罗三藐三菩提。能否闻信此经法之损益如是。是故，一切净业行人，应当要专心一志、至诚恳切地信受此经，受持、读诵这部经。</w:t>
      </w:r>
      <w:r w:rsidRPr="00526684">
        <w:rPr>
          <w:rStyle w:val="Char"/>
          <w:rFonts w:hint="eastAsia"/>
          <w:sz w:val="28"/>
        </w:rPr>
        <w:t>（此亦总摄十法行：一书写，二供养，三转施，四听闻，五披读，六受持，七开示，八讽诵，九思惟，十修习。）</w:t>
      </w:r>
    </w:p>
    <w:p w:rsidR="002238C9" w:rsidRDefault="002238C9" w:rsidP="00E65F34">
      <w:pPr>
        <w:ind w:firstLine="31680"/>
      </w:pPr>
      <w:r>
        <w:rPr>
          <w:rFonts w:hint="eastAsia"/>
        </w:rPr>
        <w:t>最后，释尊总结性地劝勉，依经中法语而修行。我现在为汝等众生宣说此经妙法，深恐汝等尚存疑心，令汝等亲见阿弥陀佛以及极乐世界一切胜妙庄严；净土法门摄受一切众生离生死苦得涅槃乐，如是应当追求的生命解脱之道，汝等皆当求之，亦可成之；不得以我灭度之后再生起怀疑不信之心，由此而贪恋娑婆，解脱无期，可不哀哉。细味释尊如是苦心劝勉，哀愍我等众生之悲心，恩愈父母，虽粉身碎骨，亦莫能报答于百千万亿之一。唯有仰体佛慈，依教奉行庶几乎。</w:t>
      </w:r>
    </w:p>
    <w:p w:rsidR="002238C9" w:rsidRDefault="002238C9" w:rsidP="00E65F34">
      <w:pPr>
        <w:ind w:firstLine="31680"/>
      </w:pPr>
      <w:r>
        <w:rPr>
          <w:rFonts w:hint="eastAsia"/>
        </w:rPr>
        <w:t>请看经文：</w:t>
      </w:r>
    </w:p>
    <w:p w:rsidR="002238C9" w:rsidRPr="00EC1C46" w:rsidRDefault="002238C9" w:rsidP="00E65F34">
      <w:pPr>
        <w:ind w:firstLine="31680"/>
        <w:rPr>
          <w:rStyle w:val="Emphasis"/>
        </w:rPr>
      </w:pPr>
      <w:r w:rsidRPr="00EC1C46">
        <w:rPr>
          <w:rStyle w:val="Emphasis"/>
          <w:rFonts w:hint="eastAsia"/>
        </w:rPr>
        <w:t>当来之世，经道灭尽，我以慈悲哀愍，特留此经，止住百岁。其有众生值斯经者，随意所愿，皆可得度。佛语弥勒：如来兴世，难值难见；诸佛经道，难得难闻；菩萨胜法、诸波罗蜜，得闻亦难；遇善知识，闻法能行，此亦为难；若闻斯经，信乐受持，难中之难，无过此难。是故我法如是作，如是说，如是教，应当信顺，如法修行。</w:t>
      </w:r>
    </w:p>
    <w:p w:rsidR="002238C9" w:rsidRDefault="002238C9" w:rsidP="00E65F34">
      <w:pPr>
        <w:ind w:firstLine="31680"/>
      </w:pPr>
      <w:r>
        <w:rPr>
          <w:rFonts w:hint="eastAsia"/>
        </w:rPr>
        <w:t>释尊慈悲悬记，当来之世（</w:t>
      </w:r>
      <w:r w:rsidRPr="00526684">
        <w:rPr>
          <w:rStyle w:val="Char"/>
          <w:rFonts w:hint="eastAsia"/>
          <w:sz w:val="28"/>
        </w:rPr>
        <w:t>即释迦灭度后</w:t>
      </w:r>
      <w:r>
        <w:rPr>
          <w:rFonts w:hint="eastAsia"/>
        </w:rPr>
        <w:t>），按佛经悬记，佛教法运有三期，即正法一千年，像法一千年，末法一万年。末法万年之后，一切经道灭尽，诸如《楞严经》、《般舟三昧经》等大乘经典先灭，一切经道次第灭尽。减劫末至人寿十岁时，刀兵劫起，人多造恶，所执草木，悉成刀剑，互相杀害。于时，我（</w:t>
      </w:r>
      <w:r w:rsidRPr="00526684">
        <w:rPr>
          <w:rStyle w:val="Char"/>
          <w:rFonts w:hint="eastAsia"/>
          <w:sz w:val="28"/>
        </w:rPr>
        <w:t>释尊自称</w:t>
      </w:r>
      <w:r>
        <w:rPr>
          <w:rFonts w:hint="eastAsia"/>
        </w:rPr>
        <w:t>）以慈悲哀愍，特别留下此《无量寿经》住世不灭，只要一百年。处于刀兵灾的众生，由自相残杀之剧苦所迫，厌离心生，值遇此经法者，只要能信愿念佛，求生极乐，悉能蒙阿弥陀佛慈悲摄受，随其所愿，成办往生极乐之大事。可见，佛法渐灭之际，众生福薄慧浅，其他经典所示的自力法门难于应机，唯有念佛法门仰凭佛力，方可起死回生，对剧苦众生作最后的救度。一切经道都灭尽，但只要《无量寿经》还存在，亦等同于一切佛典也存在，由于六字洪名是大总持法门故，阿弥陀佛与娑婆世界极恶众生偏有缘故，阿弥陀佛大悲愿力大不可思议故。此经大畅十方诸佛度生出世之本怀，能得十方诸佛护念故。是故，我等末法众生须深知唯此法能得解脱，亟宜全身靠倒，一意西驰，方不负释尊、弥陀及十方诸佛独留此经之深重大悲。</w:t>
      </w:r>
    </w:p>
    <w:p w:rsidR="002238C9" w:rsidRDefault="002238C9" w:rsidP="00E65F34">
      <w:pPr>
        <w:ind w:firstLine="31680"/>
      </w:pPr>
      <w:r>
        <w:rPr>
          <w:rFonts w:hint="eastAsia"/>
        </w:rPr>
        <w:t>接着释尊慨叹地向弥勒菩萨述说五种难事，用以激活与会大众及未来有缘众生的净土善根。首先，是值佛出世难。如来出兴于世间，示现八相成道，这是众生难值难见，如优昙华，稀少难见。第二是佛法难闻。诸佛所说的菩提正法，不同于世间哲学、神学与科学，乃是佛陀现量亲证的法界真理，没有宿世善根福德的人，难得难闻。第三是信大乘佛法难。佛一代时教中，所开示的大乘菩萨殊胜行法，六度万行诸波罗蜜，以及佛所证的十力、四无畏、十八不共法等诸果德，境界宏阔，义理精深，迥出凡情，得闻如是大法，亦属难事。第四是遇善知识难。善知识是有道心，有智慧，能够化导学人令得见佛，发无上菩提心的良师。如果宿世未在三宝门中，广结善缘，培植善根，即难遇善知识。善知识于修学者关系重大，佛在《大涅槃经》云：“一切梵行因善知识，一切梵行因虽无量，说善知识则已摄尽。”由此普贤菩萨诲诱善财童子发一切生处恒不离善知识愿，偈云：“所有益我善知识，为我显示普贤行，常愿与我同集会，于我常生欢喜心。”（</w:t>
      </w:r>
      <w:r w:rsidRPr="00526684">
        <w:rPr>
          <w:rStyle w:val="Char"/>
          <w:rFonts w:hint="eastAsia"/>
          <w:sz w:val="28"/>
        </w:rPr>
        <w:t>《普贤行愿品》</w:t>
      </w:r>
      <w:r>
        <w:rPr>
          <w:rFonts w:hint="eastAsia"/>
        </w:rPr>
        <w:t>）前四种难事由浅入深，难度加大。相较而言，信此经，心生好乐，如说修持念佛往生一法，其难度超过前面的四种难事。于此世界上没有比这更难的，故云难中之难，无过此难。足证净土一法实乃一切世间极难信之法。释尊这五种难事来相较比况，是要令吾人生起稀有难遭之心，于难信法生决定信，火中生莲，诚为人中稀有人，人中妙好人，人中分陀利。</w:t>
      </w:r>
    </w:p>
    <w:p w:rsidR="002238C9" w:rsidRDefault="002238C9" w:rsidP="00E65F34">
      <w:pPr>
        <w:ind w:firstLine="31680"/>
      </w:pPr>
      <w:r>
        <w:rPr>
          <w:rFonts w:hint="eastAsia"/>
        </w:rPr>
        <w:t>最后，释尊以“三如是”作总结性的劝勉。由上文所列示的五难，衬托释尊以大慈悲愿力，惊入恶世火宅，来宣说净宗无上妙法。是故我（</w:t>
      </w:r>
      <w:r w:rsidRPr="00526684">
        <w:rPr>
          <w:rStyle w:val="Char"/>
          <w:rFonts w:hint="eastAsia"/>
          <w:sz w:val="28"/>
        </w:rPr>
        <w:t>释尊自称</w:t>
      </w:r>
      <w:r>
        <w:rPr>
          <w:rFonts w:hint="eastAsia"/>
        </w:rPr>
        <w:t>）法，特指释迦本师所得之阿耨多罗三藐三菩提法，即南无阿弥陀佛六字洪名。今以此果觉，全体授与浊恶众生，“如是作”，意谓释尊现量亲证阿弥陀佛大悲愿力名号度众生之胜妙，为拯济娑婆众生，于此耆阇崛法会中，法尔自然地放光现瑞，加持阿难殷勤请问作为发起。“如是说”，意谓释尊将其在菩提树下现量亲证的真相，即有极乐净土，有阿弥陀佛，阿弥陀佛大悲愿海，普度群萌之威神，以及法界当中有阿弥陀佛大愿缘起等事理、性相因果，称性如实宣说。“如是教”，是指顺应阿弥陀佛大愿的教法，信愿持名，求生极乐的根本，来如实教敕九法界众生，速生安养，速成佛果。不仅是娑婆教主释迦牟尼佛如是教，乃至于十方无量诸佛，亦如是教。由是，阿弥陀佛极乐世界遂尔成为法界之都，如万水朝东，若群星拱北。此土及十方世界往生极乐者无量无数。此乃释尊与十方诸佛“如是教”所致。吾人应当信受随顺释尊的慈悲教敕，依照本经所示“发菩提心，一向专念阿弥陀佛”的方法来修行，至诚恳切，如子忆母，感通佛力，带业横超三界，一生成办道业，实乃百千万劫稀有难逢之时也。</w:t>
      </w:r>
    </w:p>
    <w:p w:rsidR="002238C9" w:rsidRPr="00526684" w:rsidRDefault="002238C9" w:rsidP="00E65F34">
      <w:pPr>
        <w:ind w:firstLine="31680"/>
        <w:rPr>
          <w:rStyle w:val="Emphasis"/>
        </w:rPr>
      </w:pPr>
      <w:r w:rsidRPr="00526684">
        <w:rPr>
          <w:rStyle w:val="Emphasis"/>
          <w:rFonts w:hint="eastAsia"/>
        </w:rPr>
        <w:t>请看经文：</w:t>
      </w:r>
    </w:p>
    <w:p w:rsidR="002238C9" w:rsidRPr="00526684" w:rsidRDefault="002238C9" w:rsidP="00E65F34">
      <w:pPr>
        <w:ind w:firstLine="31680"/>
        <w:rPr>
          <w:rStyle w:val="Emphasis"/>
        </w:rPr>
      </w:pPr>
      <w:r w:rsidRPr="00526684">
        <w:rPr>
          <w:rStyle w:val="Emphasis"/>
          <w:rFonts w:hint="eastAsia"/>
        </w:rPr>
        <w:t>尔时世尊说此经法，无量众生皆发无上正觉之心。万二千那由他人，得清净法眼。二十二亿诸天人民，得阿那含果。八十万比丘，漏尽意解。四十亿菩萨得不退转，以弘誓功德而自庄严，于将来世当成正觉。</w:t>
      </w:r>
    </w:p>
    <w:p w:rsidR="002238C9" w:rsidRDefault="002238C9" w:rsidP="00E65F34">
      <w:pPr>
        <w:ind w:firstLine="31680"/>
      </w:pPr>
      <w:r>
        <w:rPr>
          <w:rFonts w:hint="eastAsia"/>
        </w:rPr>
        <w:t>此是第三十五闻法获益章，昭示闻此经之利益，诚为大不可思议。尔时，释尊于耆阇崛山，宣说此经法时，无量众生闻阿弥陀佛摄受接引往生净土之大悲愿力，皆发净土大菩提心（</w:t>
      </w:r>
      <w:r w:rsidRPr="00526684">
        <w:rPr>
          <w:rStyle w:val="Char"/>
          <w:rFonts w:hint="eastAsia"/>
          <w:sz w:val="28"/>
        </w:rPr>
        <w:t>即发愿往生极乐成佛度众生之心</w:t>
      </w:r>
      <w:r>
        <w:rPr>
          <w:rFonts w:hint="eastAsia"/>
        </w:rPr>
        <w:t>）。有一万二千亿人闻法见四圣谛，得到清净法眼，证须陀洹果（</w:t>
      </w:r>
      <w:r w:rsidRPr="00526684">
        <w:rPr>
          <w:rStyle w:val="Char"/>
          <w:rFonts w:hint="eastAsia"/>
          <w:sz w:val="28"/>
        </w:rPr>
        <w:t>声闻教的初果</w:t>
      </w:r>
      <w:r>
        <w:rPr>
          <w:rFonts w:hint="eastAsia"/>
        </w:rPr>
        <w:t>）。有二十二亿诸天人民得阿那含果（</w:t>
      </w:r>
      <w:r w:rsidRPr="00526684">
        <w:rPr>
          <w:rStyle w:val="Char"/>
          <w:rFonts w:hint="eastAsia"/>
          <w:sz w:val="28"/>
        </w:rPr>
        <w:t>声闻教三果</w:t>
      </w:r>
      <w:r>
        <w:rPr>
          <w:rFonts w:hint="eastAsia"/>
        </w:rPr>
        <w:t>）。八十万比丘闻此经法，断尽见思惑，而心意解脱，得阿罗汉果。有四十亿菩萨闻阿弥陀佛大愿威神，名号功德，得不退转位，</w:t>
      </w:r>
      <w:r>
        <w:t>(</w:t>
      </w:r>
      <w:r w:rsidRPr="00526684">
        <w:rPr>
          <w:rStyle w:val="Char"/>
          <w:rFonts w:hint="eastAsia"/>
          <w:sz w:val="28"/>
        </w:rPr>
        <w:t>即阿</w:t>
      </w:r>
      <w:r w:rsidRPr="00526684">
        <w:rPr>
          <w:rStyle w:val="Char"/>
          <w:rFonts w:ascii="宋体" w:eastAsia="宋体" w:hAnsi="宋体" w:cs="宋体" w:hint="eastAsia"/>
          <w:sz w:val="28"/>
        </w:rPr>
        <w:t>鞞</w:t>
      </w:r>
      <w:r w:rsidRPr="00526684">
        <w:rPr>
          <w:rStyle w:val="Char"/>
          <w:rFonts w:ascii="楷体_GB2312" w:hAnsi="楷体_GB2312" w:cs="楷体_GB2312" w:hint="eastAsia"/>
          <w:sz w:val="28"/>
        </w:rPr>
        <w:t>跋致</w:t>
      </w:r>
      <w:r w:rsidRPr="00526684">
        <w:rPr>
          <w:rStyle w:val="Char"/>
          <w:sz w:val="28"/>
        </w:rPr>
        <w:t>)</w:t>
      </w:r>
      <w:r>
        <w:rPr>
          <w:rFonts w:hint="eastAsia"/>
        </w:rPr>
        <w:t>，发起上求佛道、下化众生的弘愿大誓。以此弘誓功德来庄严自己的法身慧命，生生世世，自行化他，于将来世，必定往生极乐，见佛受记，成就无上正等正觉。如是众多人数闻经获益，可见无量寿法会盛况空前，他方世界的菩萨声闻及天人亦蒙释尊放光现瑞而云集此会道场，得闻此稀有妙法，得未曾有，妙感难思。</w:t>
      </w:r>
    </w:p>
    <w:p w:rsidR="002238C9" w:rsidRDefault="002238C9" w:rsidP="00E65F34">
      <w:pPr>
        <w:ind w:firstLine="31680"/>
      </w:pPr>
      <w:r>
        <w:rPr>
          <w:rFonts w:hint="eastAsia"/>
        </w:rPr>
        <w:t>彭际清居士注释此段经文，曾有一精辟评述，曰：“闻经之益，如是不可思议，皆是无量寿本愿力故，亦以本师威神加被故。凡有众生遇斯经者，其所获益亦当如是。如云发无上菩提之心，乃至将来世当成正觉，各在当人，非为分外。”（</w:t>
      </w:r>
      <w:r w:rsidRPr="00526684">
        <w:rPr>
          <w:rStyle w:val="Char"/>
          <w:rFonts w:hint="eastAsia"/>
          <w:sz w:val="28"/>
        </w:rPr>
        <w:t>《无量寿经起信论》</w:t>
      </w:r>
      <w:r>
        <w:rPr>
          <w:rFonts w:hint="eastAsia"/>
        </w:rPr>
        <w:t>）</w:t>
      </w:r>
    </w:p>
    <w:p w:rsidR="002238C9" w:rsidRDefault="002238C9" w:rsidP="00E65F34">
      <w:pPr>
        <w:ind w:firstLine="31680"/>
      </w:pPr>
      <w:r>
        <w:rPr>
          <w:rFonts w:hint="eastAsia"/>
        </w:rPr>
        <w:t>请看经文：</w:t>
      </w:r>
    </w:p>
    <w:p w:rsidR="002238C9" w:rsidRPr="00F454D8" w:rsidRDefault="002238C9" w:rsidP="00E65F34">
      <w:pPr>
        <w:ind w:firstLine="31680"/>
        <w:rPr>
          <w:rStyle w:val="Emphasis"/>
        </w:rPr>
      </w:pPr>
      <w:r w:rsidRPr="00F454D8">
        <w:rPr>
          <w:rStyle w:val="Emphasis"/>
          <w:rFonts w:hint="eastAsia"/>
        </w:rPr>
        <w:t>尔时三千大千世界六种震动，大光普照十方国土，百千音乐自然而作，无量妙华芬芬而降。佛说经已，弥勒菩萨及十方来诸菩萨众、长老阿难、诸大声闻、一切大众，靡不欢喜。</w:t>
      </w:r>
    </w:p>
    <w:p w:rsidR="002238C9" w:rsidRDefault="002238C9" w:rsidP="00E65F34">
      <w:pPr>
        <w:ind w:firstLine="31680"/>
      </w:pPr>
      <w:r>
        <w:rPr>
          <w:rFonts w:hint="eastAsia"/>
        </w:rPr>
        <w:t>这段最后的经文描述华乐普庆的盛况。尔时，即佛说《无量寿经》完毕时，法尔自然地呈现四种瑞相。一是三千大千世界六种震动（</w:t>
      </w:r>
      <w:r w:rsidRPr="00F454D8">
        <w:rPr>
          <w:rStyle w:val="Char"/>
          <w:rFonts w:hint="eastAsia"/>
          <w:sz w:val="28"/>
        </w:rPr>
        <w:t>即动、涌、起、震、吼、击</w:t>
      </w:r>
      <w:r>
        <w:rPr>
          <w:rFonts w:hint="eastAsia"/>
        </w:rPr>
        <w:t>），以此激活闻经众生宿世之净土善根，生稀有奇特之想。二者释迦本师与十方诸佛，同时放光，普照十方一切国土，以此来普觉一切众生；令他方世界众生开启净土善根，闻信阿弥陀佛名号，往生极乐净土。三是虚空中自然发生微妙和雅的乐音，歌扬赞叹阿弥陀佛极乐世界之妙法。四是天华，无量微妙香洁的天华，由虚空纷纷落下，表证菩萨因行之华庄严无量光寿之果德。这四种瑞相法尔自然地呈现，亦表证净土缘起乃法界一大事因缘。九法界众生由阿弥陀佛愿海而得究竟度脱，普天同庆。</w:t>
      </w:r>
    </w:p>
    <w:p w:rsidR="002238C9" w:rsidRDefault="002238C9" w:rsidP="00E65F34">
      <w:pPr>
        <w:ind w:firstLine="31680"/>
      </w:pPr>
      <w:r>
        <w:rPr>
          <w:rFonts w:hint="eastAsia"/>
        </w:rPr>
        <w:t>如是瑞相在《无量寿经》中亦有四处。第一处是发起序中，释尊放光现瑞，启导阿难起问，佛现出前所未有的欢愉之色，因阿难这一问，和盘托出普度众生之妙法。第二处，追溯往昔阿弥陀佛因地，法藏菩萨称性宣说四十八大愿之后，大地震动，天雨妙华，自然音乐空中赞言：“决定必成无上正觉！”即时感应，坚固信心。第三处是阿弥陀佛显现于灵鹫山上空，如黄金山，威德巍巍，放大光明，普照一切诸佛世界。第四处就是此段经文表述的情景，表证释尊所说真实不虚。这四种瑞相的呈示，彰显此经乃众经之王，此净土法门即至极圆顿之妙法。是故，释尊于法灭后，慈悲加持，独留此经百岁，广度众生，良有以也。</w:t>
      </w:r>
    </w:p>
    <w:p w:rsidR="002238C9" w:rsidRDefault="002238C9" w:rsidP="00E65F34">
      <w:pPr>
        <w:ind w:firstLine="31680"/>
      </w:pPr>
    </w:p>
    <w:p w:rsidR="002238C9" w:rsidRDefault="002238C9" w:rsidP="00E65F34">
      <w:pPr>
        <w:ind w:firstLine="31680"/>
      </w:pPr>
      <w:r>
        <w:rPr>
          <w:rFonts w:hint="eastAsia"/>
        </w:rPr>
        <w:t>释迦牟尼佛宣说《无量寿经》已，受嘱之弥勒菩萨以及十方世界前来参与此法会的无量诸佛菩萨众，以及本土之当机者，长老阿难与诸大声闻，还有与会的包括龙天八部在内的一切众生，幸闻此经，沦肌浃髓，自知当往生，心生大欢喜。万修万人去，何人不欣庆。</w:t>
      </w:r>
    </w:p>
    <w:p w:rsidR="002238C9" w:rsidRDefault="002238C9" w:rsidP="00E65F34">
      <w:pPr>
        <w:ind w:firstLine="31680"/>
      </w:pPr>
      <w:r>
        <w:rPr>
          <w:rFonts w:hint="eastAsia"/>
        </w:rPr>
        <w:t>吾辈五浊末法众生，幸闻此法，信愿念佛，作得生想，其悲伤欢喜之情，亦洋溢心怀。佛恩浩荡，何能仰报。惟一瓣心香，供养释迦弥陀以及十方诸佛。然诸供养中，法供养最，所谓如说修行供养，我等众生当仰遵佛敕，信愿持名，矢志安养，宝池德水长养莲胎。伏冀净业同仁悉发胜心，老实念佛，用卜同归莲邦之庆。</w:t>
      </w:r>
    </w:p>
    <w:p w:rsidR="002238C9" w:rsidRDefault="002238C9" w:rsidP="00E65F34">
      <w:pPr>
        <w:ind w:firstLine="31680"/>
      </w:pPr>
      <w:r>
        <w:rPr>
          <w:rFonts w:hint="eastAsia"/>
        </w:rPr>
        <w:t>南无阿弥陀佛！</w:t>
      </w:r>
    </w:p>
    <w:p w:rsidR="002238C9" w:rsidRPr="00C01874" w:rsidRDefault="002238C9" w:rsidP="00E65F34">
      <w:pPr>
        <w:ind w:firstLine="31680"/>
      </w:pPr>
      <w:r>
        <w:rPr>
          <w:rFonts w:hint="eastAsia"/>
        </w:rPr>
        <w:t>（全经完）</w:t>
      </w:r>
    </w:p>
    <w:sectPr w:rsidR="002238C9" w:rsidRPr="00C01874" w:rsidSect="0020280D">
      <w:headerReference w:type="even" r:id="rId10"/>
      <w:headerReference w:type="default" r:id="rId11"/>
      <w:footerReference w:type="even" r:id="rId12"/>
      <w:footerReference w:type="default" r:id="rId13"/>
      <w:headerReference w:type="first" r:id="rId14"/>
      <w:footerReference w:type="first" r:id="rId15"/>
      <w:pgSz w:w="11906" w:h="16838" w:code="9"/>
      <w:pgMar w:top="1440" w:right="1797" w:bottom="1440" w:left="1797" w:header="567" w:footer="624" w:gutter="0"/>
      <w:pgNumType w:start="1"/>
      <w:cols w:space="425"/>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238C9" w:rsidRDefault="002238C9" w:rsidP="00F15A9C">
      <w:pPr>
        <w:ind w:firstLine="31680"/>
      </w:pPr>
      <w:r>
        <w:separator/>
      </w:r>
    </w:p>
  </w:endnote>
  <w:endnote w:type="continuationSeparator" w:id="0">
    <w:p w:rsidR="002238C9" w:rsidRDefault="002238C9" w:rsidP="00F15A9C">
      <w:pPr>
        <w:ind w:firstLine="3168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080E0000" w:usb2="00000010" w:usb3="00000000" w:csb0="00040001" w:csb1="00000000"/>
  </w:font>
  <w:font w:name="黑体">
    <w:altName w:val="SimHei"/>
    <w:panose1 w:val="02010600030101010101"/>
    <w:charset w:val="86"/>
    <w:family w:val="auto"/>
    <w:pitch w:val="variable"/>
    <w:sig w:usb0="00000001" w:usb1="080E0000" w:usb2="00000010" w:usb3="00000000" w:csb0="00040000" w:csb1="00000000"/>
  </w:font>
  <w:font w:name="Cambria">
    <w:panose1 w:val="02040503050406030204"/>
    <w:charset w:val="00"/>
    <w:family w:val="roman"/>
    <w:pitch w:val="variable"/>
    <w:sig w:usb0="A00002EF" w:usb1="4000004B" w:usb2="00000000" w:usb3="00000000" w:csb0="0000009F" w:csb1="00000000"/>
  </w:font>
  <w:font w:name="楷体_GB2312">
    <w:panose1 w:val="02010609030101010101"/>
    <w:charset w:val="86"/>
    <w:family w:val="modern"/>
    <w:pitch w:val="fixed"/>
    <w:sig w:usb0="00000001" w:usb1="080E0000" w:usb2="00000010" w:usb3="00000000" w:csb0="0004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38C9" w:rsidRDefault="002238C9" w:rsidP="00F15A9C">
    <w:pPr>
      <w:pStyle w:val="Footer"/>
      <w:ind w:firstLine="31680"/>
    </w:pPr>
    <w:r>
      <w:rPr>
        <w:rStyle w:val="PageNumber"/>
      </w:rPr>
      <w:fldChar w:fldCharType="begin"/>
    </w:r>
    <w:r>
      <w:rPr>
        <w:rStyle w:val="PageNumber"/>
      </w:rPr>
      <w:instrText xml:space="preserve">PAGE  </w:instrText>
    </w:r>
    <w:r>
      <w:rPr>
        <w:rStyle w:val="PageNumber"/>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38C9" w:rsidRDefault="002238C9" w:rsidP="00F15A9C">
    <w:pPr>
      <w:pStyle w:val="Footer"/>
      <w:ind w:firstLine="31680"/>
      <w:jc w:val="center"/>
    </w:pPr>
    <w:fldSimple w:instr=" PAGE   \* MERGEFORMAT ">
      <w:r w:rsidRPr="00E65F34">
        <w:rPr>
          <w:noProof/>
          <w:lang w:val="zh-CN"/>
        </w:rPr>
        <w:t>1</w:t>
      </w:r>
    </w:fldSimple>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38C9" w:rsidRDefault="002238C9" w:rsidP="00F15A9C">
    <w:pPr>
      <w:pStyle w:val="Footer"/>
      <w:ind w:firstLine="3168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238C9" w:rsidRDefault="002238C9" w:rsidP="00F15A9C">
      <w:pPr>
        <w:ind w:firstLine="31680"/>
      </w:pPr>
      <w:r>
        <w:separator/>
      </w:r>
    </w:p>
  </w:footnote>
  <w:footnote w:type="continuationSeparator" w:id="0">
    <w:p w:rsidR="002238C9" w:rsidRDefault="002238C9" w:rsidP="00F15A9C">
      <w:pPr>
        <w:ind w:firstLine="3168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38C9" w:rsidRDefault="002238C9" w:rsidP="00E65F34">
    <w:pPr>
      <w:pStyle w:val="Header"/>
      <w:ind w:firstLine="3168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38C9" w:rsidRPr="000D487E" w:rsidRDefault="002238C9" w:rsidP="00F15A9C">
    <w:pPr>
      <w:pStyle w:val="Header"/>
      <w:ind w:firstLine="31680"/>
      <w:rPr>
        <w:rFonts w:ascii="黑体" w:eastAsia="黑体"/>
        <w:sz w:val="21"/>
        <w:szCs w:val="21"/>
      </w:rPr>
    </w:pPr>
    <w:r>
      <w:rPr>
        <w:rFonts w:ascii="黑体" w:eastAsia="黑体" w:hint="eastAsia"/>
        <w:sz w:val="21"/>
        <w:szCs w:val="21"/>
      </w:rPr>
      <w:t>阿弥陀佛净土群</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38C9" w:rsidRDefault="002238C9" w:rsidP="00F15A9C">
    <w:pPr>
      <w:pStyle w:val="Header"/>
      <w:ind w:firstLine="3168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6"/>
    <w:multiLevelType w:val="singleLevel"/>
    <w:tmpl w:val="00000006"/>
    <w:lvl w:ilvl="0">
      <w:start w:val="4"/>
      <w:numFmt w:val="chineseCounting"/>
      <w:suff w:val="nothing"/>
      <w:lvlText w:val="%1、"/>
      <w:lvlJc w:val="left"/>
      <w:rPr>
        <w:rFonts w:cs="Times New Roman"/>
      </w:rPr>
    </w:lvl>
  </w:abstractNum>
  <w:abstractNum w:abstractNumId="1">
    <w:nsid w:val="03366068"/>
    <w:multiLevelType w:val="hybridMultilevel"/>
    <w:tmpl w:val="8F70201C"/>
    <w:lvl w:ilvl="0" w:tplc="B42A45BC">
      <w:start w:val="1"/>
      <w:numFmt w:val="japaneseCounting"/>
      <w:lvlText w:val="%1、"/>
      <w:lvlJc w:val="left"/>
      <w:pPr>
        <w:tabs>
          <w:tab w:val="num" w:pos="960"/>
        </w:tabs>
        <w:ind w:left="960" w:hanging="480"/>
      </w:pPr>
      <w:rPr>
        <w:rFonts w:cs="Times New Roman" w:hint="default"/>
      </w:rPr>
    </w:lvl>
    <w:lvl w:ilvl="1" w:tplc="04090019" w:tentative="1">
      <w:start w:val="1"/>
      <w:numFmt w:val="lowerLetter"/>
      <w:lvlText w:val="%2)"/>
      <w:lvlJc w:val="left"/>
      <w:pPr>
        <w:tabs>
          <w:tab w:val="num" w:pos="1320"/>
        </w:tabs>
        <w:ind w:left="1320" w:hanging="420"/>
      </w:pPr>
      <w:rPr>
        <w:rFonts w:cs="Times New Roman"/>
      </w:rPr>
    </w:lvl>
    <w:lvl w:ilvl="2" w:tplc="0409001B" w:tentative="1">
      <w:start w:val="1"/>
      <w:numFmt w:val="lowerRoman"/>
      <w:lvlText w:val="%3."/>
      <w:lvlJc w:val="right"/>
      <w:pPr>
        <w:tabs>
          <w:tab w:val="num" w:pos="1740"/>
        </w:tabs>
        <w:ind w:left="1740" w:hanging="420"/>
      </w:pPr>
      <w:rPr>
        <w:rFonts w:cs="Times New Roman"/>
      </w:rPr>
    </w:lvl>
    <w:lvl w:ilvl="3" w:tplc="0409000F" w:tentative="1">
      <w:start w:val="1"/>
      <w:numFmt w:val="decimal"/>
      <w:lvlText w:val="%4."/>
      <w:lvlJc w:val="left"/>
      <w:pPr>
        <w:tabs>
          <w:tab w:val="num" w:pos="2160"/>
        </w:tabs>
        <w:ind w:left="2160" w:hanging="420"/>
      </w:pPr>
      <w:rPr>
        <w:rFonts w:cs="Times New Roman"/>
      </w:rPr>
    </w:lvl>
    <w:lvl w:ilvl="4" w:tplc="04090019" w:tentative="1">
      <w:start w:val="1"/>
      <w:numFmt w:val="lowerLetter"/>
      <w:lvlText w:val="%5)"/>
      <w:lvlJc w:val="left"/>
      <w:pPr>
        <w:tabs>
          <w:tab w:val="num" w:pos="2580"/>
        </w:tabs>
        <w:ind w:left="2580" w:hanging="420"/>
      </w:pPr>
      <w:rPr>
        <w:rFonts w:cs="Times New Roman"/>
      </w:rPr>
    </w:lvl>
    <w:lvl w:ilvl="5" w:tplc="0409001B" w:tentative="1">
      <w:start w:val="1"/>
      <w:numFmt w:val="lowerRoman"/>
      <w:lvlText w:val="%6."/>
      <w:lvlJc w:val="right"/>
      <w:pPr>
        <w:tabs>
          <w:tab w:val="num" w:pos="3000"/>
        </w:tabs>
        <w:ind w:left="3000" w:hanging="420"/>
      </w:pPr>
      <w:rPr>
        <w:rFonts w:cs="Times New Roman"/>
      </w:rPr>
    </w:lvl>
    <w:lvl w:ilvl="6" w:tplc="0409000F" w:tentative="1">
      <w:start w:val="1"/>
      <w:numFmt w:val="decimal"/>
      <w:lvlText w:val="%7."/>
      <w:lvlJc w:val="left"/>
      <w:pPr>
        <w:tabs>
          <w:tab w:val="num" w:pos="3420"/>
        </w:tabs>
        <w:ind w:left="3420" w:hanging="420"/>
      </w:pPr>
      <w:rPr>
        <w:rFonts w:cs="Times New Roman"/>
      </w:rPr>
    </w:lvl>
    <w:lvl w:ilvl="7" w:tplc="04090019" w:tentative="1">
      <w:start w:val="1"/>
      <w:numFmt w:val="lowerLetter"/>
      <w:lvlText w:val="%8)"/>
      <w:lvlJc w:val="left"/>
      <w:pPr>
        <w:tabs>
          <w:tab w:val="num" w:pos="3840"/>
        </w:tabs>
        <w:ind w:left="3840" w:hanging="420"/>
      </w:pPr>
      <w:rPr>
        <w:rFonts w:cs="Times New Roman"/>
      </w:rPr>
    </w:lvl>
    <w:lvl w:ilvl="8" w:tplc="0409001B" w:tentative="1">
      <w:start w:val="1"/>
      <w:numFmt w:val="lowerRoman"/>
      <w:lvlText w:val="%9."/>
      <w:lvlJc w:val="right"/>
      <w:pPr>
        <w:tabs>
          <w:tab w:val="num" w:pos="4260"/>
        </w:tabs>
        <w:ind w:left="4260" w:hanging="420"/>
      </w:pPr>
      <w:rPr>
        <w:rFonts w:cs="Times New Roman"/>
      </w:rPr>
    </w:lvl>
  </w:abstractNum>
  <w:abstractNum w:abstractNumId="2">
    <w:nsid w:val="09831637"/>
    <w:multiLevelType w:val="multilevel"/>
    <w:tmpl w:val="F3CC63BC"/>
    <w:lvl w:ilvl="0">
      <w:start w:val="4"/>
      <w:numFmt w:val="decimal"/>
      <w:lvlText w:val="%1"/>
      <w:lvlJc w:val="left"/>
      <w:pPr>
        <w:ind w:left="525" w:hanging="525"/>
      </w:pPr>
      <w:rPr>
        <w:rFonts w:cs="Times New Roman" w:hint="default"/>
      </w:rPr>
    </w:lvl>
    <w:lvl w:ilvl="1">
      <w:start w:val="44"/>
      <w:numFmt w:val="decimal"/>
      <w:lvlText w:val="%1.%2"/>
      <w:lvlJc w:val="left"/>
      <w:pPr>
        <w:ind w:left="525" w:hanging="525"/>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3">
    <w:nsid w:val="0AB31D15"/>
    <w:multiLevelType w:val="hybridMultilevel"/>
    <w:tmpl w:val="3B660F32"/>
    <w:lvl w:ilvl="0" w:tplc="04090013">
      <w:start w:val="1"/>
      <w:numFmt w:val="chineseCountingThousand"/>
      <w:lvlText w:val="%1、"/>
      <w:lvlJc w:val="left"/>
      <w:pPr>
        <w:ind w:left="900" w:hanging="420"/>
      </w:pPr>
      <w:rPr>
        <w:rFonts w:cs="Times New Roman"/>
      </w:rPr>
    </w:lvl>
    <w:lvl w:ilvl="1" w:tplc="560ECC8E">
      <w:start w:val="1"/>
      <w:numFmt w:val="decimal"/>
      <w:lvlText w:val="%2．"/>
      <w:lvlJc w:val="left"/>
      <w:pPr>
        <w:ind w:left="1740" w:hanging="840"/>
      </w:pPr>
      <w:rPr>
        <w:rFonts w:cs="Times New Roman" w:hint="default"/>
      </w:rPr>
    </w:lvl>
    <w:lvl w:ilvl="2" w:tplc="0409001B" w:tentative="1">
      <w:start w:val="1"/>
      <w:numFmt w:val="lowerRoman"/>
      <w:lvlText w:val="%3."/>
      <w:lvlJc w:val="right"/>
      <w:pPr>
        <w:ind w:left="1740" w:hanging="420"/>
      </w:pPr>
      <w:rPr>
        <w:rFonts w:cs="Times New Roman"/>
      </w:rPr>
    </w:lvl>
    <w:lvl w:ilvl="3" w:tplc="0409000F" w:tentative="1">
      <w:start w:val="1"/>
      <w:numFmt w:val="decimal"/>
      <w:lvlText w:val="%4."/>
      <w:lvlJc w:val="left"/>
      <w:pPr>
        <w:ind w:left="2160" w:hanging="420"/>
      </w:pPr>
      <w:rPr>
        <w:rFonts w:cs="Times New Roman"/>
      </w:rPr>
    </w:lvl>
    <w:lvl w:ilvl="4" w:tplc="04090019" w:tentative="1">
      <w:start w:val="1"/>
      <w:numFmt w:val="lowerLetter"/>
      <w:lvlText w:val="%5)"/>
      <w:lvlJc w:val="left"/>
      <w:pPr>
        <w:ind w:left="2580" w:hanging="420"/>
      </w:pPr>
      <w:rPr>
        <w:rFonts w:cs="Times New Roman"/>
      </w:rPr>
    </w:lvl>
    <w:lvl w:ilvl="5" w:tplc="0409001B" w:tentative="1">
      <w:start w:val="1"/>
      <w:numFmt w:val="lowerRoman"/>
      <w:lvlText w:val="%6."/>
      <w:lvlJc w:val="right"/>
      <w:pPr>
        <w:ind w:left="3000" w:hanging="420"/>
      </w:pPr>
      <w:rPr>
        <w:rFonts w:cs="Times New Roman"/>
      </w:rPr>
    </w:lvl>
    <w:lvl w:ilvl="6" w:tplc="0409000F" w:tentative="1">
      <w:start w:val="1"/>
      <w:numFmt w:val="decimal"/>
      <w:lvlText w:val="%7."/>
      <w:lvlJc w:val="left"/>
      <w:pPr>
        <w:ind w:left="3420" w:hanging="420"/>
      </w:pPr>
      <w:rPr>
        <w:rFonts w:cs="Times New Roman"/>
      </w:rPr>
    </w:lvl>
    <w:lvl w:ilvl="7" w:tplc="04090019" w:tentative="1">
      <w:start w:val="1"/>
      <w:numFmt w:val="lowerLetter"/>
      <w:lvlText w:val="%8)"/>
      <w:lvlJc w:val="left"/>
      <w:pPr>
        <w:ind w:left="3840" w:hanging="420"/>
      </w:pPr>
      <w:rPr>
        <w:rFonts w:cs="Times New Roman"/>
      </w:rPr>
    </w:lvl>
    <w:lvl w:ilvl="8" w:tplc="0409001B" w:tentative="1">
      <w:start w:val="1"/>
      <w:numFmt w:val="lowerRoman"/>
      <w:lvlText w:val="%9."/>
      <w:lvlJc w:val="right"/>
      <w:pPr>
        <w:ind w:left="4260" w:hanging="420"/>
      </w:pPr>
      <w:rPr>
        <w:rFonts w:cs="Times New Roman"/>
      </w:rPr>
    </w:lvl>
  </w:abstractNum>
  <w:abstractNum w:abstractNumId="4">
    <w:nsid w:val="0D83002C"/>
    <w:multiLevelType w:val="hybridMultilevel"/>
    <w:tmpl w:val="9802175A"/>
    <w:lvl w:ilvl="0" w:tplc="04090013">
      <w:start w:val="1"/>
      <w:numFmt w:val="chineseCountingThousand"/>
      <w:lvlText w:val="%1、"/>
      <w:lvlJc w:val="left"/>
      <w:pPr>
        <w:ind w:left="900" w:hanging="420"/>
      </w:pPr>
      <w:rPr>
        <w:rFonts w:cs="Times New Roman"/>
      </w:rPr>
    </w:lvl>
    <w:lvl w:ilvl="1" w:tplc="04090019">
      <w:start w:val="1"/>
      <w:numFmt w:val="lowerLetter"/>
      <w:lvlText w:val="%2)"/>
      <w:lvlJc w:val="left"/>
      <w:pPr>
        <w:ind w:left="1320" w:hanging="420"/>
      </w:pPr>
      <w:rPr>
        <w:rFonts w:cs="Times New Roman"/>
      </w:rPr>
    </w:lvl>
    <w:lvl w:ilvl="2" w:tplc="0409001B" w:tentative="1">
      <w:start w:val="1"/>
      <w:numFmt w:val="lowerRoman"/>
      <w:lvlText w:val="%3."/>
      <w:lvlJc w:val="right"/>
      <w:pPr>
        <w:ind w:left="1740" w:hanging="420"/>
      </w:pPr>
      <w:rPr>
        <w:rFonts w:cs="Times New Roman"/>
      </w:rPr>
    </w:lvl>
    <w:lvl w:ilvl="3" w:tplc="0409000F" w:tentative="1">
      <w:start w:val="1"/>
      <w:numFmt w:val="decimal"/>
      <w:lvlText w:val="%4."/>
      <w:lvlJc w:val="left"/>
      <w:pPr>
        <w:ind w:left="2160" w:hanging="420"/>
      </w:pPr>
      <w:rPr>
        <w:rFonts w:cs="Times New Roman"/>
      </w:rPr>
    </w:lvl>
    <w:lvl w:ilvl="4" w:tplc="04090019" w:tentative="1">
      <w:start w:val="1"/>
      <w:numFmt w:val="lowerLetter"/>
      <w:lvlText w:val="%5)"/>
      <w:lvlJc w:val="left"/>
      <w:pPr>
        <w:ind w:left="2580" w:hanging="420"/>
      </w:pPr>
      <w:rPr>
        <w:rFonts w:cs="Times New Roman"/>
      </w:rPr>
    </w:lvl>
    <w:lvl w:ilvl="5" w:tplc="0409001B" w:tentative="1">
      <w:start w:val="1"/>
      <w:numFmt w:val="lowerRoman"/>
      <w:lvlText w:val="%6."/>
      <w:lvlJc w:val="right"/>
      <w:pPr>
        <w:ind w:left="3000" w:hanging="420"/>
      </w:pPr>
      <w:rPr>
        <w:rFonts w:cs="Times New Roman"/>
      </w:rPr>
    </w:lvl>
    <w:lvl w:ilvl="6" w:tplc="0409000F" w:tentative="1">
      <w:start w:val="1"/>
      <w:numFmt w:val="decimal"/>
      <w:lvlText w:val="%7."/>
      <w:lvlJc w:val="left"/>
      <w:pPr>
        <w:ind w:left="3420" w:hanging="420"/>
      </w:pPr>
      <w:rPr>
        <w:rFonts w:cs="Times New Roman"/>
      </w:rPr>
    </w:lvl>
    <w:lvl w:ilvl="7" w:tplc="04090019" w:tentative="1">
      <w:start w:val="1"/>
      <w:numFmt w:val="lowerLetter"/>
      <w:lvlText w:val="%8)"/>
      <w:lvlJc w:val="left"/>
      <w:pPr>
        <w:ind w:left="3840" w:hanging="420"/>
      </w:pPr>
      <w:rPr>
        <w:rFonts w:cs="Times New Roman"/>
      </w:rPr>
    </w:lvl>
    <w:lvl w:ilvl="8" w:tplc="0409001B" w:tentative="1">
      <w:start w:val="1"/>
      <w:numFmt w:val="lowerRoman"/>
      <w:lvlText w:val="%9."/>
      <w:lvlJc w:val="right"/>
      <w:pPr>
        <w:ind w:left="4260" w:hanging="420"/>
      </w:pPr>
      <w:rPr>
        <w:rFonts w:cs="Times New Roman"/>
      </w:rPr>
    </w:lvl>
  </w:abstractNum>
  <w:abstractNum w:abstractNumId="5">
    <w:nsid w:val="0E365F2D"/>
    <w:multiLevelType w:val="hybridMultilevel"/>
    <w:tmpl w:val="63B69BF0"/>
    <w:lvl w:ilvl="0" w:tplc="D820CEE2">
      <w:start w:val="1"/>
      <w:numFmt w:val="decimal"/>
      <w:lvlText w:val="%1."/>
      <w:lvlJc w:val="left"/>
      <w:pPr>
        <w:ind w:left="840" w:hanging="360"/>
      </w:pPr>
      <w:rPr>
        <w:rFonts w:cs="Times New Roman" w:hint="default"/>
      </w:rPr>
    </w:lvl>
    <w:lvl w:ilvl="1" w:tplc="04090019" w:tentative="1">
      <w:start w:val="1"/>
      <w:numFmt w:val="lowerLetter"/>
      <w:lvlText w:val="%2)"/>
      <w:lvlJc w:val="left"/>
      <w:pPr>
        <w:ind w:left="1320" w:hanging="420"/>
      </w:pPr>
      <w:rPr>
        <w:rFonts w:cs="Times New Roman"/>
      </w:rPr>
    </w:lvl>
    <w:lvl w:ilvl="2" w:tplc="0409001B" w:tentative="1">
      <w:start w:val="1"/>
      <w:numFmt w:val="lowerRoman"/>
      <w:lvlText w:val="%3."/>
      <w:lvlJc w:val="right"/>
      <w:pPr>
        <w:ind w:left="1740" w:hanging="420"/>
      </w:pPr>
      <w:rPr>
        <w:rFonts w:cs="Times New Roman"/>
      </w:rPr>
    </w:lvl>
    <w:lvl w:ilvl="3" w:tplc="0409000F" w:tentative="1">
      <w:start w:val="1"/>
      <w:numFmt w:val="decimal"/>
      <w:lvlText w:val="%4."/>
      <w:lvlJc w:val="left"/>
      <w:pPr>
        <w:ind w:left="2160" w:hanging="420"/>
      </w:pPr>
      <w:rPr>
        <w:rFonts w:cs="Times New Roman"/>
      </w:rPr>
    </w:lvl>
    <w:lvl w:ilvl="4" w:tplc="04090019" w:tentative="1">
      <w:start w:val="1"/>
      <w:numFmt w:val="lowerLetter"/>
      <w:lvlText w:val="%5)"/>
      <w:lvlJc w:val="left"/>
      <w:pPr>
        <w:ind w:left="2580" w:hanging="420"/>
      </w:pPr>
      <w:rPr>
        <w:rFonts w:cs="Times New Roman"/>
      </w:rPr>
    </w:lvl>
    <w:lvl w:ilvl="5" w:tplc="0409001B" w:tentative="1">
      <w:start w:val="1"/>
      <w:numFmt w:val="lowerRoman"/>
      <w:lvlText w:val="%6."/>
      <w:lvlJc w:val="right"/>
      <w:pPr>
        <w:ind w:left="3000" w:hanging="420"/>
      </w:pPr>
      <w:rPr>
        <w:rFonts w:cs="Times New Roman"/>
      </w:rPr>
    </w:lvl>
    <w:lvl w:ilvl="6" w:tplc="0409000F" w:tentative="1">
      <w:start w:val="1"/>
      <w:numFmt w:val="decimal"/>
      <w:lvlText w:val="%7."/>
      <w:lvlJc w:val="left"/>
      <w:pPr>
        <w:ind w:left="3420" w:hanging="420"/>
      </w:pPr>
      <w:rPr>
        <w:rFonts w:cs="Times New Roman"/>
      </w:rPr>
    </w:lvl>
    <w:lvl w:ilvl="7" w:tplc="04090019" w:tentative="1">
      <w:start w:val="1"/>
      <w:numFmt w:val="lowerLetter"/>
      <w:lvlText w:val="%8)"/>
      <w:lvlJc w:val="left"/>
      <w:pPr>
        <w:ind w:left="3840" w:hanging="420"/>
      </w:pPr>
      <w:rPr>
        <w:rFonts w:cs="Times New Roman"/>
      </w:rPr>
    </w:lvl>
    <w:lvl w:ilvl="8" w:tplc="0409001B" w:tentative="1">
      <w:start w:val="1"/>
      <w:numFmt w:val="lowerRoman"/>
      <w:lvlText w:val="%9."/>
      <w:lvlJc w:val="right"/>
      <w:pPr>
        <w:ind w:left="4260" w:hanging="420"/>
      </w:pPr>
      <w:rPr>
        <w:rFonts w:cs="Times New Roman"/>
      </w:rPr>
    </w:lvl>
  </w:abstractNum>
  <w:abstractNum w:abstractNumId="6">
    <w:nsid w:val="0F3351E4"/>
    <w:multiLevelType w:val="hybridMultilevel"/>
    <w:tmpl w:val="125EFFE2"/>
    <w:lvl w:ilvl="0" w:tplc="AE7EA1A0">
      <w:start w:val="1"/>
      <w:numFmt w:val="decimal"/>
      <w:lvlText w:val="%1."/>
      <w:lvlJc w:val="left"/>
      <w:pPr>
        <w:ind w:left="1140" w:hanging="660"/>
      </w:pPr>
      <w:rPr>
        <w:rFonts w:cs="Times New Roman" w:hint="default"/>
      </w:rPr>
    </w:lvl>
    <w:lvl w:ilvl="1" w:tplc="04090019" w:tentative="1">
      <w:start w:val="1"/>
      <w:numFmt w:val="lowerLetter"/>
      <w:lvlText w:val="%2)"/>
      <w:lvlJc w:val="left"/>
      <w:pPr>
        <w:ind w:left="1320" w:hanging="420"/>
      </w:pPr>
      <w:rPr>
        <w:rFonts w:cs="Times New Roman"/>
      </w:rPr>
    </w:lvl>
    <w:lvl w:ilvl="2" w:tplc="0409001B" w:tentative="1">
      <w:start w:val="1"/>
      <w:numFmt w:val="lowerRoman"/>
      <w:lvlText w:val="%3."/>
      <w:lvlJc w:val="right"/>
      <w:pPr>
        <w:ind w:left="1740" w:hanging="420"/>
      </w:pPr>
      <w:rPr>
        <w:rFonts w:cs="Times New Roman"/>
      </w:rPr>
    </w:lvl>
    <w:lvl w:ilvl="3" w:tplc="0409000F" w:tentative="1">
      <w:start w:val="1"/>
      <w:numFmt w:val="decimal"/>
      <w:lvlText w:val="%4."/>
      <w:lvlJc w:val="left"/>
      <w:pPr>
        <w:ind w:left="2160" w:hanging="420"/>
      </w:pPr>
      <w:rPr>
        <w:rFonts w:cs="Times New Roman"/>
      </w:rPr>
    </w:lvl>
    <w:lvl w:ilvl="4" w:tplc="04090019" w:tentative="1">
      <w:start w:val="1"/>
      <w:numFmt w:val="lowerLetter"/>
      <w:lvlText w:val="%5)"/>
      <w:lvlJc w:val="left"/>
      <w:pPr>
        <w:ind w:left="2580" w:hanging="420"/>
      </w:pPr>
      <w:rPr>
        <w:rFonts w:cs="Times New Roman"/>
      </w:rPr>
    </w:lvl>
    <w:lvl w:ilvl="5" w:tplc="0409001B" w:tentative="1">
      <w:start w:val="1"/>
      <w:numFmt w:val="lowerRoman"/>
      <w:lvlText w:val="%6."/>
      <w:lvlJc w:val="right"/>
      <w:pPr>
        <w:ind w:left="3000" w:hanging="420"/>
      </w:pPr>
      <w:rPr>
        <w:rFonts w:cs="Times New Roman"/>
      </w:rPr>
    </w:lvl>
    <w:lvl w:ilvl="6" w:tplc="0409000F" w:tentative="1">
      <w:start w:val="1"/>
      <w:numFmt w:val="decimal"/>
      <w:lvlText w:val="%7."/>
      <w:lvlJc w:val="left"/>
      <w:pPr>
        <w:ind w:left="3420" w:hanging="420"/>
      </w:pPr>
      <w:rPr>
        <w:rFonts w:cs="Times New Roman"/>
      </w:rPr>
    </w:lvl>
    <w:lvl w:ilvl="7" w:tplc="04090019" w:tentative="1">
      <w:start w:val="1"/>
      <w:numFmt w:val="lowerLetter"/>
      <w:lvlText w:val="%8)"/>
      <w:lvlJc w:val="left"/>
      <w:pPr>
        <w:ind w:left="3840" w:hanging="420"/>
      </w:pPr>
      <w:rPr>
        <w:rFonts w:cs="Times New Roman"/>
      </w:rPr>
    </w:lvl>
    <w:lvl w:ilvl="8" w:tplc="0409001B" w:tentative="1">
      <w:start w:val="1"/>
      <w:numFmt w:val="lowerRoman"/>
      <w:lvlText w:val="%9."/>
      <w:lvlJc w:val="right"/>
      <w:pPr>
        <w:ind w:left="4260" w:hanging="420"/>
      </w:pPr>
      <w:rPr>
        <w:rFonts w:cs="Times New Roman"/>
      </w:rPr>
    </w:lvl>
  </w:abstractNum>
  <w:abstractNum w:abstractNumId="7">
    <w:nsid w:val="12F85B6F"/>
    <w:multiLevelType w:val="hybridMultilevel"/>
    <w:tmpl w:val="EDB82C5E"/>
    <w:lvl w:ilvl="0" w:tplc="04090001">
      <w:start w:val="1"/>
      <w:numFmt w:val="bullet"/>
      <w:lvlText w:val=""/>
      <w:lvlJc w:val="left"/>
      <w:pPr>
        <w:tabs>
          <w:tab w:val="num" w:pos="735"/>
        </w:tabs>
        <w:ind w:left="735" w:hanging="420"/>
      </w:pPr>
      <w:rPr>
        <w:rFonts w:ascii="Wingdings" w:hAnsi="Wingdings" w:hint="default"/>
      </w:rPr>
    </w:lvl>
    <w:lvl w:ilvl="1" w:tplc="04090003" w:tentative="1">
      <w:start w:val="1"/>
      <w:numFmt w:val="bullet"/>
      <w:lvlText w:val=""/>
      <w:lvlJc w:val="left"/>
      <w:pPr>
        <w:tabs>
          <w:tab w:val="num" w:pos="1155"/>
        </w:tabs>
        <w:ind w:left="1155" w:hanging="420"/>
      </w:pPr>
      <w:rPr>
        <w:rFonts w:ascii="Wingdings" w:hAnsi="Wingdings" w:hint="default"/>
      </w:rPr>
    </w:lvl>
    <w:lvl w:ilvl="2" w:tplc="04090005" w:tentative="1">
      <w:start w:val="1"/>
      <w:numFmt w:val="bullet"/>
      <w:lvlText w:val=""/>
      <w:lvlJc w:val="left"/>
      <w:pPr>
        <w:tabs>
          <w:tab w:val="num" w:pos="1575"/>
        </w:tabs>
        <w:ind w:left="1575" w:hanging="420"/>
      </w:pPr>
      <w:rPr>
        <w:rFonts w:ascii="Wingdings" w:hAnsi="Wingdings" w:hint="default"/>
      </w:rPr>
    </w:lvl>
    <w:lvl w:ilvl="3" w:tplc="04090001" w:tentative="1">
      <w:start w:val="1"/>
      <w:numFmt w:val="bullet"/>
      <w:lvlText w:val=""/>
      <w:lvlJc w:val="left"/>
      <w:pPr>
        <w:tabs>
          <w:tab w:val="num" w:pos="1995"/>
        </w:tabs>
        <w:ind w:left="1995" w:hanging="420"/>
      </w:pPr>
      <w:rPr>
        <w:rFonts w:ascii="Wingdings" w:hAnsi="Wingdings" w:hint="default"/>
      </w:rPr>
    </w:lvl>
    <w:lvl w:ilvl="4" w:tplc="04090003" w:tentative="1">
      <w:start w:val="1"/>
      <w:numFmt w:val="bullet"/>
      <w:lvlText w:val=""/>
      <w:lvlJc w:val="left"/>
      <w:pPr>
        <w:tabs>
          <w:tab w:val="num" w:pos="2415"/>
        </w:tabs>
        <w:ind w:left="2415" w:hanging="420"/>
      </w:pPr>
      <w:rPr>
        <w:rFonts w:ascii="Wingdings" w:hAnsi="Wingdings" w:hint="default"/>
      </w:rPr>
    </w:lvl>
    <w:lvl w:ilvl="5" w:tplc="04090005" w:tentative="1">
      <w:start w:val="1"/>
      <w:numFmt w:val="bullet"/>
      <w:lvlText w:val=""/>
      <w:lvlJc w:val="left"/>
      <w:pPr>
        <w:tabs>
          <w:tab w:val="num" w:pos="2835"/>
        </w:tabs>
        <w:ind w:left="2835" w:hanging="420"/>
      </w:pPr>
      <w:rPr>
        <w:rFonts w:ascii="Wingdings" w:hAnsi="Wingdings" w:hint="default"/>
      </w:rPr>
    </w:lvl>
    <w:lvl w:ilvl="6" w:tplc="04090001" w:tentative="1">
      <w:start w:val="1"/>
      <w:numFmt w:val="bullet"/>
      <w:lvlText w:val=""/>
      <w:lvlJc w:val="left"/>
      <w:pPr>
        <w:tabs>
          <w:tab w:val="num" w:pos="3255"/>
        </w:tabs>
        <w:ind w:left="3255" w:hanging="420"/>
      </w:pPr>
      <w:rPr>
        <w:rFonts w:ascii="Wingdings" w:hAnsi="Wingdings" w:hint="default"/>
      </w:rPr>
    </w:lvl>
    <w:lvl w:ilvl="7" w:tplc="04090003" w:tentative="1">
      <w:start w:val="1"/>
      <w:numFmt w:val="bullet"/>
      <w:lvlText w:val=""/>
      <w:lvlJc w:val="left"/>
      <w:pPr>
        <w:tabs>
          <w:tab w:val="num" w:pos="3675"/>
        </w:tabs>
        <w:ind w:left="3675" w:hanging="420"/>
      </w:pPr>
      <w:rPr>
        <w:rFonts w:ascii="Wingdings" w:hAnsi="Wingdings" w:hint="default"/>
      </w:rPr>
    </w:lvl>
    <w:lvl w:ilvl="8" w:tplc="04090005" w:tentative="1">
      <w:start w:val="1"/>
      <w:numFmt w:val="bullet"/>
      <w:lvlText w:val=""/>
      <w:lvlJc w:val="left"/>
      <w:pPr>
        <w:tabs>
          <w:tab w:val="num" w:pos="4095"/>
        </w:tabs>
        <w:ind w:left="4095" w:hanging="420"/>
      </w:pPr>
      <w:rPr>
        <w:rFonts w:ascii="Wingdings" w:hAnsi="Wingdings" w:hint="default"/>
      </w:rPr>
    </w:lvl>
  </w:abstractNum>
  <w:abstractNum w:abstractNumId="8">
    <w:nsid w:val="158A0708"/>
    <w:multiLevelType w:val="hybridMultilevel"/>
    <w:tmpl w:val="742E7F28"/>
    <w:lvl w:ilvl="0" w:tplc="2AFC616A">
      <w:start w:val="1"/>
      <w:numFmt w:val="decimal"/>
      <w:lvlText w:val="%1、"/>
      <w:lvlJc w:val="left"/>
      <w:pPr>
        <w:ind w:left="840" w:hanging="360"/>
      </w:pPr>
      <w:rPr>
        <w:rFonts w:cs="Times New Roman" w:hint="default"/>
      </w:rPr>
    </w:lvl>
    <w:lvl w:ilvl="1" w:tplc="04090019" w:tentative="1">
      <w:start w:val="1"/>
      <w:numFmt w:val="lowerLetter"/>
      <w:lvlText w:val="%2)"/>
      <w:lvlJc w:val="left"/>
      <w:pPr>
        <w:ind w:left="1320" w:hanging="420"/>
      </w:pPr>
      <w:rPr>
        <w:rFonts w:cs="Times New Roman"/>
      </w:rPr>
    </w:lvl>
    <w:lvl w:ilvl="2" w:tplc="0409001B" w:tentative="1">
      <w:start w:val="1"/>
      <w:numFmt w:val="lowerRoman"/>
      <w:lvlText w:val="%3."/>
      <w:lvlJc w:val="right"/>
      <w:pPr>
        <w:ind w:left="1740" w:hanging="420"/>
      </w:pPr>
      <w:rPr>
        <w:rFonts w:cs="Times New Roman"/>
      </w:rPr>
    </w:lvl>
    <w:lvl w:ilvl="3" w:tplc="0409000F" w:tentative="1">
      <w:start w:val="1"/>
      <w:numFmt w:val="decimal"/>
      <w:lvlText w:val="%4."/>
      <w:lvlJc w:val="left"/>
      <w:pPr>
        <w:ind w:left="2160" w:hanging="420"/>
      </w:pPr>
      <w:rPr>
        <w:rFonts w:cs="Times New Roman"/>
      </w:rPr>
    </w:lvl>
    <w:lvl w:ilvl="4" w:tplc="04090019" w:tentative="1">
      <w:start w:val="1"/>
      <w:numFmt w:val="lowerLetter"/>
      <w:lvlText w:val="%5)"/>
      <w:lvlJc w:val="left"/>
      <w:pPr>
        <w:ind w:left="2580" w:hanging="420"/>
      </w:pPr>
      <w:rPr>
        <w:rFonts w:cs="Times New Roman"/>
      </w:rPr>
    </w:lvl>
    <w:lvl w:ilvl="5" w:tplc="0409001B" w:tentative="1">
      <w:start w:val="1"/>
      <w:numFmt w:val="lowerRoman"/>
      <w:lvlText w:val="%6."/>
      <w:lvlJc w:val="right"/>
      <w:pPr>
        <w:ind w:left="3000" w:hanging="420"/>
      </w:pPr>
      <w:rPr>
        <w:rFonts w:cs="Times New Roman"/>
      </w:rPr>
    </w:lvl>
    <w:lvl w:ilvl="6" w:tplc="0409000F" w:tentative="1">
      <w:start w:val="1"/>
      <w:numFmt w:val="decimal"/>
      <w:lvlText w:val="%7."/>
      <w:lvlJc w:val="left"/>
      <w:pPr>
        <w:ind w:left="3420" w:hanging="420"/>
      </w:pPr>
      <w:rPr>
        <w:rFonts w:cs="Times New Roman"/>
      </w:rPr>
    </w:lvl>
    <w:lvl w:ilvl="7" w:tplc="04090019" w:tentative="1">
      <w:start w:val="1"/>
      <w:numFmt w:val="lowerLetter"/>
      <w:lvlText w:val="%8)"/>
      <w:lvlJc w:val="left"/>
      <w:pPr>
        <w:ind w:left="3840" w:hanging="420"/>
      </w:pPr>
      <w:rPr>
        <w:rFonts w:cs="Times New Roman"/>
      </w:rPr>
    </w:lvl>
    <w:lvl w:ilvl="8" w:tplc="0409001B" w:tentative="1">
      <w:start w:val="1"/>
      <w:numFmt w:val="lowerRoman"/>
      <w:lvlText w:val="%9."/>
      <w:lvlJc w:val="right"/>
      <w:pPr>
        <w:ind w:left="4260" w:hanging="420"/>
      </w:pPr>
      <w:rPr>
        <w:rFonts w:cs="Times New Roman"/>
      </w:rPr>
    </w:lvl>
  </w:abstractNum>
  <w:abstractNum w:abstractNumId="9">
    <w:nsid w:val="160035B2"/>
    <w:multiLevelType w:val="hybridMultilevel"/>
    <w:tmpl w:val="41329958"/>
    <w:lvl w:ilvl="0" w:tplc="04090001">
      <w:start w:val="1"/>
      <w:numFmt w:val="bullet"/>
      <w:lvlText w:val=""/>
      <w:lvlJc w:val="left"/>
      <w:pPr>
        <w:tabs>
          <w:tab w:val="num" w:pos="420"/>
        </w:tabs>
        <w:ind w:left="420" w:hanging="420"/>
      </w:pPr>
      <w:rPr>
        <w:rFonts w:ascii="Wingdings" w:hAnsi="Wingdings"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0">
    <w:nsid w:val="21643F4F"/>
    <w:multiLevelType w:val="hybridMultilevel"/>
    <w:tmpl w:val="5142D1EA"/>
    <w:lvl w:ilvl="0" w:tplc="E91460BE">
      <w:start w:val="1"/>
      <w:numFmt w:val="decimal"/>
      <w:lvlText w:val="%1."/>
      <w:lvlJc w:val="left"/>
      <w:pPr>
        <w:ind w:left="562" w:hanging="420"/>
      </w:pPr>
      <w:rPr>
        <w:rFonts w:cs="Times New Roman"/>
        <w:sz w:val="21"/>
        <w:szCs w:val="21"/>
      </w:rPr>
    </w:lvl>
    <w:lvl w:ilvl="1" w:tplc="04090019">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1">
    <w:nsid w:val="26833BDA"/>
    <w:multiLevelType w:val="hybridMultilevel"/>
    <w:tmpl w:val="A57E3E50"/>
    <w:lvl w:ilvl="0" w:tplc="04090013">
      <w:start w:val="1"/>
      <w:numFmt w:val="chineseCountingThousand"/>
      <w:lvlText w:val="%1、"/>
      <w:lvlJc w:val="left"/>
      <w:pPr>
        <w:ind w:left="926" w:hanging="420"/>
      </w:pPr>
      <w:rPr>
        <w:rFonts w:cs="Times New Roman"/>
      </w:rPr>
    </w:lvl>
    <w:lvl w:ilvl="1" w:tplc="04090019" w:tentative="1">
      <w:start w:val="1"/>
      <w:numFmt w:val="lowerLetter"/>
      <w:lvlText w:val="%2)"/>
      <w:lvlJc w:val="left"/>
      <w:pPr>
        <w:ind w:left="1346" w:hanging="420"/>
      </w:pPr>
      <w:rPr>
        <w:rFonts w:cs="Times New Roman"/>
      </w:rPr>
    </w:lvl>
    <w:lvl w:ilvl="2" w:tplc="0409001B" w:tentative="1">
      <w:start w:val="1"/>
      <w:numFmt w:val="lowerRoman"/>
      <w:lvlText w:val="%3."/>
      <w:lvlJc w:val="right"/>
      <w:pPr>
        <w:ind w:left="1766" w:hanging="420"/>
      </w:pPr>
      <w:rPr>
        <w:rFonts w:cs="Times New Roman"/>
      </w:rPr>
    </w:lvl>
    <w:lvl w:ilvl="3" w:tplc="0409000F" w:tentative="1">
      <w:start w:val="1"/>
      <w:numFmt w:val="decimal"/>
      <w:lvlText w:val="%4."/>
      <w:lvlJc w:val="left"/>
      <w:pPr>
        <w:ind w:left="2186" w:hanging="420"/>
      </w:pPr>
      <w:rPr>
        <w:rFonts w:cs="Times New Roman"/>
      </w:rPr>
    </w:lvl>
    <w:lvl w:ilvl="4" w:tplc="04090019" w:tentative="1">
      <w:start w:val="1"/>
      <w:numFmt w:val="lowerLetter"/>
      <w:lvlText w:val="%5)"/>
      <w:lvlJc w:val="left"/>
      <w:pPr>
        <w:ind w:left="2606" w:hanging="420"/>
      </w:pPr>
      <w:rPr>
        <w:rFonts w:cs="Times New Roman"/>
      </w:rPr>
    </w:lvl>
    <w:lvl w:ilvl="5" w:tplc="0409001B" w:tentative="1">
      <w:start w:val="1"/>
      <w:numFmt w:val="lowerRoman"/>
      <w:lvlText w:val="%6."/>
      <w:lvlJc w:val="right"/>
      <w:pPr>
        <w:ind w:left="3026" w:hanging="420"/>
      </w:pPr>
      <w:rPr>
        <w:rFonts w:cs="Times New Roman"/>
      </w:rPr>
    </w:lvl>
    <w:lvl w:ilvl="6" w:tplc="0409000F" w:tentative="1">
      <w:start w:val="1"/>
      <w:numFmt w:val="decimal"/>
      <w:lvlText w:val="%7."/>
      <w:lvlJc w:val="left"/>
      <w:pPr>
        <w:ind w:left="3446" w:hanging="420"/>
      </w:pPr>
      <w:rPr>
        <w:rFonts w:cs="Times New Roman"/>
      </w:rPr>
    </w:lvl>
    <w:lvl w:ilvl="7" w:tplc="04090019" w:tentative="1">
      <w:start w:val="1"/>
      <w:numFmt w:val="lowerLetter"/>
      <w:lvlText w:val="%8)"/>
      <w:lvlJc w:val="left"/>
      <w:pPr>
        <w:ind w:left="3866" w:hanging="420"/>
      </w:pPr>
      <w:rPr>
        <w:rFonts w:cs="Times New Roman"/>
      </w:rPr>
    </w:lvl>
    <w:lvl w:ilvl="8" w:tplc="0409001B" w:tentative="1">
      <w:start w:val="1"/>
      <w:numFmt w:val="lowerRoman"/>
      <w:lvlText w:val="%9."/>
      <w:lvlJc w:val="right"/>
      <w:pPr>
        <w:ind w:left="4286" w:hanging="420"/>
      </w:pPr>
      <w:rPr>
        <w:rFonts w:cs="Times New Roman"/>
      </w:rPr>
    </w:lvl>
  </w:abstractNum>
  <w:abstractNum w:abstractNumId="12">
    <w:nsid w:val="27E778ED"/>
    <w:multiLevelType w:val="hybridMultilevel"/>
    <w:tmpl w:val="7012C33E"/>
    <w:lvl w:ilvl="0" w:tplc="D6A86662">
      <w:start w:val="1"/>
      <w:numFmt w:val="chineseCountingThousand"/>
      <w:pStyle w:val="a"/>
      <w:lvlText w:val="%1、"/>
      <w:lvlJc w:val="left"/>
      <w:pPr>
        <w:ind w:left="900" w:hanging="420"/>
      </w:pPr>
      <w:rPr>
        <w:rFonts w:cs="Times New Roman"/>
      </w:rPr>
    </w:lvl>
    <w:lvl w:ilvl="1" w:tplc="04090019" w:tentative="1">
      <w:start w:val="1"/>
      <w:numFmt w:val="lowerLetter"/>
      <w:lvlText w:val="%2)"/>
      <w:lvlJc w:val="left"/>
      <w:pPr>
        <w:ind w:left="1320" w:hanging="420"/>
      </w:pPr>
      <w:rPr>
        <w:rFonts w:cs="Times New Roman"/>
      </w:rPr>
    </w:lvl>
    <w:lvl w:ilvl="2" w:tplc="0409001B" w:tentative="1">
      <w:start w:val="1"/>
      <w:numFmt w:val="lowerRoman"/>
      <w:lvlText w:val="%3."/>
      <w:lvlJc w:val="right"/>
      <w:pPr>
        <w:ind w:left="1740" w:hanging="420"/>
      </w:pPr>
      <w:rPr>
        <w:rFonts w:cs="Times New Roman"/>
      </w:rPr>
    </w:lvl>
    <w:lvl w:ilvl="3" w:tplc="0409000F" w:tentative="1">
      <w:start w:val="1"/>
      <w:numFmt w:val="decimal"/>
      <w:lvlText w:val="%4."/>
      <w:lvlJc w:val="left"/>
      <w:pPr>
        <w:ind w:left="2160" w:hanging="420"/>
      </w:pPr>
      <w:rPr>
        <w:rFonts w:cs="Times New Roman"/>
      </w:rPr>
    </w:lvl>
    <w:lvl w:ilvl="4" w:tplc="04090019" w:tentative="1">
      <w:start w:val="1"/>
      <w:numFmt w:val="lowerLetter"/>
      <w:lvlText w:val="%5)"/>
      <w:lvlJc w:val="left"/>
      <w:pPr>
        <w:ind w:left="2580" w:hanging="420"/>
      </w:pPr>
      <w:rPr>
        <w:rFonts w:cs="Times New Roman"/>
      </w:rPr>
    </w:lvl>
    <w:lvl w:ilvl="5" w:tplc="0409001B" w:tentative="1">
      <w:start w:val="1"/>
      <w:numFmt w:val="lowerRoman"/>
      <w:lvlText w:val="%6."/>
      <w:lvlJc w:val="right"/>
      <w:pPr>
        <w:ind w:left="3000" w:hanging="420"/>
      </w:pPr>
      <w:rPr>
        <w:rFonts w:cs="Times New Roman"/>
      </w:rPr>
    </w:lvl>
    <w:lvl w:ilvl="6" w:tplc="0409000F" w:tentative="1">
      <w:start w:val="1"/>
      <w:numFmt w:val="decimal"/>
      <w:lvlText w:val="%7."/>
      <w:lvlJc w:val="left"/>
      <w:pPr>
        <w:ind w:left="3420" w:hanging="420"/>
      </w:pPr>
      <w:rPr>
        <w:rFonts w:cs="Times New Roman"/>
      </w:rPr>
    </w:lvl>
    <w:lvl w:ilvl="7" w:tplc="04090019" w:tentative="1">
      <w:start w:val="1"/>
      <w:numFmt w:val="lowerLetter"/>
      <w:lvlText w:val="%8)"/>
      <w:lvlJc w:val="left"/>
      <w:pPr>
        <w:ind w:left="3840" w:hanging="420"/>
      </w:pPr>
      <w:rPr>
        <w:rFonts w:cs="Times New Roman"/>
      </w:rPr>
    </w:lvl>
    <w:lvl w:ilvl="8" w:tplc="0409001B" w:tentative="1">
      <w:start w:val="1"/>
      <w:numFmt w:val="lowerRoman"/>
      <w:lvlText w:val="%9."/>
      <w:lvlJc w:val="right"/>
      <w:pPr>
        <w:ind w:left="4260" w:hanging="420"/>
      </w:pPr>
      <w:rPr>
        <w:rFonts w:cs="Times New Roman"/>
      </w:rPr>
    </w:lvl>
  </w:abstractNum>
  <w:abstractNum w:abstractNumId="13">
    <w:nsid w:val="29DF01D9"/>
    <w:multiLevelType w:val="hybridMultilevel"/>
    <w:tmpl w:val="46CEC7E8"/>
    <w:lvl w:ilvl="0" w:tplc="04090013">
      <w:start w:val="1"/>
      <w:numFmt w:val="chineseCountingThousand"/>
      <w:lvlText w:val="%1、"/>
      <w:lvlJc w:val="left"/>
      <w:pPr>
        <w:ind w:left="900" w:hanging="420"/>
      </w:pPr>
      <w:rPr>
        <w:rFonts w:cs="Times New Roman"/>
      </w:rPr>
    </w:lvl>
    <w:lvl w:ilvl="1" w:tplc="04090019" w:tentative="1">
      <w:start w:val="1"/>
      <w:numFmt w:val="lowerLetter"/>
      <w:lvlText w:val="%2)"/>
      <w:lvlJc w:val="left"/>
      <w:pPr>
        <w:ind w:left="1320" w:hanging="420"/>
      </w:pPr>
      <w:rPr>
        <w:rFonts w:cs="Times New Roman"/>
      </w:rPr>
    </w:lvl>
    <w:lvl w:ilvl="2" w:tplc="0409001B" w:tentative="1">
      <w:start w:val="1"/>
      <w:numFmt w:val="lowerRoman"/>
      <w:lvlText w:val="%3."/>
      <w:lvlJc w:val="right"/>
      <w:pPr>
        <w:ind w:left="1740" w:hanging="420"/>
      </w:pPr>
      <w:rPr>
        <w:rFonts w:cs="Times New Roman"/>
      </w:rPr>
    </w:lvl>
    <w:lvl w:ilvl="3" w:tplc="0409000F" w:tentative="1">
      <w:start w:val="1"/>
      <w:numFmt w:val="decimal"/>
      <w:lvlText w:val="%4."/>
      <w:lvlJc w:val="left"/>
      <w:pPr>
        <w:ind w:left="2160" w:hanging="420"/>
      </w:pPr>
      <w:rPr>
        <w:rFonts w:cs="Times New Roman"/>
      </w:rPr>
    </w:lvl>
    <w:lvl w:ilvl="4" w:tplc="04090019" w:tentative="1">
      <w:start w:val="1"/>
      <w:numFmt w:val="lowerLetter"/>
      <w:lvlText w:val="%5)"/>
      <w:lvlJc w:val="left"/>
      <w:pPr>
        <w:ind w:left="2580" w:hanging="420"/>
      </w:pPr>
      <w:rPr>
        <w:rFonts w:cs="Times New Roman"/>
      </w:rPr>
    </w:lvl>
    <w:lvl w:ilvl="5" w:tplc="0409001B" w:tentative="1">
      <w:start w:val="1"/>
      <w:numFmt w:val="lowerRoman"/>
      <w:lvlText w:val="%6."/>
      <w:lvlJc w:val="right"/>
      <w:pPr>
        <w:ind w:left="3000" w:hanging="420"/>
      </w:pPr>
      <w:rPr>
        <w:rFonts w:cs="Times New Roman"/>
      </w:rPr>
    </w:lvl>
    <w:lvl w:ilvl="6" w:tplc="0409000F" w:tentative="1">
      <w:start w:val="1"/>
      <w:numFmt w:val="decimal"/>
      <w:lvlText w:val="%7."/>
      <w:lvlJc w:val="left"/>
      <w:pPr>
        <w:ind w:left="3420" w:hanging="420"/>
      </w:pPr>
      <w:rPr>
        <w:rFonts w:cs="Times New Roman"/>
      </w:rPr>
    </w:lvl>
    <w:lvl w:ilvl="7" w:tplc="04090019" w:tentative="1">
      <w:start w:val="1"/>
      <w:numFmt w:val="lowerLetter"/>
      <w:lvlText w:val="%8)"/>
      <w:lvlJc w:val="left"/>
      <w:pPr>
        <w:ind w:left="3840" w:hanging="420"/>
      </w:pPr>
      <w:rPr>
        <w:rFonts w:cs="Times New Roman"/>
      </w:rPr>
    </w:lvl>
    <w:lvl w:ilvl="8" w:tplc="0409001B" w:tentative="1">
      <w:start w:val="1"/>
      <w:numFmt w:val="lowerRoman"/>
      <w:lvlText w:val="%9."/>
      <w:lvlJc w:val="right"/>
      <w:pPr>
        <w:ind w:left="4260" w:hanging="420"/>
      </w:pPr>
      <w:rPr>
        <w:rFonts w:cs="Times New Roman"/>
      </w:rPr>
    </w:lvl>
  </w:abstractNum>
  <w:abstractNum w:abstractNumId="14">
    <w:nsid w:val="2A6E7B5B"/>
    <w:multiLevelType w:val="hybridMultilevel"/>
    <w:tmpl w:val="43C07288"/>
    <w:lvl w:ilvl="0" w:tplc="04090013">
      <w:start w:val="1"/>
      <w:numFmt w:val="chineseCountingThousand"/>
      <w:lvlText w:val="%1、"/>
      <w:lvlJc w:val="left"/>
      <w:pPr>
        <w:ind w:left="846" w:hanging="420"/>
      </w:pPr>
      <w:rPr>
        <w:rFonts w:cs="Times New Roman"/>
      </w:rPr>
    </w:lvl>
    <w:lvl w:ilvl="1" w:tplc="04090019" w:tentative="1">
      <w:start w:val="1"/>
      <w:numFmt w:val="lowerLetter"/>
      <w:lvlText w:val="%2)"/>
      <w:lvlJc w:val="left"/>
      <w:pPr>
        <w:ind w:left="1266" w:hanging="420"/>
      </w:pPr>
      <w:rPr>
        <w:rFonts w:cs="Times New Roman"/>
      </w:rPr>
    </w:lvl>
    <w:lvl w:ilvl="2" w:tplc="0409001B" w:tentative="1">
      <w:start w:val="1"/>
      <w:numFmt w:val="lowerRoman"/>
      <w:lvlText w:val="%3."/>
      <w:lvlJc w:val="right"/>
      <w:pPr>
        <w:ind w:left="1686" w:hanging="420"/>
      </w:pPr>
      <w:rPr>
        <w:rFonts w:cs="Times New Roman"/>
      </w:rPr>
    </w:lvl>
    <w:lvl w:ilvl="3" w:tplc="0409000F" w:tentative="1">
      <w:start w:val="1"/>
      <w:numFmt w:val="decimal"/>
      <w:lvlText w:val="%4."/>
      <w:lvlJc w:val="left"/>
      <w:pPr>
        <w:ind w:left="2106" w:hanging="420"/>
      </w:pPr>
      <w:rPr>
        <w:rFonts w:cs="Times New Roman"/>
      </w:rPr>
    </w:lvl>
    <w:lvl w:ilvl="4" w:tplc="04090019" w:tentative="1">
      <w:start w:val="1"/>
      <w:numFmt w:val="lowerLetter"/>
      <w:lvlText w:val="%5)"/>
      <w:lvlJc w:val="left"/>
      <w:pPr>
        <w:ind w:left="2526" w:hanging="420"/>
      </w:pPr>
      <w:rPr>
        <w:rFonts w:cs="Times New Roman"/>
      </w:rPr>
    </w:lvl>
    <w:lvl w:ilvl="5" w:tplc="0409001B" w:tentative="1">
      <w:start w:val="1"/>
      <w:numFmt w:val="lowerRoman"/>
      <w:lvlText w:val="%6."/>
      <w:lvlJc w:val="right"/>
      <w:pPr>
        <w:ind w:left="2946" w:hanging="420"/>
      </w:pPr>
      <w:rPr>
        <w:rFonts w:cs="Times New Roman"/>
      </w:rPr>
    </w:lvl>
    <w:lvl w:ilvl="6" w:tplc="0409000F" w:tentative="1">
      <w:start w:val="1"/>
      <w:numFmt w:val="decimal"/>
      <w:lvlText w:val="%7."/>
      <w:lvlJc w:val="left"/>
      <w:pPr>
        <w:ind w:left="3366" w:hanging="420"/>
      </w:pPr>
      <w:rPr>
        <w:rFonts w:cs="Times New Roman"/>
      </w:rPr>
    </w:lvl>
    <w:lvl w:ilvl="7" w:tplc="04090019" w:tentative="1">
      <w:start w:val="1"/>
      <w:numFmt w:val="lowerLetter"/>
      <w:lvlText w:val="%8)"/>
      <w:lvlJc w:val="left"/>
      <w:pPr>
        <w:ind w:left="3786" w:hanging="420"/>
      </w:pPr>
      <w:rPr>
        <w:rFonts w:cs="Times New Roman"/>
      </w:rPr>
    </w:lvl>
    <w:lvl w:ilvl="8" w:tplc="0409001B" w:tentative="1">
      <w:start w:val="1"/>
      <w:numFmt w:val="lowerRoman"/>
      <w:lvlText w:val="%9."/>
      <w:lvlJc w:val="right"/>
      <w:pPr>
        <w:ind w:left="4206" w:hanging="420"/>
      </w:pPr>
      <w:rPr>
        <w:rFonts w:cs="Times New Roman"/>
      </w:rPr>
    </w:lvl>
  </w:abstractNum>
  <w:abstractNum w:abstractNumId="15">
    <w:nsid w:val="2D5B25FC"/>
    <w:multiLevelType w:val="hybridMultilevel"/>
    <w:tmpl w:val="E5A0A934"/>
    <w:lvl w:ilvl="0" w:tplc="04090013">
      <w:start w:val="1"/>
      <w:numFmt w:val="chineseCountingThousand"/>
      <w:lvlText w:val="%1、"/>
      <w:lvlJc w:val="left"/>
      <w:pPr>
        <w:ind w:left="900" w:hanging="420"/>
      </w:pPr>
      <w:rPr>
        <w:rFonts w:cs="Times New Roman"/>
      </w:rPr>
    </w:lvl>
    <w:lvl w:ilvl="1" w:tplc="04090019" w:tentative="1">
      <w:start w:val="1"/>
      <w:numFmt w:val="lowerLetter"/>
      <w:lvlText w:val="%2)"/>
      <w:lvlJc w:val="left"/>
      <w:pPr>
        <w:ind w:left="1320" w:hanging="420"/>
      </w:pPr>
      <w:rPr>
        <w:rFonts w:cs="Times New Roman"/>
      </w:rPr>
    </w:lvl>
    <w:lvl w:ilvl="2" w:tplc="0409001B" w:tentative="1">
      <w:start w:val="1"/>
      <w:numFmt w:val="lowerRoman"/>
      <w:lvlText w:val="%3."/>
      <w:lvlJc w:val="right"/>
      <w:pPr>
        <w:ind w:left="1740" w:hanging="420"/>
      </w:pPr>
      <w:rPr>
        <w:rFonts w:cs="Times New Roman"/>
      </w:rPr>
    </w:lvl>
    <w:lvl w:ilvl="3" w:tplc="0409000F" w:tentative="1">
      <w:start w:val="1"/>
      <w:numFmt w:val="decimal"/>
      <w:lvlText w:val="%4."/>
      <w:lvlJc w:val="left"/>
      <w:pPr>
        <w:ind w:left="2160" w:hanging="420"/>
      </w:pPr>
      <w:rPr>
        <w:rFonts w:cs="Times New Roman"/>
      </w:rPr>
    </w:lvl>
    <w:lvl w:ilvl="4" w:tplc="04090019" w:tentative="1">
      <w:start w:val="1"/>
      <w:numFmt w:val="lowerLetter"/>
      <w:lvlText w:val="%5)"/>
      <w:lvlJc w:val="left"/>
      <w:pPr>
        <w:ind w:left="2580" w:hanging="420"/>
      </w:pPr>
      <w:rPr>
        <w:rFonts w:cs="Times New Roman"/>
      </w:rPr>
    </w:lvl>
    <w:lvl w:ilvl="5" w:tplc="0409001B" w:tentative="1">
      <w:start w:val="1"/>
      <w:numFmt w:val="lowerRoman"/>
      <w:lvlText w:val="%6."/>
      <w:lvlJc w:val="right"/>
      <w:pPr>
        <w:ind w:left="3000" w:hanging="420"/>
      </w:pPr>
      <w:rPr>
        <w:rFonts w:cs="Times New Roman"/>
      </w:rPr>
    </w:lvl>
    <w:lvl w:ilvl="6" w:tplc="0409000F" w:tentative="1">
      <w:start w:val="1"/>
      <w:numFmt w:val="decimal"/>
      <w:lvlText w:val="%7."/>
      <w:lvlJc w:val="left"/>
      <w:pPr>
        <w:ind w:left="3420" w:hanging="420"/>
      </w:pPr>
      <w:rPr>
        <w:rFonts w:cs="Times New Roman"/>
      </w:rPr>
    </w:lvl>
    <w:lvl w:ilvl="7" w:tplc="04090019" w:tentative="1">
      <w:start w:val="1"/>
      <w:numFmt w:val="lowerLetter"/>
      <w:lvlText w:val="%8)"/>
      <w:lvlJc w:val="left"/>
      <w:pPr>
        <w:ind w:left="3840" w:hanging="420"/>
      </w:pPr>
      <w:rPr>
        <w:rFonts w:cs="Times New Roman"/>
      </w:rPr>
    </w:lvl>
    <w:lvl w:ilvl="8" w:tplc="0409001B" w:tentative="1">
      <w:start w:val="1"/>
      <w:numFmt w:val="lowerRoman"/>
      <w:lvlText w:val="%9."/>
      <w:lvlJc w:val="right"/>
      <w:pPr>
        <w:ind w:left="4260" w:hanging="420"/>
      </w:pPr>
      <w:rPr>
        <w:rFonts w:cs="Times New Roman"/>
      </w:rPr>
    </w:lvl>
  </w:abstractNum>
  <w:abstractNum w:abstractNumId="16">
    <w:nsid w:val="2E1802C1"/>
    <w:multiLevelType w:val="multilevel"/>
    <w:tmpl w:val="54163FF8"/>
    <w:lvl w:ilvl="0">
      <w:start w:val="1"/>
      <w:numFmt w:val="decimal"/>
      <w:lvlText w:val="%1."/>
      <w:lvlJc w:val="left"/>
      <w:pPr>
        <w:tabs>
          <w:tab w:val="num" w:pos="425"/>
        </w:tabs>
        <w:ind w:left="425" w:hanging="425"/>
      </w:pPr>
      <w:rPr>
        <w:rFonts w:cs="Times New Roman" w:hint="eastAsia"/>
      </w:rPr>
    </w:lvl>
    <w:lvl w:ilvl="1">
      <w:start w:val="1"/>
      <w:numFmt w:val="decimal"/>
      <w:lvlText w:val="%1.%2"/>
      <w:lvlJc w:val="left"/>
      <w:pPr>
        <w:tabs>
          <w:tab w:val="num" w:pos="2367"/>
        </w:tabs>
        <w:ind w:left="2367" w:hanging="567"/>
      </w:pPr>
      <w:rPr>
        <w:rFonts w:cs="Times New Roman" w:hint="eastAsia"/>
      </w:rPr>
    </w:lvl>
    <w:lvl w:ilvl="2">
      <w:start w:val="1"/>
      <w:numFmt w:val="chineseCountingThousand"/>
      <w:lvlText w:val="%3、"/>
      <w:lvlJc w:val="left"/>
      <w:pPr>
        <w:tabs>
          <w:tab w:val="num" w:pos="709"/>
        </w:tabs>
        <w:ind w:left="709" w:hanging="709"/>
      </w:pPr>
      <w:rPr>
        <w:rFonts w:cs="Times New Roman" w:hint="eastAsia"/>
      </w:rPr>
    </w:lvl>
    <w:lvl w:ilvl="3">
      <w:start w:val="1"/>
      <w:numFmt w:val="decimal"/>
      <w:lvlText w:val="%1.%2.%3.%4."/>
      <w:lvlJc w:val="left"/>
      <w:pPr>
        <w:tabs>
          <w:tab w:val="num" w:pos="851"/>
        </w:tabs>
        <w:ind w:left="851" w:hanging="851"/>
      </w:pPr>
      <w:rPr>
        <w:rFonts w:cs="Times New Roman" w:hint="eastAsia"/>
      </w:rPr>
    </w:lvl>
    <w:lvl w:ilvl="4">
      <w:start w:val="1"/>
      <w:numFmt w:val="decimal"/>
      <w:lvlText w:val="%1.%2.%3.%4.%5."/>
      <w:lvlJc w:val="left"/>
      <w:pPr>
        <w:tabs>
          <w:tab w:val="num" w:pos="992"/>
        </w:tabs>
        <w:ind w:left="992" w:hanging="992"/>
      </w:pPr>
      <w:rPr>
        <w:rFonts w:cs="Times New Roman" w:hint="eastAsia"/>
      </w:rPr>
    </w:lvl>
    <w:lvl w:ilvl="5">
      <w:start w:val="1"/>
      <w:numFmt w:val="decimal"/>
      <w:lvlText w:val="%1.%2.%3.%4.%5.%6."/>
      <w:lvlJc w:val="left"/>
      <w:pPr>
        <w:tabs>
          <w:tab w:val="num" w:pos="1134"/>
        </w:tabs>
        <w:ind w:left="1134" w:hanging="1134"/>
      </w:pPr>
      <w:rPr>
        <w:rFonts w:cs="Times New Roman" w:hint="eastAsia"/>
      </w:rPr>
    </w:lvl>
    <w:lvl w:ilvl="6">
      <w:start w:val="1"/>
      <w:numFmt w:val="decimal"/>
      <w:lvlText w:val="%1.%2.%3.%4.%5.%6.%7."/>
      <w:lvlJc w:val="left"/>
      <w:pPr>
        <w:tabs>
          <w:tab w:val="num" w:pos="1276"/>
        </w:tabs>
        <w:ind w:left="1276" w:hanging="1276"/>
      </w:pPr>
      <w:rPr>
        <w:rFonts w:cs="Times New Roman" w:hint="eastAsia"/>
      </w:rPr>
    </w:lvl>
    <w:lvl w:ilvl="7">
      <w:start w:val="1"/>
      <w:numFmt w:val="decimal"/>
      <w:lvlText w:val="%1.%2.%3.%4.%5.%6.%7.%8."/>
      <w:lvlJc w:val="left"/>
      <w:pPr>
        <w:tabs>
          <w:tab w:val="num" w:pos="1418"/>
        </w:tabs>
        <w:ind w:left="1418" w:hanging="1418"/>
      </w:pPr>
      <w:rPr>
        <w:rFonts w:cs="Times New Roman" w:hint="eastAsia"/>
      </w:rPr>
    </w:lvl>
    <w:lvl w:ilvl="8">
      <w:start w:val="1"/>
      <w:numFmt w:val="decimal"/>
      <w:lvlText w:val="%1.%2.%3.%4.%5.%6.%7.%8.%9."/>
      <w:lvlJc w:val="left"/>
      <w:pPr>
        <w:tabs>
          <w:tab w:val="num" w:pos="1559"/>
        </w:tabs>
        <w:ind w:left="1559" w:hanging="1559"/>
      </w:pPr>
      <w:rPr>
        <w:rFonts w:cs="Times New Roman" w:hint="eastAsia"/>
      </w:rPr>
    </w:lvl>
  </w:abstractNum>
  <w:abstractNum w:abstractNumId="17">
    <w:nsid w:val="361047CD"/>
    <w:multiLevelType w:val="hybridMultilevel"/>
    <w:tmpl w:val="A9604C26"/>
    <w:lvl w:ilvl="0" w:tplc="0DF6DB32">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8">
    <w:nsid w:val="36E53676"/>
    <w:multiLevelType w:val="hybridMultilevel"/>
    <w:tmpl w:val="01EE612A"/>
    <w:lvl w:ilvl="0" w:tplc="62EEDC04">
      <w:start w:val="7"/>
      <w:numFmt w:val="decimal"/>
      <w:lvlText w:val="%1、"/>
      <w:lvlJc w:val="left"/>
      <w:pPr>
        <w:ind w:left="801" w:hanging="375"/>
      </w:pPr>
      <w:rPr>
        <w:rFonts w:cs="Times New Roman" w:hint="default"/>
      </w:rPr>
    </w:lvl>
    <w:lvl w:ilvl="1" w:tplc="04090019" w:tentative="1">
      <w:start w:val="1"/>
      <w:numFmt w:val="lowerLetter"/>
      <w:lvlText w:val="%2)"/>
      <w:lvlJc w:val="left"/>
      <w:pPr>
        <w:ind w:left="1266" w:hanging="420"/>
      </w:pPr>
      <w:rPr>
        <w:rFonts w:cs="Times New Roman"/>
      </w:rPr>
    </w:lvl>
    <w:lvl w:ilvl="2" w:tplc="0409001B" w:tentative="1">
      <w:start w:val="1"/>
      <w:numFmt w:val="lowerRoman"/>
      <w:lvlText w:val="%3."/>
      <w:lvlJc w:val="right"/>
      <w:pPr>
        <w:ind w:left="1686" w:hanging="420"/>
      </w:pPr>
      <w:rPr>
        <w:rFonts w:cs="Times New Roman"/>
      </w:rPr>
    </w:lvl>
    <w:lvl w:ilvl="3" w:tplc="0409000F" w:tentative="1">
      <w:start w:val="1"/>
      <w:numFmt w:val="decimal"/>
      <w:lvlText w:val="%4."/>
      <w:lvlJc w:val="left"/>
      <w:pPr>
        <w:ind w:left="2106" w:hanging="420"/>
      </w:pPr>
      <w:rPr>
        <w:rFonts w:cs="Times New Roman"/>
      </w:rPr>
    </w:lvl>
    <w:lvl w:ilvl="4" w:tplc="04090019" w:tentative="1">
      <w:start w:val="1"/>
      <w:numFmt w:val="lowerLetter"/>
      <w:lvlText w:val="%5)"/>
      <w:lvlJc w:val="left"/>
      <w:pPr>
        <w:ind w:left="2526" w:hanging="420"/>
      </w:pPr>
      <w:rPr>
        <w:rFonts w:cs="Times New Roman"/>
      </w:rPr>
    </w:lvl>
    <w:lvl w:ilvl="5" w:tplc="0409001B" w:tentative="1">
      <w:start w:val="1"/>
      <w:numFmt w:val="lowerRoman"/>
      <w:lvlText w:val="%6."/>
      <w:lvlJc w:val="right"/>
      <w:pPr>
        <w:ind w:left="2946" w:hanging="420"/>
      </w:pPr>
      <w:rPr>
        <w:rFonts w:cs="Times New Roman"/>
      </w:rPr>
    </w:lvl>
    <w:lvl w:ilvl="6" w:tplc="0409000F" w:tentative="1">
      <w:start w:val="1"/>
      <w:numFmt w:val="decimal"/>
      <w:lvlText w:val="%7."/>
      <w:lvlJc w:val="left"/>
      <w:pPr>
        <w:ind w:left="3366" w:hanging="420"/>
      </w:pPr>
      <w:rPr>
        <w:rFonts w:cs="Times New Roman"/>
      </w:rPr>
    </w:lvl>
    <w:lvl w:ilvl="7" w:tplc="04090019" w:tentative="1">
      <w:start w:val="1"/>
      <w:numFmt w:val="lowerLetter"/>
      <w:lvlText w:val="%8)"/>
      <w:lvlJc w:val="left"/>
      <w:pPr>
        <w:ind w:left="3786" w:hanging="420"/>
      </w:pPr>
      <w:rPr>
        <w:rFonts w:cs="Times New Roman"/>
      </w:rPr>
    </w:lvl>
    <w:lvl w:ilvl="8" w:tplc="0409001B" w:tentative="1">
      <w:start w:val="1"/>
      <w:numFmt w:val="lowerRoman"/>
      <w:lvlText w:val="%9."/>
      <w:lvlJc w:val="right"/>
      <w:pPr>
        <w:ind w:left="4206" w:hanging="420"/>
      </w:pPr>
      <w:rPr>
        <w:rFonts w:cs="Times New Roman"/>
      </w:rPr>
    </w:lvl>
  </w:abstractNum>
  <w:abstractNum w:abstractNumId="19">
    <w:nsid w:val="374D40DC"/>
    <w:multiLevelType w:val="hybridMultilevel"/>
    <w:tmpl w:val="2E3E8D66"/>
    <w:lvl w:ilvl="0" w:tplc="04090001">
      <w:start w:val="1"/>
      <w:numFmt w:val="bullet"/>
      <w:lvlText w:val=""/>
      <w:lvlJc w:val="left"/>
      <w:pPr>
        <w:tabs>
          <w:tab w:val="num" w:pos="420"/>
        </w:tabs>
        <w:ind w:left="420" w:hanging="420"/>
      </w:pPr>
      <w:rPr>
        <w:rFonts w:ascii="Wingdings" w:hAnsi="Wingdings" w:hint="default"/>
      </w:rPr>
    </w:lvl>
    <w:lvl w:ilvl="1" w:tplc="0DF6DB32">
      <w:start w:val="1"/>
      <w:numFmt w:val="decimal"/>
      <w:lvlText w:val="%2、"/>
      <w:lvlJc w:val="left"/>
      <w:pPr>
        <w:tabs>
          <w:tab w:val="num" w:pos="780"/>
        </w:tabs>
        <w:ind w:left="780" w:hanging="360"/>
      </w:pPr>
      <w:rPr>
        <w:rFonts w:cs="Times New Roman"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0">
    <w:nsid w:val="37D10423"/>
    <w:multiLevelType w:val="multilevel"/>
    <w:tmpl w:val="B956CA64"/>
    <w:lvl w:ilvl="0">
      <w:start w:val="4"/>
      <w:numFmt w:val="decimal"/>
      <w:lvlText w:val="%1"/>
      <w:lvlJc w:val="left"/>
      <w:pPr>
        <w:ind w:left="420" w:hanging="420"/>
      </w:pPr>
      <w:rPr>
        <w:rFonts w:cs="Times New Roman" w:hint="default"/>
      </w:rPr>
    </w:lvl>
    <w:lvl w:ilvl="1">
      <w:start w:val="44"/>
      <w:numFmt w:val="decimal"/>
      <w:lvlText w:val="%1.%2"/>
      <w:lvlJc w:val="left"/>
      <w:pPr>
        <w:ind w:left="420" w:hanging="4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1">
    <w:nsid w:val="390118F2"/>
    <w:multiLevelType w:val="hybridMultilevel"/>
    <w:tmpl w:val="5B424944"/>
    <w:lvl w:ilvl="0" w:tplc="04090013">
      <w:start w:val="1"/>
      <w:numFmt w:val="chineseCountingThousand"/>
      <w:lvlText w:val="%1、"/>
      <w:lvlJc w:val="left"/>
      <w:pPr>
        <w:ind w:left="900" w:hanging="420"/>
      </w:pPr>
      <w:rPr>
        <w:rFonts w:cs="Times New Roman"/>
      </w:rPr>
    </w:lvl>
    <w:lvl w:ilvl="1" w:tplc="04090013">
      <w:start w:val="1"/>
      <w:numFmt w:val="chineseCountingThousand"/>
      <w:lvlText w:val="%2、"/>
      <w:lvlJc w:val="left"/>
      <w:pPr>
        <w:ind w:left="1320" w:hanging="420"/>
      </w:pPr>
      <w:rPr>
        <w:rFonts w:cs="Times New Roman"/>
      </w:rPr>
    </w:lvl>
    <w:lvl w:ilvl="2" w:tplc="0409001B" w:tentative="1">
      <w:start w:val="1"/>
      <w:numFmt w:val="lowerRoman"/>
      <w:lvlText w:val="%3."/>
      <w:lvlJc w:val="right"/>
      <w:pPr>
        <w:ind w:left="1740" w:hanging="420"/>
      </w:pPr>
      <w:rPr>
        <w:rFonts w:cs="Times New Roman"/>
      </w:rPr>
    </w:lvl>
    <w:lvl w:ilvl="3" w:tplc="0409000F" w:tentative="1">
      <w:start w:val="1"/>
      <w:numFmt w:val="decimal"/>
      <w:lvlText w:val="%4."/>
      <w:lvlJc w:val="left"/>
      <w:pPr>
        <w:ind w:left="2160" w:hanging="420"/>
      </w:pPr>
      <w:rPr>
        <w:rFonts w:cs="Times New Roman"/>
      </w:rPr>
    </w:lvl>
    <w:lvl w:ilvl="4" w:tplc="04090019" w:tentative="1">
      <w:start w:val="1"/>
      <w:numFmt w:val="lowerLetter"/>
      <w:lvlText w:val="%5)"/>
      <w:lvlJc w:val="left"/>
      <w:pPr>
        <w:ind w:left="2580" w:hanging="420"/>
      </w:pPr>
      <w:rPr>
        <w:rFonts w:cs="Times New Roman"/>
      </w:rPr>
    </w:lvl>
    <w:lvl w:ilvl="5" w:tplc="0409001B" w:tentative="1">
      <w:start w:val="1"/>
      <w:numFmt w:val="lowerRoman"/>
      <w:lvlText w:val="%6."/>
      <w:lvlJc w:val="right"/>
      <w:pPr>
        <w:ind w:left="3000" w:hanging="420"/>
      </w:pPr>
      <w:rPr>
        <w:rFonts w:cs="Times New Roman"/>
      </w:rPr>
    </w:lvl>
    <w:lvl w:ilvl="6" w:tplc="0409000F" w:tentative="1">
      <w:start w:val="1"/>
      <w:numFmt w:val="decimal"/>
      <w:lvlText w:val="%7."/>
      <w:lvlJc w:val="left"/>
      <w:pPr>
        <w:ind w:left="3420" w:hanging="420"/>
      </w:pPr>
      <w:rPr>
        <w:rFonts w:cs="Times New Roman"/>
      </w:rPr>
    </w:lvl>
    <w:lvl w:ilvl="7" w:tplc="04090019" w:tentative="1">
      <w:start w:val="1"/>
      <w:numFmt w:val="lowerLetter"/>
      <w:lvlText w:val="%8)"/>
      <w:lvlJc w:val="left"/>
      <w:pPr>
        <w:ind w:left="3840" w:hanging="420"/>
      </w:pPr>
      <w:rPr>
        <w:rFonts w:cs="Times New Roman"/>
      </w:rPr>
    </w:lvl>
    <w:lvl w:ilvl="8" w:tplc="0409001B" w:tentative="1">
      <w:start w:val="1"/>
      <w:numFmt w:val="lowerRoman"/>
      <w:lvlText w:val="%9."/>
      <w:lvlJc w:val="right"/>
      <w:pPr>
        <w:ind w:left="4260" w:hanging="420"/>
      </w:pPr>
      <w:rPr>
        <w:rFonts w:cs="Times New Roman"/>
      </w:rPr>
    </w:lvl>
  </w:abstractNum>
  <w:abstractNum w:abstractNumId="22">
    <w:nsid w:val="3D122AAA"/>
    <w:multiLevelType w:val="hybridMultilevel"/>
    <w:tmpl w:val="2FA8A026"/>
    <w:lvl w:ilvl="0" w:tplc="B0A2CCBE">
      <w:start w:val="1"/>
      <w:numFmt w:val="decimal"/>
      <w:lvlText w:val="%1、"/>
      <w:lvlJc w:val="left"/>
      <w:pPr>
        <w:ind w:left="857" w:hanging="375"/>
      </w:pPr>
      <w:rPr>
        <w:rFonts w:cs="Times New Roman" w:hint="default"/>
      </w:rPr>
    </w:lvl>
    <w:lvl w:ilvl="1" w:tplc="04090019" w:tentative="1">
      <w:start w:val="1"/>
      <w:numFmt w:val="lowerLetter"/>
      <w:lvlText w:val="%2)"/>
      <w:lvlJc w:val="left"/>
      <w:pPr>
        <w:ind w:left="1322" w:hanging="420"/>
      </w:pPr>
      <w:rPr>
        <w:rFonts w:cs="Times New Roman"/>
      </w:rPr>
    </w:lvl>
    <w:lvl w:ilvl="2" w:tplc="0409001B" w:tentative="1">
      <w:start w:val="1"/>
      <w:numFmt w:val="lowerRoman"/>
      <w:lvlText w:val="%3."/>
      <w:lvlJc w:val="right"/>
      <w:pPr>
        <w:ind w:left="1742" w:hanging="420"/>
      </w:pPr>
      <w:rPr>
        <w:rFonts w:cs="Times New Roman"/>
      </w:rPr>
    </w:lvl>
    <w:lvl w:ilvl="3" w:tplc="0409000F" w:tentative="1">
      <w:start w:val="1"/>
      <w:numFmt w:val="decimal"/>
      <w:lvlText w:val="%4."/>
      <w:lvlJc w:val="left"/>
      <w:pPr>
        <w:ind w:left="2162" w:hanging="420"/>
      </w:pPr>
      <w:rPr>
        <w:rFonts w:cs="Times New Roman"/>
      </w:rPr>
    </w:lvl>
    <w:lvl w:ilvl="4" w:tplc="04090019" w:tentative="1">
      <w:start w:val="1"/>
      <w:numFmt w:val="lowerLetter"/>
      <w:lvlText w:val="%5)"/>
      <w:lvlJc w:val="left"/>
      <w:pPr>
        <w:ind w:left="2582" w:hanging="420"/>
      </w:pPr>
      <w:rPr>
        <w:rFonts w:cs="Times New Roman"/>
      </w:rPr>
    </w:lvl>
    <w:lvl w:ilvl="5" w:tplc="0409001B" w:tentative="1">
      <w:start w:val="1"/>
      <w:numFmt w:val="lowerRoman"/>
      <w:lvlText w:val="%6."/>
      <w:lvlJc w:val="right"/>
      <w:pPr>
        <w:ind w:left="3002" w:hanging="420"/>
      </w:pPr>
      <w:rPr>
        <w:rFonts w:cs="Times New Roman"/>
      </w:rPr>
    </w:lvl>
    <w:lvl w:ilvl="6" w:tplc="0409000F" w:tentative="1">
      <w:start w:val="1"/>
      <w:numFmt w:val="decimal"/>
      <w:lvlText w:val="%7."/>
      <w:lvlJc w:val="left"/>
      <w:pPr>
        <w:ind w:left="3422" w:hanging="420"/>
      </w:pPr>
      <w:rPr>
        <w:rFonts w:cs="Times New Roman"/>
      </w:rPr>
    </w:lvl>
    <w:lvl w:ilvl="7" w:tplc="04090019" w:tentative="1">
      <w:start w:val="1"/>
      <w:numFmt w:val="lowerLetter"/>
      <w:lvlText w:val="%8)"/>
      <w:lvlJc w:val="left"/>
      <w:pPr>
        <w:ind w:left="3842" w:hanging="420"/>
      </w:pPr>
      <w:rPr>
        <w:rFonts w:cs="Times New Roman"/>
      </w:rPr>
    </w:lvl>
    <w:lvl w:ilvl="8" w:tplc="0409001B" w:tentative="1">
      <w:start w:val="1"/>
      <w:numFmt w:val="lowerRoman"/>
      <w:lvlText w:val="%9."/>
      <w:lvlJc w:val="right"/>
      <w:pPr>
        <w:ind w:left="4262" w:hanging="420"/>
      </w:pPr>
      <w:rPr>
        <w:rFonts w:cs="Times New Roman"/>
      </w:rPr>
    </w:lvl>
  </w:abstractNum>
  <w:abstractNum w:abstractNumId="23">
    <w:nsid w:val="43DB5903"/>
    <w:multiLevelType w:val="hybridMultilevel"/>
    <w:tmpl w:val="348C50B8"/>
    <w:lvl w:ilvl="0" w:tplc="04090013">
      <w:start w:val="1"/>
      <w:numFmt w:val="chineseCountingThousand"/>
      <w:lvlText w:val="%1、"/>
      <w:lvlJc w:val="left"/>
      <w:pPr>
        <w:ind w:left="900" w:hanging="420"/>
      </w:pPr>
      <w:rPr>
        <w:rFonts w:cs="Times New Roman"/>
      </w:rPr>
    </w:lvl>
    <w:lvl w:ilvl="1" w:tplc="04090019" w:tentative="1">
      <w:start w:val="1"/>
      <w:numFmt w:val="lowerLetter"/>
      <w:lvlText w:val="%2)"/>
      <w:lvlJc w:val="left"/>
      <w:pPr>
        <w:ind w:left="1320" w:hanging="420"/>
      </w:pPr>
      <w:rPr>
        <w:rFonts w:cs="Times New Roman"/>
      </w:rPr>
    </w:lvl>
    <w:lvl w:ilvl="2" w:tplc="0409001B" w:tentative="1">
      <w:start w:val="1"/>
      <w:numFmt w:val="lowerRoman"/>
      <w:lvlText w:val="%3."/>
      <w:lvlJc w:val="right"/>
      <w:pPr>
        <w:ind w:left="1740" w:hanging="420"/>
      </w:pPr>
      <w:rPr>
        <w:rFonts w:cs="Times New Roman"/>
      </w:rPr>
    </w:lvl>
    <w:lvl w:ilvl="3" w:tplc="0409000F" w:tentative="1">
      <w:start w:val="1"/>
      <w:numFmt w:val="decimal"/>
      <w:lvlText w:val="%4."/>
      <w:lvlJc w:val="left"/>
      <w:pPr>
        <w:ind w:left="2160" w:hanging="420"/>
      </w:pPr>
      <w:rPr>
        <w:rFonts w:cs="Times New Roman"/>
      </w:rPr>
    </w:lvl>
    <w:lvl w:ilvl="4" w:tplc="04090019" w:tentative="1">
      <w:start w:val="1"/>
      <w:numFmt w:val="lowerLetter"/>
      <w:lvlText w:val="%5)"/>
      <w:lvlJc w:val="left"/>
      <w:pPr>
        <w:ind w:left="2580" w:hanging="420"/>
      </w:pPr>
      <w:rPr>
        <w:rFonts w:cs="Times New Roman"/>
      </w:rPr>
    </w:lvl>
    <w:lvl w:ilvl="5" w:tplc="0409001B" w:tentative="1">
      <w:start w:val="1"/>
      <w:numFmt w:val="lowerRoman"/>
      <w:lvlText w:val="%6."/>
      <w:lvlJc w:val="right"/>
      <w:pPr>
        <w:ind w:left="3000" w:hanging="420"/>
      </w:pPr>
      <w:rPr>
        <w:rFonts w:cs="Times New Roman"/>
      </w:rPr>
    </w:lvl>
    <w:lvl w:ilvl="6" w:tplc="0409000F" w:tentative="1">
      <w:start w:val="1"/>
      <w:numFmt w:val="decimal"/>
      <w:lvlText w:val="%7."/>
      <w:lvlJc w:val="left"/>
      <w:pPr>
        <w:ind w:left="3420" w:hanging="420"/>
      </w:pPr>
      <w:rPr>
        <w:rFonts w:cs="Times New Roman"/>
      </w:rPr>
    </w:lvl>
    <w:lvl w:ilvl="7" w:tplc="04090019" w:tentative="1">
      <w:start w:val="1"/>
      <w:numFmt w:val="lowerLetter"/>
      <w:lvlText w:val="%8)"/>
      <w:lvlJc w:val="left"/>
      <w:pPr>
        <w:ind w:left="3840" w:hanging="420"/>
      </w:pPr>
      <w:rPr>
        <w:rFonts w:cs="Times New Roman"/>
      </w:rPr>
    </w:lvl>
    <w:lvl w:ilvl="8" w:tplc="0409001B" w:tentative="1">
      <w:start w:val="1"/>
      <w:numFmt w:val="lowerRoman"/>
      <w:lvlText w:val="%9."/>
      <w:lvlJc w:val="right"/>
      <w:pPr>
        <w:ind w:left="4260" w:hanging="420"/>
      </w:pPr>
      <w:rPr>
        <w:rFonts w:cs="Times New Roman"/>
      </w:rPr>
    </w:lvl>
  </w:abstractNum>
  <w:abstractNum w:abstractNumId="24">
    <w:nsid w:val="4BD9067B"/>
    <w:multiLevelType w:val="multilevel"/>
    <w:tmpl w:val="A300A9A2"/>
    <w:lvl w:ilvl="0">
      <w:start w:val="4"/>
      <w:numFmt w:val="decimal"/>
      <w:lvlText w:val="%1"/>
      <w:lvlJc w:val="left"/>
      <w:pPr>
        <w:ind w:left="525" w:hanging="525"/>
      </w:pPr>
      <w:rPr>
        <w:rFonts w:cs="Times New Roman" w:hint="default"/>
      </w:rPr>
    </w:lvl>
    <w:lvl w:ilvl="1">
      <w:start w:val="23"/>
      <w:numFmt w:val="decimal"/>
      <w:lvlText w:val="%1.%2"/>
      <w:lvlJc w:val="left"/>
      <w:pPr>
        <w:ind w:left="525" w:hanging="525"/>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25">
    <w:nsid w:val="4D5F01BB"/>
    <w:multiLevelType w:val="multilevel"/>
    <w:tmpl w:val="17BA7B0E"/>
    <w:lvl w:ilvl="0">
      <w:start w:val="4"/>
      <w:numFmt w:val="decimal"/>
      <w:lvlText w:val="%1"/>
      <w:lvlJc w:val="left"/>
      <w:pPr>
        <w:ind w:left="525" w:hanging="525"/>
      </w:pPr>
      <w:rPr>
        <w:rFonts w:cs="Times New Roman" w:hint="default"/>
      </w:rPr>
    </w:lvl>
    <w:lvl w:ilvl="1">
      <w:start w:val="22"/>
      <w:numFmt w:val="decimal"/>
      <w:lvlText w:val="%1.%2"/>
      <w:lvlJc w:val="left"/>
      <w:pPr>
        <w:ind w:left="525" w:hanging="525"/>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6">
    <w:nsid w:val="4FB77431"/>
    <w:multiLevelType w:val="multilevel"/>
    <w:tmpl w:val="0409001D"/>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1560"/>
        </w:tabs>
        <w:ind w:left="1560" w:hanging="567"/>
      </w:pPr>
      <w:rPr>
        <w:rFonts w:cs="Times New Roman"/>
      </w:rPr>
    </w:lvl>
    <w:lvl w:ilvl="2">
      <w:start w:val="1"/>
      <w:numFmt w:val="decimal"/>
      <w:lvlText w:val="%1.%2.%3"/>
      <w:lvlJc w:val="left"/>
      <w:pPr>
        <w:tabs>
          <w:tab w:val="num" w:pos="1571"/>
        </w:tabs>
        <w:ind w:left="1418" w:hanging="567"/>
      </w:pPr>
      <w:rPr>
        <w:rFonts w:cs="Times New Roman"/>
      </w:rPr>
    </w:lvl>
    <w:lvl w:ilvl="3">
      <w:start w:val="1"/>
      <w:numFmt w:val="decimal"/>
      <w:lvlText w:val="%1.%2.%3.%4"/>
      <w:lvlJc w:val="left"/>
      <w:pPr>
        <w:tabs>
          <w:tab w:val="num" w:pos="2356"/>
        </w:tabs>
        <w:ind w:left="1984" w:hanging="708"/>
      </w:pPr>
      <w:rPr>
        <w:rFonts w:cs="Times New Roman"/>
      </w:rPr>
    </w:lvl>
    <w:lvl w:ilvl="4">
      <w:start w:val="1"/>
      <w:numFmt w:val="decimal"/>
      <w:lvlText w:val="%1.%2.%3.%4.%5"/>
      <w:lvlJc w:val="left"/>
      <w:pPr>
        <w:tabs>
          <w:tab w:val="num" w:pos="3141"/>
        </w:tabs>
        <w:ind w:left="2551" w:hanging="850"/>
      </w:pPr>
      <w:rPr>
        <w:rFonts w:cs="Times New Roman"/>
      </w:rPr>
    </w:lvl>
    <w:lvl w:ilvl="5">
      <w:start w:val="1"/>
      <w:numFmt w:val="decimal"/>
      <w:lvlText w:val="%1.%2.%3.%4.%5.%6"/>
      <w:lvlJc w:val="left"/>
      <w:pPr>
        <w:tabs>
          <w:tab w:val="num" w:pos="3566"/>
        </w:tabs>
        <w:ind w:left="3260" w:hanging="1134"/>
      </w:pPr>
      <w:rPr>
        <w:rFonts w:cs="Times New Roman"/>
      </w:rPr>
    </w:lvl>
    <w:lvl w:ilvl="6">
      <w:start w:val="1"/>
      <w:numFmt w:val="decimal"/>
      <w:lvlText w:val="%1.%2.%3.%4.%5.%6.%7"/>
      <w:lvlJc w:val="left"/>
      <w:pPr>
        <w:tabs>
          <w:tab w:val="num" w:pos="4351"/>
        </w:tabs>
        <w:ind w:left="3827" w:hanging="1276"/>
      </w:pPr>
      <w:rPr>
        <w:rFonts w:cs="Times New Roman"/>
      </w:rPr>
    </w:lvl>
    <w:lvl w:ilvl="7">
      <w:start w:val="1"/>
      <w:numFmt w:val="decimal"/>
      <w:lvlText w:val="%1.%2.%3.%4.%5.%6.%7.%8"/>
      <w:lvlJc w:val="left"/>
      <w:pPr>
        <w:tabs>
          <w:tab w:val="num" w:pos="4776"/>
        </w:tabs>
        <w:ind w:left="4394" w:hanging="1418"/>
      </w:pPr>
      <w:rPr>
        <w:rFonts w:cs="Times New Roman"/>
      </w:rPr>
    </w:lvl>
    <w:lvl w:ilvl="8">
      <w:start w:val="1"/>
      <w:numFmt w:val="decimal"/>
      <w:lvlText w:val="%1.%2.%3.%4.%5.%6.%7.%8.%9"/>
      <w:lvlJc w:val="left"/>
      <w:pPr>
        <w:tabs>
          <w:tab w:val="num" w:pos="5562"/>
        </w:tabs>
        <w:ind w:left="5102" w:hanging="1700"/>
      </w:pPr>
      <w:rPr>
        <w:rFonts w:cs="Times New Roman"/>
      </w:rPr>
    </w:lvl>
  </w:abstractNum>
  <w:abstractNum w:abstractNumId="27">
    <w:nsid w:val="560A1588"/>
    <w:multiLevelType w:val="hybridMultilevel"/>
    <w:tmpl w:val="01CC4778"/>
    <w:lvl w:ilvl="0" w:tplc="F912D272">
      <w:start w:val="1"/>
      <w:numFmt w:val="decimal"/>
      <w:lvlText w:val="%1."/>
      <w:lvlJc w:val="left"/>
      <w:pPr>
        <w:ind w:left="840" w:hanging="360"/>
      </w:pPr>
      <w:rPr>
        <w:rFonts w:cs="Times New Roman" w:hint="default"/>
      </w:rPr>
    </w:lvl>
    <w:lvl w:ilvl="1" w:tplc="04090019" w:tentative="1">
      <w:start w:val="1"/>
      <w:numFmt w:val="lowerLetter"/>
      <w:lvlText w:val="%2)"/>
      <w:lvlJc w:val="left"/>
      <w:pPr>
        <w:ind w:left="1320" w:hanging="420"/>
      </w:pPr>
      <w:rPr>
        <w:rFonts w:cs="Times New Roman"/>
      </w:rPr>
    </w:lvl>
    <w:lvl w:ilvl="2" w:tplc="0409001B" w:tentative="1">
      <w:start w:val="1"/>
      <w:numFmt w:val="lowerRoman"/>
      <w:lvlText w:val="%3."/>
      <w:lvlJc w:val="right"/>
      <w:pPr>
        <w:ind w:left="1740" w:hanging="420"/>
      </w:pPr>
      <w:rPr>
        <w:rFonts w:cs="Times New Roman"/>
      </w:rPr>
    </w:lvl>
    <w:lvl w:ilvl="3" w:tplc="0409000F" w:tentative="1">
      <w:start w:val="1"/>
      <w:numFmt w:val="decimal"/>
      <w:lvlText w:val="%4."/>
      <w:lvlJc w:val="left"/>
      <w:pPr>
        <w:ind w:left="2160" w:hanging="420"/>
      </w:pPr>
      <w:rPr>
        <w:rFonts w:cs="Times New Roman"/>
      </w:rPr>
    </w:lvl>
    <w:lvl w:ilvl="4" w:tplc="04090019" w:tentative="1">
      <w:start w:val="1"/>
      <w:numFmt w:val="lowerLetter"/>
      <w:lvlText w:val="%5)"/>
      <w:lvlJc w:val="left"/>
      <w:pPr>
        <w:ind w:left="2580" w:hanging="420"/>
      </w:pPr>
      <w:rPr>
        <w:rFonts w:cs="Times New Roman"/>
      </w:rPr>
    </w:lvl>
    <w:lvl w:ilvl="5" w:tplc="0409001B" w:tentative="1">
      <w:start w:val="1"/>
      <w:numFmt w:val="lowerRoman"/>
      <w:lvlText w:val="%6."/>
      <w:lvlJc w:val="right"/>
      <w:pPr>
        <w:ind w:left="3000" w:hanging="420"/>
      </w:pPr>
      <w:rPr>
        <w:rFonts w:cs="Times New Roman"/>
      </w:rPr>
    </w:lvl>
    <w:lvl w:ilvl="6" w:tplc="0409000F" w:tentative="1">
      <w:start w:val="1"/>
      <w:numFmt w:val="decimal"/>
      <w:lvlText w:val="%7."/>
      <w:lvlJc w:val="left"/>
      <w:pPr>
        <w:ind w:left="3420" w:hanging="420"/>
      </w:pPr>
      <w:rPr>
        <w:rFonts w:cs="Times New Roman"/>
      </w:rPr>
    </w:lvl>
    <w:lvl w:ilvl="7" w:tplc="04090019" w:tentative="1">
      <w:start w:val="1"/>
      <w:numFmt w:val="lowerLetter"/>
      <w:lvlText w:val="%8)"/>
      <w:lvlJc w:val="left"/>
      <w:pPr>
        <w:ind w:left="3840" w:hanging="420"/>
      </w:pPr>
      <w:rPr>
        <w:rFonts w:cs="Times New Roman"/>
      </w:rPr>
    </w:lvl>
    <w:lvl w:ilvl="8" w:tplc="0409001B" w:tentative="1">
      <w:start w:val="1"/>
      <w:numFmt w:val="lowerRoman"/>
      <w:lvlText w:val="%9."/>
      <w:lvlJc w:val="right"/>
      <w:pPr>
        <w:ind w:left="4260" w:hanging="420"/>
      </w:pPr>
      <w:rPr>
        <w:rFonts w:cs="Times New Roman"/>
      </w:rPr>
    </w:lvl>
  </w:abstractNum>
  <w:abstractNum w:abstractNumId="28">
    <w:nsid w:val="578975BB"/>
    <w:multiLevelType w:val="hybridMultilevel"/>
    <w:tmpl w:val="3C700B02"/>
    <w:lvl w:ilvl="0" w:tplc="0DF6DB32">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29">
    <w:nsid w:val="5E5E7559"/>
    <w:multiLevelType w:val="multilevel"/>
    <w:tmpl w:val="336C070E"/>
    <w:lvl w:ilvl="0">
      <w:start w:val="1"/>
      <w:numFmt w:val="decimal"/>
      <w:suff w:val="space"/>
      <w:lvlText w:val="%1"/>
      <w:lvlJc w:val="left"/>
      <w:rPr>
        <w:rFonts w:cs="Times New Roman"/>
      </w:rPr>
    </w:lvl>
    <w:lvl w:ilvl="1">
      <w:start w:val="1"/>
      <w:numFmt w:val="decimal"/>
      <w:suff w:val="space"/>
      <w:lvlText w:val="%1.%2"/>
      <w:lvlJc w:val="left"/>
      <w:pPr>
        <w:ind w:left="284"/>
      </w:pPr>
      <w:rPr>
        <w:rFonts w:cs="Times New Roman"/>
      </w:rPr>
    </w:lvl>
    <w:lvl w:ilvl="2">
      <w:start w:val="1"/>
      <w:numFmt w:val="decimal"/>
      <w:suff w:val="space"/>
      <w:lvlText w:val="%1.%2.%3"/>
      <w:lvlJc w:val="left"/>
      <w:rPr>
        <w:rFonts w:cs="Times New Roman"/>
      </w:rPr>
    </w:lvl>
    <w:lvl w:ilvl="3">
      <w:start w:val="1"/>
      <w:numFmt w:val="decimal"/>
      <w:lvlText w:val="%1.%2.%3.%4"/>
      <w:lvlJc w:val="left"/>
      <w:pPr>
        <w:ind w:left="1984" w:hanging="708"/>
      </w:pPr>
      <w:rPr>
        <w:rFonts w:cs="Times New Roman"/>
      </w:rPr>
    </w:lvl>
    <w:lvl w:ilvl="4">
      <w:start w:val="1"/>
      <w:numFmt w:val="decimal"/>
      <w:lvlText w:val="%1.%2.%3.%4.%5"/>
      <w:lvlJc w:val="left"/>
      <w:pPr>
        <w:ind w:left="2551" w:hanging="850"/>
      </w:pPr>
      <w:rPr>
        <w:rFonts w:cs="Times New Roman"/>
      </w:rPr>
    </w:lvl>
    <w:lvl w:ilvl="5">
      <w:start w:val="1"/>
      <w:numFmt w:val="decimal"/>
      <w:lvlText w:val="%1.%2.%3.%4.%5.%6"/>
      <w:lvlJc w:val="left"/>
      <w:pPr>
        <w:ind w:left="3260" w:hanging="1134"/>
      </w:pPr>
      <w:rPr>
        <w:rFonts w:cs="Times New Roman"/>
      </w:rPr>
    </w:lvl>
    <w:lvl w:ilvl="6">
      <w:start w:val="1"/>
      <w:numFmt w:val="decimal"/>
      <w:lvlText w:val="%1.%2.%3.%4.%5.%6.%7"/>
      <w:lvlJc w:val="left"/>
      <w:pPr>
        <w:ind w:left="3827" w:hanging="1276"/>
      </w:pPr>
      <w:rPr>
        <w:rFonts w:cs="Times New Roman"/>
      </w:rPr>
    </w:lvl>
    <w:lvl w:ilvl="7">
      <w:start w:val="1"/>
      <w:numFmt w:val="decimal"/>
      <w:lvlText w:val="%1.%2.%3.%4.%5.%6.%7.%8"/>
      <w:lvlJc w:val="left"/>
      <w:pPr>
        <w:ind w:left="4394" w:hanging="1418"/>
      </w:pPr>
      <w:rPr>
        <w:rFonts w:cs="Times New Roman"/>
      </w:rPr>
    </w:lvl>
    <w:lvl w:ilvl="8">
      <w:start w:val="1"/>
      <w:numFmt w:val="decimal"/>
      <w:lvlText w:val="%1.%2.%3.%4.%5.%6.%7.%8.%9"/>
      <w:lvlJc w:val="left"/>
      <w:pPr>
        <w:ind w:left="5102" w:hanging="1700"/>
      </w:pPr>
      <w:rPr>
        <w:rFonts w:cs="Times New Roman"/>
      </w:rPr>
    </w:lvl>
  </w:abstractNum>
  <w:abstractNum w:abstractNumId="30">
    <w:nsid w:val="766B3377"/>
    <w:multiLevelType w:val="hybridMultilevel"/>
    <w:tmpl w:val="C3FE721E"/>
    <w:lvl w:ilvl="0" w:tplc="33FA5EFE">
      <w:start w:val="2"/>
      <w:numFmt w:val="japaneseCounting"/>
      <w:lvlText w:val="%1、"/>
      <w:lvlJc w:val="left"/>
      <w:pPr>
        <w:ind w:left="960" w:hanging="480"/>
      </w:pPr>
      <w:rPr>
        <w:rFonts w:cs="Times New Roman" w:hint="default"/>
      </w:rPr>
    </w:lvl>
    <w:lvl w:ilvl="1" w:tplc="04090019" w:tentative="1">
      <w:start w:val="1"/>
      <w:numFmt w:val="lowerLetter"/>
      <w:lvlText w:val="%2)"/>
      <w:lvlJc w:val="left"/>
      <w:pPr>
        <w:ind w:left="1320" w:hanging="420"/>
      </w:pPr>
      <w:rPr>
        <w:rFonts w:cs="Times New Roman"/>
      </w:rPr>
    </w:lvl>
    <w:lvl w:ilvl="2" w:tplc="0409001B" w:tentative="1">
      <w:start w:val="1"/>
      <w:numFmt w:val="lowerRoman"/>
      <w:lvlText w:val="%3."/>
      <w:lvlJc w:val="right"/>
      <w:pPr>
        <w:ind w:left="1740" w:hanging="420"/>
      </w:pPr>
      <w:rPr>
        <w:rFonts w:cs="Times New Roman"/>
      </w:rPr>
    </w:lvl>
    <w:lvl w:ilvl="3" w:tplc="0409000F" w:tentative="1">
      <w:start w:val="1"/>
      <w:numFmt w:val="decimal"/>
      <w:lvlText w:val="%4."/>
      <w:lvlJc w:val="left"/>
      <w:pPr>
        <w:ind w:left="2160" w:hanging="420"/>
      </w:pPr>
      <w:rPr>
        <w:rFonts w:cs="Times New Roman"/>
      </w:rPr>
    </w:lvl>
    <w:lvl w:ilvl="4" w:tplc="04090019" w:tentative="1">
      <w:start w:val="1"/>
      <w:numFmt w:val="lowerLetter"/>
      <w:lvlText w:val="%5)"/>
      <w:lvlJc w:val="left"/>
      <w:pPr>
        <w:ind w:left="2580" w:hanging="420"/>
      </w:pPr>
      <w:rPr>
        <w:rFonts w:cs="Times New Roman"/>
      </w:rPr>
    </w:lvl>
    <w:lvl w:ilvl="5" w:tplc="0409001B" w:tentative="1">
      <w:start w:val="1"/>
      <w:numFmt w:val="lowerRoman"/>
      <w:lvlText w:val="%6."/>
      <w:lvlJc w:val="right"/>
      <w:pPr>
        <w:ind w:left="3000" w:hanging="420"/>
      </w:pPr>
      <w:rPr>
        <w:rFonts w:cs="Times New Roman"/>
      </w:rPr>
    </w:lvl>
    <w:lvl w:ilvl="6" w:tplc="0409000F" w:tentative="1">
      <w:start w:val="1"/>
      <w:numFmt w:val="decimal"/>
      <w:lvlText w:val="%7."/>
      <w:lvlJc w:val="left"/>
      <w:pPr>
        <w:ind w:left="3420" w:hanging="420"/>
      </w:pPr>
      <w:rPr>
        <w:rFonts w:cs="Times New Roman"/>
      </w:rPr>
    </w:lvl>
    <w:lvl w:ilvl="7" w:tplc="04090019" w:tentative="1">
      <w:start w:val="1"/>
      <w:numFmt w:val="lowerLetter"/>
      <w:lvlText w:val="%8)"/>
      <w:lvlJc w:val="left"/>
      <w:pPr>
        <w:ind w:left="3840" w:hanging="420"/>
      </w:pPr>
      <w:rPr>
        <w:rFonts w:cs="Times New Roman"/>
      </w:rPr>
    </w:lvl>
    <w:lvl w:ilvl="8" w:tplc="0409001B" w:tentative="1">
      <w:start w:val="1"/>
      <w:numFmt w:val="lowerRoman"/>
      <w:lvlText w:val="%9."/>
      <w:lvlJc w:val="right"/>
      <w:pPr>
        <w:ind w:left="4260" w:hanging="420"/>
      </w:pPr>
      <w:rPr>
        <w:rFonts w:cs="Times New Roman"/>
      </w:rPr>
    </w:lvl>
  </w:abstractNum>
  <w:abstractNum w:abstractNumId="31">
    <w:nsid w:val="7BF70593"/>
    <w:multiLevelType w:val="hybridMultilevel"/>
    <w:tmpl w:val="15F4B4DA"/>
    <w:lvl w:ilvl="0" w:tplc="AD6EC07E">
      <w:start w:val="1"/>
      <w:numFmt w:val="japaneseCounting"/>
      <w:lvlText w:val="%1、"/>
      <w:lvlJc w:val="left"/>
      <w:pPr>
        <w:tabs>
          <w:tab w:val="num" w:pos="1280"/>
        </w:tabs>
        <w:ind w:left="1280" w:hanging="720"/>
      </w:pPr>
      <w:rPr>
        <w:rFonts w:cs="Times New Roman" w:hint="default"/>
      </w:rPr>
    </w:lvl>
    <w:lvl w:ilvl="1" w:tplc="04090019">
      <w:start w:val="1"/>
      <w:numFmt w:val="lowerLetter"/>
      <w:lvlText w:val="%2)"/>
      <w:lvlJc w:val="left"/>
      <w:pPr>
        <w:tabs>
          <w:tab w:val="num" w:pos="1400"/>
        </w:tabs>
        <w:ind w:left="1400" w:hanging="420"/>
      </w:pPr>
      <w:rPr>
        <w:rFonts w:cs="Times New Roman"/>
      </w:rPr>
    </w:lvl>
    <w:lvl w:ilvl="2" w:tplc="0409001B" w:tentative="1">
      <w:start w:val="1"/>
      <w:numFmt w:val="lowerRoman"/>
      <w:lvlText w:val="%3."/>
      <w:lvlJc w:val="right"/>
      <w:pPr>
        <w:tabs>
          <w:tab w:val="num" w:pos="1820"/>
        </w:tabs>
        <w:ind w:left="1820" w:hanging="420"/>
      </w:pPr>
      <w:rPr>
        <w:rFonts w:cs="Times New Roman"/>
      </w:rPr>
    </w:lvl>
    <w:lvl w:ilvl="3" w:tplc="0409000F" w:tentative="1">
      <w:start w:val="1"/>
      <w:numFmt w:val="decimal"/>
      <w:lvlText w:val="%4."/>
      <w:lvlJc w:val="left"/>
      <w:pPr>
        <w:tabs>
          <w:tab w:val="num" w:pos="2240"/>
        </w:tabs>
        <w:ind w:left="2240" w:hanging="420"/>
      </w:pPr>
      <w:rPr>
        <w:rFonts w:cs="Times New Roman"/>
      </w:rPr>
    </w:lvl>
    <w:lvl w:ilvl="4" w:tplc="04090019" w:tentative="1">
      <w:start w:val="1"/>
      <w:numFmt w:val="lowerLetter"/>
      <w:lvlText w:val="%5)"/>
      <w:lvlJc w:val="left"/>
      <w:pPr>
        <w:tabs>
          <w:tab w:val="num" w:pos="2660"/>
        </w:tabs>
        <w:ind w:left="2660" w:hanging="420"/>
      </w:pPr>
      <w:rPr>
        <w:rFonts w:cs="Times New Roman"/>
      </w:rPr>
    </w:lvl>
    <w:lvl w:ilvl="5" w:tplc="0409001B" w:tentative="1">
      <w:start w:val="1"/>
      <w:numFmt w:val="lowerRoman"/>
      <w:lvlText w:val="%6."/>
      <w:lvlJc w:val="right"/>
      <w:pPr>
        <w:tabs>
          <w:tab w:val="num" w:pos="3080"/>
        </w:tabs>
        <w:ind w:left="3080" w:hanging="420"/>
      </w:pPr>
      <w:rPr>
        <w:rFonts w:cs="Times New Roman"/>
      </w:rPr>
    </w:lvl>
    <w:lvl w:ilvl="6" w:tplc="0409000F" w:tentative="1">
      <w:start w:val="1"/>
      <w:numFmt w:val="decimal"/>
      <w:lvlText w:val="%7."/>
      <w:lvlJc w:val="left"/>
      <w:pPr>
        <w:tabs>
          <w:tab w:val="num" w:pos="3500"/>
        </w:tabs>
        <w:ind w:left="3500" w:hanging="420"/>
      </w:pPr>
      <w:rPr>
        <w:rFonts w:cs="Times New Roman"/>
      </w:rPr>
    </w:lvl>
    <w:lvl w:ilvl="7" w:tplc="04090019" w:tentative="1">
      <w:start w:val="1"/>
      <w:numFmt w:val="lowerLetter"/>
      <w:lvlText w:val="%8)"/>
      <w:lvlJc w:val="left"/>
      <w:pPr>
        <w:tabs>
          <w:tab w:val="num" w:pos="3920"/>
        </w:tabs>
        <w:ind w:left="3920" w:hanging="420"/>
      </w:pPr>
      <w:rPr>
        <w:rFonts w:cs="Times New Roman"/>
      </w:rPr>
    </w:lvl>
    <w:lvl w:ilvl="8" w:tplc="0409001B" w:tentative="1">
      <w:start w:val="1"/>
      <w:numFmt w:val="lowerRoman"/>
      <w:lvlText w:val="%9."/>
      <w:lvlJc w:val="right"/>
      <w:pPr>
        <w:tabs>
          <w:tab w:val="num" w:pos="4340"/>
        </w:tabs>
        <w:ind w:left="4340" w:hanging="420"/>
      </w:pPr>
      <w:rPr>
        <w:rFonts w:cs="Times New Roman"/>
      </w:rPr>
    </w:lvl>
  </w:abstractNum>
  <w:num w:numId="1">
    <w:abstractNumId w:val="22"/>
  </w:num>
  <w:num w:numId="2">
    <w:abstractNumId w:val="18"/>
  </w:num>
  <w:num w:numId="3">
    <w:abstractNumId w:val="11"/>
  </w:num>
  <w:num w:numId="4">
    <w:abstractNumId w:val="3"/>
  </w:num>
  <w:num w:numId="5">
    <w:abstractNumId w:val="4"/>
  </w:num>
  <w:num w:numId="6">
    <w:abstractNumId w:val="21"/>
  </w:num>
  <w:num w:numId="7">
    <w:abstractNumId w:val="13"/>
  </w:num>
  <w:num w:numId="8">
    <w:abstractNumId w:val="23"/>
  </w:num>
  <w:num w:numId="9">
    <w:abstractNumId w:val="8"/>
  </w:num>
  <w:num w:numId="10">
    <w:abstractNumId w:val="15"/>
  </w:num>
  <w:num w:numId="11">
    <w:abstractNumId w:val="14"/>
  </w:num>
  <w:num w:numId="12">
    <w:abstractNumId w:val="30"/>
  </w:num>
  <w:num w:numId="13">
    <w:abstractNumId w:val="16"/>
  </w:num>
  <w:num w:numId="14">
    <w:abstractNumId w:val="12"/>
  </w:num>
  <w:num w:numId="15">
    <w:abstractNumId w:val="7"/>
  </w:num>
  <w:num w:numId="16">
    <w:abstractNumId w:val="20"/>
  </w:num>
  <w:num w:numId="17">
    <w:abstractNumId w:val="2"/>
  </w:num>
  <w:num w:numId="18">
    <w:abstractNumId w:val="31"/>
  </w:num>
  <w:num w:numId="19">
    <w:abstractNumId w:val="25"/>
  </w:num>
  <w:num w:numId="20">
    <w:abstractNumId w:val="24"/>
  </w:num>
  <w:num w:numId="21">
    <w:abstractNumId w:val="1"/>
  </w:num>
  <w:num w:numId="22">
    <w:abstractNumId w:val="0"/>
  </w:num>
  <w:num w:numId="23">
    <w:abstractNumId w:val="17"/>
  </w:num>
  <w:num w:numId="24">
    <w:abstractNumId w:val="9"/>
  </w:num>
  <w:num w:numId="25">
    <w:abstractNumId w:val="19"/>
  </w:num>
  <w:num w:numId="26">
    <w:abstractNumId w:val="28"/>
  </w:num>
  <w:num w:numId="27">
    <w:abstractNumId w:val="10"/>
  </w:num>
  <w:num w:numId="28">
    <w:abstractNumId w:val="26"/>
  </w:num>
  <w:num w:numId="2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6"/>
  </w:num>
  <w:num w:numId="32">
    <w:abstractNumId w:val="29"/>
  </w:num>
  <w:num w:numId="33">
    <w:abstractNumId w:val="5"/>
  </w:num>
  <w:num w:numId="34">
    <w:abstractNumId w:val="27"/>
  </w:num>
  <w:num w:numId="35">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bordersDoNotSurroundHeader/>
  <w:bordersDoNotSurroundFooter/>
  <w:stylePaneFormatFilter w:val="3F01"/>
  <w:defaultTabStop w:val="420"/>
  <w:drawingGridHorizontalSpacing w:val="120"/>
  <w:drawingGridVerticalSpacing w:val="156"/>
  <w:displayHorizontalDrawingGridEvery w:val="0"/>
  <w:displayVerticalDrawingGridEvery w:val="2"/>
  <w:characterSpacingControl w:val="compressPunctuation"/>
  <w:noLineBreaksAfter w:lang="zh-CN" w:val="$([{£¥·‘“〈《「『【〔〖〝﹙﹛﹝＄（．［｛￡￥"/>
  <w:noLineBreaksBefore w:lang="zh-CN" w:val="!%),.:;&gt;?]}¢¨°·ˇˉ―‖’”…‰′″›℃∶、。〃〉》」』】〕〗〞︶︺︾﹀﹄﹚﹜﹞！＂％＇），．：；？］｀｜｝～￠"/>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C32BB9"/>
    <w:rsid w:val="00000D00"/>
    <w:rsid w:val="000015CB"/>
    <w:rsid w:val="0000163F"/>
    <w:rsid w:val="00005734"/>
    <w:rsid w:val="00005A04"/>
    <w:rsid w:val="00006030"/>
    <w:rsid w:val="00011575"/>
    <w:rsid w:val="00011A95"/>
    <w:rsid w:val="00011B92"/>
    <w:rsid w:val="00012899"/>
    <w:rsid w:val="000142DF"/>
    <w:rsid w:val="000162EA"/>
    <w:rsid w:val="0001724D"/>
    <w:rsid w:val="0002080F"/>
    <w:rsid w:val="000225A8"/>
    <w:rsid w:val="00022D8F"/>
    <w:rsid w:val="0002333D"/>
    <w:rsid w:val="00025609"/>
    <w:rsid w:val="0002766F"/>
    <w:rsid w:val="000278BD"/>
    <w:rsid w:val="00030AE7"/>
    <w:rsid w:val="000310D7"/>
    <w:rsid w:val="00034A76"/>
    <w:rsid w:val="000365F1"/>
    <w:rsid w:val="00037474"/>
    <w:rsid w:val="00037BB5"/>
    <w:rsid w:val="00041ACC"/>
    <w:rsid w:val="00041ED6"/>
    <w:rsid w:val="00042446"/>
    <w:rsid w:val="00042FBD"/>
    <w:rsid w:val="00046B39"/>
    <w:rsid w:val="00047AB5"/>
    <w:rsid w:val="00047E5F"/>
    <w:rsid w:val="00050B1D"/>
    <w:rsid w:val="00051373"/>
    <w:rsid w:val="00051C0B"/>
    <w:rsid w:val="00053483"/>
    <w:rsid w:val="0005423F"/>
    <w:rsid w:val="000547A1"/>
    <w:rsid w:val="000552D1"/>
    <w:rsid w:val="00055700"/>
    <w:rsid w:val="00055AC5"/>
    <w:rsid w:val="00055BB3"/>
    <w:rsid w:val="00055D20"/>
    <w:rsid w:val="00060410"/>
    <w:rsid w:val="0006045C"/>
    <w:rsid w:val="00060929"/>
    <w:rsid w:val="00061D0F"/>
    <w:rsid w:val="00062845"/>
    <w:rsid w:val="000628D9"/>
    <w:rsid w:val="00063C1A"/>
    <w:rsid w:val="000650FD"/>
    <w:rsid w:val="00065580"/>
    <w:rsid w:val="00065BFB"/>
    <w:rsid w:val="00066089"/>
    <w:rsid w:val="00067020"/>
    <w:rsid w:val="000671B3"/>
    <w:rsid w:val="00067617"/>
    <w:rsid w:val="0006784B"/>
    <w:rsid w:val="00067D73"/>
    <w:rsid w:val="000705B1"/>
    <w:rsid w:val="000705EF"/>
    <w:rsid w:val="0007095C"/>
    <w:rsid w:val="00071FD2"/>
    <w:rsid w:val="00073310"/>
    <w:rsid w:val="0007336D"/>
    <w:rsid w:val="0007383F"/>
    <w:rsid w:val="00074137"/>
    <w:rsid w:val="00074A24"/>
    <w:rsid w:val="000764D7"/>
    <w:rsid w:val="00076CAB"/>
    <w:rsid w:val="00077715"/>
    <w:rsid w:val="000777AF"/>
    <w:rsid w:val="00083D5C"/>
    <w:rsid w:val="00084471"/>
    <w:rsid w:val="00085CB0"/>
    <w:rsid w:val="0008661A"/>
    <w:rsid w:val="00086F86"/>
    <w:rsid w:val="000875B9"/>
    <w:rsid w:val="00087AA3"/>
    <w:rsid w:val="000923DF"/>
    <w:rsid w:val="0009412E"/>
    <w:rsid w:val="000948D9"/>
    <w:rsid w:val="00094C0A"/>
    <w:rsid w:val="000956BA"/>
    <w:rsid w:val="000973BF"/>
    <w:rsid w:val="00097980"/>
    <w:rsid w:val="000A0794"/>
    <w:rsid w:val="000A0CEE"/>
    <w:rsid w:val="000A0DA8"/>
    <w:rsid w:val="000A1524"/>
    <w:rsid w:val="000A1700"/>
    <w:rsid w:val="000A1A1C"/>
    <w:rsid w:val="000A2969"/>
    <w:rsid w:val="000A3CA7"/>
    <w:rsid w:val="000A3E92"/>
    <w:rsid w:val="000A400A"/>
    <w:rsid w:val="000A424E"/>
    <w:rsid w:val="000A4B6E"/>
    <w:rsid w:val="000A682C"/>
    <w:rsid w:val="000A6DE9"/>
    <w:rsid w:val="000A73FC"/>
    <w:rsid w:val="000B070F"/>
    <w:rsid w:val="000B1919"/>
    <w:rsid w:val="000B23B9"/>
    <w:rsid w:val="000B24FB"/>
    <w:rsid w:val="000B2C36"/>
    <w:rsid w:val="000B5504"/>
    <w:rsid w:val="000B5974"/>
    <w:rsid w:val="000B6979"/>
    <w:rsid w:val="000B7EF2"/>
    <w:rsid w:val="000C0CBC"/>
    <w:rsid w:val="000C155B"/>
    <w:rsid w:val="000C1E75"/>
    <w:rsid w:val="000C417D"/>
    <w:rsid w:val="000C4684"/>
    <w:rsid w:val="000C5131"/>
    <w:rsid w:val="000C5137"/>
    <w:rsid w:val="000C57A8"/>
    <w:rsid w:val="000C6001"/>
    <w:rsid w:val="000C6E1F"/>
    <w:rsid w:val="000C7484"/>
    <w:rsid w:val="000C7945"/>
    <w:rsid w:val="000D0617"/>
    <w:rsid w:val="000D138A"/>
    <w:rsid w:val="000D3668"/>
    <w:rsid w:val="000D3923"/>
    <w:rsid w:val="000D487E"/>
    <w:rsid w:val="000D4B52"/>
    <w:rsid w:val="000D52D9"/>
    <w:rsid w:val="000D59C6"/>
    <w:rsid w:val="000D5C1A"/>
    <w:rsid w:val="000D711B"/>
    <w:rsid w:val="000D775C"/>
    <w:rsid w:val="000D7B4E"/>
    <w:rsid w:val="000E04C0"/>
    <w:rsid w:val="000E12E2"/>
    <w:rsid w:val="000E2445"/>
    <w:rsid w:val="000E3908"/>
    <w:rsid w:val="000E3E20"/>
    <w:rsid w:val="000E44A9"/>
    <w:rsid w:val="000E4643"/>
    <w:rsid w:val="000E4F2F"/>
    <w:rsid w:val="000E519D"/>
    <w:rsid w:val="000E5DFA"/>
    <w:rsid w:val="000E6991"/>
    <w:rsid w:val="000E72AC"/>
    <w:rsid w:val="000E730F"/>
    <w:rsid w:val="000F18C4"/>
    <w:rsid w:val="000F1B89"/>
    <w:rsid w:val="000F26AB"/>
    <w:rsid w:val="000F2CDF"/>
    <w:rsid w:val="000F3C6E"/>
    <w:rsid w:val="000F3F64"/>
    <w:rsid w:val="000F3FA7"/>
    <w:rsid w:val="000F4A60"/>
    <w:rsid w:val="000F558A"/>
    <w:rsid w:val="000F64F1"/>
    <w:rsid w:val="000F65D4"/>
    <w:rsid w:val="0010007A"/>
    <w:rsid w:val="00100173"/>
    <w:rsid w:val="0010032A"/>
    <w:rsid w:val="00100798"/>
    <w:rsid w:val="00100F3F"/>
    <w:rsid w:val="0010250A"/>
    <w:rsid w:val="0010253F"/>
    <w:rsid w:val="00102758"/>
    <w:rsid w:val="00102BEC"/>
    <w:rsid w:val="00103D6A"/>
    <w:rsid w:val="00104B75"/>
    <w:rsid w:val="001053D5"/>
    <w:rsid w:val="001055F6"/>
    <w:rsid w:val="00106E29"/>
    <w:rsid w:val="00107CFA"/>
    <w:rsid w:val="00107EC8"/>
    <w:rsid w:val="001107ED"/>
    <w:rsid w:val="00110DBF"/>
    <w:rsid w:val="00112E7D"/>
    <w:rsid w:val="001143C2"/>
    <w:rsid w:val="001163C1"/>
    <w:rsid w:val="00116978"/>
    <w:rsid w:val="0011762E"/>
    <w:rsid w:val="00117766"/>
    <w:rsid w:val="00117D45"/>
    <w:rsid w:val="00117E2A"/>
    <w:rsid w:val="00121167"/>
    <w:rsid w:val="00121D42"/>
    <w:rsid w:val="00123CEE"/>
    <w:rsid w:val="00124188"/>
    <w:rsid w:val="00124429"/>
    <w:rsid w:val="00124C62"/>
    <w:rsid w:val="00124E19"/>
    <w:rsid w:val="00130DDD"/>
    <w:rsid w:val="0013230A"/>
    <w:rsid w:val="001324B7"/>
    <w:rsid w:val="00132793"/>
    <w:rsid w:val="001330DA"/>
    <w:rsid w:val="001335CD"/>
    <w:rsid w:val="001342C0"/>
    <w:rsid w:val="001344A2"/>
    <w:rsid w:val="001346C3"/>
    <w:rsid w:val="001354C7"/>
    <w:rsid w:val="00135563"/>
    <w:rsid w:val="001419AC"/>
    <w:rsid w:val="00143B67"/>
    <w:rsid w:val="001440FC"/>
    <w:rsid w:val="001448A8"/>
    <w:rsid w:val="00145C19"/>
    <w:rsid w:val="00146CDA"/>
    <w:rsid w:val="001505D2"/>
    <w:rsid w:val="0015247F"/>
    <w:rsid w:val="00152527"/>
    <w:rsid w:val="001528CC"/>
    <w:rsid w:val="00154B96"/>
    <w:rsid w:val="001566B9"/>
    <w:rsid w:val="001574C7"/>
    <w:rsid w:val="001601D5"/>
    <w:rsid w:val="0016082B"/>
    <w:rsid w:val="00160A55"/>
    <w:rsid w:val="0016434D"/>
    <w:rsid w:val="00166614"/>
    <w:rsid w:val="00167EB0"/>
    <w:rsid w:val="001700E0"/>
    <w:rsid w:val="00170A36"/>
    <w:rsid w:val="00170FF4"/>
    <w:rsid w:val="00171EB9"/>
    <w:rsid w:val="001720B1"/>
    <w:rsid w:val="001733C8"/>
    <w:rsid w:val="001738E8"/>
    <w:rsid w:val="00174BD3"/>
    <w:rsid w:val="00177D87"/>
    <w:rsid w:val="00177FF6"/>
    <w:rsid w:val="00181455"/>
    <w:rsid w:val="00182BE2"/>
    <w:rsid w:val="00183927"/>
    <w:rsid w:val="00184C8A"/>
    <w:rsid w:val="001868AE"/>
    <w:rsid w:val="00186D70"/>
    <w:rsid w:val="00190524"/>
    <w:rsid w:val="001908CD"/>
    <w:rsid w:val="0019139A"/>
    <w:rsid w:val="00191D94"/>
    <w:rsid w:val="001953D7"/>
    <w:rsid w:val="001958A9"/>
    <w:rsid w:val="001960E1"/>
    <w:rsid w:val="001A013E"/>
    <w:rsid w:val="001A0A41"/>
    <w:rsid w:val="001A0CE1"/>
    <w:rsid w:val="001A2433"/>
    <w:rsid w:val="001A2E9B"/>
    <w:rsid w:val="001A2F71"/>
    <w:rsid w:val="001A3E57"/>
    <w:rsid w:val="001A56F5"/>
    <w:rsid w:val="001A65A0"/>
    <w:rsid w:val="001A6E1D"/>
    <w:rsid w:val="001A7C47"/>
    <w:rsid w:val="001B0906"/>
    <w:rsid w:val="001B0AAA"/>
    <w:rsid w:val="001B17B5"/>
    <w:rsid w:val="001B24F2"/>
    <w:rsid w:val="001B4A19"/>
    <w:rsid w:val="001B7178"/>
    <w:rsid w:val="001C08E3"/>
    <w:rsid w:val="001C150E"/>
    <w:rsid w:val="001C1B44"/>
    <w:rsid w:val="001C2671"/>
    <w:rsid w:val="001C2985"/>
    <w:rsid w:val="001C2F2A"/>
    <w:rsid w:val="001C3BA8"/>
    <w:rsid w:val="001C445F"/>
    <w:rsid w:val="001C551F"/>
    <w:rsid w:val="001C6008"/>
    <w:rsid w:val="001C6650"/>
    <w:rsid w:val="001C6901"/>
    <w:rsid w:val="001C7369"/>
    <w:rsid w:val="001C74E0"/>
    <w:rsid w:val="001D1714"/>
    <w:rsid w:val="001D1E12"/>
    <w:rsid w:val="001D247E"/>
    <w:rsid w:val="001D3543"/>
    <w:rsid w:val="001D46F0"/>
    <w:rsid w:val="001D4F81"/>
    <w:rsid w:val="001D5A03"/>
    <w:rsid w:val="001D668B"/>
    <w:rsid w:val="001D6704"/>
    <w:rsid w:val="001D7F80"/>
    <w:rsid w:val="001E09BA"/>
    <w:rsid w:val="001E1B73"/>
    <w:rsid w:val="001E2A73"/>
    <w:rsid w:val="001E3E2E"/>
    <w:rsid w:val="001E4BAF"/>
    <w:rsid w:val="001E5471"/>
    <w:rsid w:val="001E5C78"/>
    <w:rsid w:val="001E5F3D"/>
    <w:rsid w:val="001E6081"/>
    <w:rsid w:val="001E7355"/>
    <w:rsid w:val="001E7D63"/>
    <w:rsid w:val="001E7DEB"/>
    <w:rsid w:val="001F2456"/>
    <w:rsid w:val="001F2B3A"/>
    <w:rsid w:val="001F4449"/>
    <w:rsid w:val="001F5DA9"/>
    <w:rsid w:val="001F5DF6"/>
    <w:rsid w:val="001F665F"/>
    <w:rsid w:val="001F6B20"/>
    <w:rsid w:val="001F712A"/>
    <w:rsid w:val="001F774B"/>
    <w:rsid w:val="0020080A"/>
    <w:rsid w:val="00200C00"/>
    <w:rsid w:val="0020280D"/>
    <w:rsid w:val="002060E8"/>
    <w:rsid w:val="002073BC"/>
    <w:rsid w:val="00207643"/>
    <w:rsid w:val="00207A43"/>
    <w:rsid w:val="00211BA1"/>
    <w:rsid w:val="0021245A"/>
    <w:rsid w:val="00212D9E"/>
    <w:rsid w:val="00212F80"/>
    <w:rsid w:val="00214A64"/>
    <w:rsid w:val="00215E61"/>
    <w:rsid w:val="0021625A"/>
    <w:rsid w:val="0021792D"/>
    <w:rsid w:val="00217CB7"/>
    <w:rsid w:val="002212C4"/>
    <w:rsid w:val="0022298A"/>
    <w:rsid w:val="002238C9"/>
    <w:rsid w:val="00224BB2"/>
    <w:rsid w:val="002258A5"/>
    <w:rsid w:val="00226644"/>
    <w:rsid w:val="00226B61"/>
    <w:rsid w:val="00227294"/>
    <w:rsid w:val="00227425"/>
    <w:rsid w:val="00230A47"/>
    <w:rsid w:val="0023324D"/>
    <w:rsid w:val="00233536"/>
    <w:rsid w:val="0023528D"/>
    <w:rsid w:val="002352D9"/>
    <w:rsid w:val="0023665D"/>
    <w:rsid w:val="00236D8E"/>
    <w:rsid w:val="00236DF1"/>
    <w:rsid w:val="00236FEE"/>
    <w:rsid w:val="00240DEE"/>
    <w:rsid w:val="00241B42"/>
    <w:rsid w:val="002428E3"/>
    <w:rsid w:val="00242CBC"/>
    <w:rsid w:val="00243B3E"/>
    <w:rsid w:val="002444BC"/>
    <w:rsid w:val="00244775"/>
    <w:rsid w:val="00244913"/>
    <w:rsid w:val="0024523A"/>
    <w:rsid w:val="0024550B"/>
    <w:rsid w:val="00245B03"/>
    <w:rsid w:val="00245C97"/>
    <w:rsid w:val="00246CFE"/>
    <w:rsid w:val="002504CF"/>
    <w:rsid w:val="002505E5"/>
    <w:rsid w:val="0025212D"/>
    <w:rsid w:val="0025471E"/>
    <w:rsid w:val="00255158"/>
    <w:rsid w:val="00260278"/>
    <w:rsid w:val="00261073"/>
    <w:rsid w:val="00261105"/>
    <w:rsid w:val="00261C8B"/>
    <w:rsid w:val="00263695"/>
    <w:rsid w:val="0026481B"/>
    <w:rsid w:val="00266A5D"/>
    <w:rsid w:val="00267163"/>
    <w:rsid w:val="00267602"/>
    <w:rsid w:val="002679DE"/>
    <w:rsid w:val="00270E10"/>
    <w:rsid w:val="00273D7C"/>
    <w:rsid w:val="00273E08"/>
    <w:rsid w:val="00275C21"/>
    <w:rsid w:val="00276C58"/>
    <w:rsid w:val="00276E3F"/>
    <w:rsid w:val="002802D0"/>
    <w:rsid w:val="002807AA"/>
    <w:rsid w:val="0028137C"/>
    <w:rsid w:val="00281536"/>
    <w:rsid w:val="00282333"/>
    <w:rsid w:val="0028310C"/>
    <w:rsid w:val="00283D17"/>
    <w:rsid w:val="002847D9"/>
    <w:rsid w:val="00284A30"/>
    <w:rsid w:val="002854DA"/>
    <w:rsid w:val="00287006"/>
    <w:rsid w:val="0028701E"/>
    <w:rsid w:val="00287918"/>
    <w:rsid w:val="0029034A"/>
    <w:rsid w:val="00290B9C"/>
    <w:rsid w:val="0029120C"/>
    <w:rsid w:val="0029216E"/>
    <w:rsid w:val="00292FB5"/>
    <w:rsid w:val="002930AA"/>
    <w:rsid w:val="0029394B"/>
    <w:rsid w:val="00293D3A"/>
    <w:rsid w:val="00296260"/>
    <w:rsid w:val="0029737F"/>
    <w:rsid w:val="0029753A"/>
    <w:rsid w:val="002A0A33"/>
    <w:rsid w:val="002A1068"/>
    <w:rsid w:val="002A20A8"/>
    <w:rsid w:val="002A4125"/>
    <w:rsid w:val="002A4CD8"/>
    <w:rsid w:val="002A6445"/>
    <w:rsid w:val="002A6494"/>
    <w:rsid w:val="002A670A"/>
    <w:rsid w:val="002B03FD"/>
    <w:rsid w:val="002B1684"/>
    <w:rsid w:val="002B1687"/>
    <w:rsid w:val="002B55BD"/>
    <w:rsid w:val="002B5DA9"/>
    <w:rsid w:val="002B7315"/>
    <w:rsid w:val="002C17A7"/>
    <w:rsid w:val="002C4DD1"/>
    <w:rsid w:val="002C5C20"/>
    <w:rsid w:val="002C7A7C"/>
    <w:rsid w:val="002D106F"/>
    <w:rsid w:val="002D1E97"/>
    <w:rsid w:val="002D2126"/>
    <w:rsid w:val="002D23D6"/>
    <w:rsid w:val="002D2F5A"/>
    <w:rsid w:val="002D441C"/>
    <w:rsid w:val="002D48D1"/>
    <w:rsid w:val="002D56E5"/>
    <w:rsid w:val="002D5C7F"/>
    <w:rsid w:val="002D72A0"/>
    <w:rsid w:val="002D7483"/>
    <w:rsid w:val="002D79A9"/>
    <w:rsid w:val="002E008F"/>
    <w:rsid w:val="002E0F25"/>
    <w:rsid w:val="002E234C"/>
    <w:rsid w:val="002E3A36"/>
    <w:rsid w:val="002E4591"/>
    <w:rsid w:val="002E46F1"/>
    <w:rsid w:val="002E5AA4"/>
    <w:rsid w:val="002E77E3"/>
    <w:rsid w:val="002E79DB"/>
    <w:rsid w:val="002F0C4E"/>
    <w:rsid w:val="002F0D52"/>
    <w:rsid w:val="002F169B"/>
    <w:rsid w:val="002F256C"/>
    <w:rsid w:val="002F2635"/>
    <w:rsid w:val="002F2DBA"/>
    <w:rsid w:val="002F3BC0"/>
    <w:rsid w:val="002F3EDF"/>
    <w:rsid w:val="002F43F5"/>
    <w:rsid w:val="002F473D"/>
    <w:rsid w:val="002F4BF0"/>
    <w:rsid w:val="002F4DF3"/>
    <w:rsid w:val="002F54B8"/>
    <w:rsid w:val="002F58A3"/>
    <w:rsid w:val="002F5AC8"/>
    <w:rsid w:val="002F6140"/>
    <w:rsid w:val="002F66B6"/>
    <w:rsid w:val="002F7DB4"/>
    <w:rsid w:val="003010EC"/>
    <w:rsid w:val="00301267"/>
    <w:rsid w:val="003015A5"/>
    <w:rsid w:val="00301744"/>
    <w:rsid w:val="003032B8"/>
    <w:rsid w:val="00303A4A"/>
    <w:rsid w:val="0030514D"/>
    <w:rsid w:val="00305922"/>
    <w:rsid w:val="00306766"/>
    <w:rsid w:val="003078CE"/>
    <w:rsid w:val="00307AA6"/>
    <w:rsid w:val="00307E44"/>
    <w:rsid w:val="00310641"/>
    <w:rsid w:val="00312865"/>
    <w:rsid w:val="00314530"/>
    <w:rsid w:val="003150D2"/>
    <w:rsid w:val="00317517"/>
    <w:rsid w:val="00317D9B"/>
    <w:rsid w:val="00317DF6"/>
    <w:rsid w:val="0032035C"/>
    <w:rsid w:val="003211EA"/>
    <w:rsid w:val="003212C4"/>
    <w:rsid w:val="0032273B"/>
    <w:rsid w:val="00322857"/>
    <w:rsid w:val="00323617"/>
    <w:rsid w:val="00323EF5"/>
    <w:rsid w:val="00324D6B"/>
    <w:rsid w:val="00324DF9"/>
    <w:rsid w:val="00325E13"/>
    <w:rsid w:val="00326632"/>
    <w:rsid w:val="003271C0"/>
    <w:rsid w:val="003274AC"/>
    <w:rsid w:val="003308F7"/>
    <w:rsid w:val="003325D3"/>
    <w:rsid w:val="003326D5"/>
    <w:rsid w:val="00332C67"/>
    <w:rsid w:val="00332E85"/>
    <w:rsid w:val="00333270"/>
    <w:rsid w:val="0033367A"/>
    <w:rsid w:val="00333C8F"/>
    <w:rsid w:val="00335A24"/>
    <w:rsid w:val="003361EF"/>
    <w:rsid w:val="00337192"/>
    <w:rsid w:val="00340B6A"/>
    <w:rsid w:val="0034153A"/>
    <w:rsid w:val="00341A66"/>
    <w:rsid w:val="00341F63"/>
    <w:rsid w:val="00343FAD"/>
    <w:rsid w:val="00344482"/>
    <w:rsid w:val="00344C46"/>
    <w:rsid w:val="00345713"/>
    <w:rsid w:val="003469B3"/>
    <w:rsid w:val="00347E25"/>
    <w:rsid w:val="00350235"/>
    <w:rsid w:val="00351C55"/>
    <w:rsid w:val="00352E3E"/>
    <w:rsid w:val="003535DA"/>
    <w:rsid w:val="003546CD"/>
    <w:rsid w:val="0035516F"/>
    <w:rsid w:val="00355C47"/>
    <w:rsid w:val="00356DA9"/>
    <w:rsid w:val="00356F1F"/>
    <w:rsid w:val="00357BCF"/>
    <w:rsid w:val="003604B5"/>
    <w:rsid w:val="003606DA"/>
    <w:rsid w:val="00360A5F"/>
    <w:rsid w:val="00361284"/>
    <w:rsid w:val="00361C04"/>
    <w:rsid w:val="00361F4E"/>
    <w:rsid w:val="00362905"/>
    <w:rsid w:val="003630AE"/>
    <w:rsid w:val="00364A9A"/>
    <w:rsid w:val="00365DDD"/>
    <w:rsid w:val="00366239"/>
    <w:rsid w:val="00366876"/>
    <w:rsid w:val="00370D3B"/>
    <w:rsid w:val="00370EAD"/>
    <w:rsid w:val="00370ED0"/>
    <w:rsid w:val="003710C4"/>
    <w:rsid w:val="00371840"/>
    <w:rsid w:val="00371861"/>
    <w:rsid w:val="003721A2"/>
    <w:rsid w:val="0037546E"/>
    <w:rsid w:val="003755F2"/>
    <w:rsid w:val="00375887"/>
    <w:rsid w:val="003758A3"/>
    <w:rsid w:val="00375E67"/>
    <w:rsid w:val="00377AB1"/>
    <w:rsid w:val="00380601"/>
    <w:rsid w:val="003809BB"/>
    <w:rsid w:val="00380DB9"/>
    <w:rsid w:val="003812F7"/>
    <w:rsid w:val="00382E35"/>
    <w:rsid w:val="00382EEE"/>
    <w:rsid w:val="00383025"/>
    <w:rsid w:val="00385B6B"/>
    <w:rsid w:val="00385C7A"/>
    <w:rsid w:val="00386021"/>
    <w:rsid w:val="00390D3B"/>
    <w:rsid w:val="0039146E"/>
    <w:rsid w:val="00391BB1"/>
    <w:rsid w:val="00391D46"/>
    <w:rsid w:val="00392997"/>
    <w:rsid w:val="00392C41"/>
    <w:rsid w:val="0039656E"/>
    <w:rsid w:val="00396E65"/>
    <w:rsid w:val="0039732F"/>
    <w:rsid w:val="003A093A"/>
    <w:rsid w:val="003A1684"/>
    <w:rsid w:val="003A1720"/>
    <w:rsid w:val="003A20E3"/>
    <w:rsid w:val="003A360D"/>
    <w:rsid w:val="003A394C"/>
    <w:rsid w:val="003A43F8"/>
    <w:rsid w:val="003A49DE"/>
    <w:rsid w:val="003A4F4F"/>
    <w:rsid w:val="003A5C75"/>
    <w:rsid w:val="003A7BD2"/>
    <w:rsid w:val="003B0D43"/>
    <w:rsid w:val="003B27AC"/>
    <w:rsid w:val="003B2F31"/>
    <w:rsid w:val="003B51B0"/>
    <w:rsid w:val="003B5782"/>
    <w:rsid w:val="003B5BD7"/>
    <w:rsid w:val="003B6602"/>
    <w:rsid w:val="003B66A8"/>
    <w:rsid w:val="003B6C97"/>
    <w:rsid w:val="003B7296"/>
    <w:rsid w:val="003B7628"/>
    <w:rsid w:val="003B7BC7"/>
    <w:rsid w:val="003C00D7"/>
    <w:rsid w:val="003C1790"/>
    <w:rsid w:val="003C1F00"/>
    <w:rsid w:val="003C357B"/>
    <w:rsid w:val="003C3CE9"/>
    <w:rsid w:val="003C3F8C"/>
    <w:rsid w:val="003C442E"/>
    <w:rsid w:val="003C536E"/>
    <w:rsid w:val="003C571C"/>
    <w:rsid w:val="003C5933"/>
    <w:rsid w:val="003C694F"/>
    <w:rsid w:val="003C6C74"/>
    <w:rsid w:val="003C6EC0"/>
    <w:rsid w:val="003C7435"/>
    <w:rsid w:val="003D018A"/>
    <w:rsid w:val="003D091C"/>
    <w:rsid w:val="003D0B80"/>
    <w:rsid w:val="003D1145"/>
    <w:rsid w:val="003D5176"/>
    <w:rsid w:val="003D609C"/>
    <w:rsid w:val="003D6C6E"/>
    <w:rsid w:val="003E010A"/>
    <w:rsid w:val="003E0152"/>
    <w:rsid w:val="003E0C15"/>
    <w:rsid w:val="003E0E9A"/>
    <w:rsid w:val="003E1EFE"/>
    <w:rsid w:val="003E3F70"/>
    <w:rsid w:val="003E5EDB"/>
    <w:rsid w:val="003E624A"/>
    <w:rsid w:val="003E7216"/>
    <w:rsid w:val="003E762E"/>
    <w:rsid w:val="003E76A3"/>
    <w:rsid w:val="003E7977"/>
    <w:rsid w:val="003E7B86"/>
    <w:rsid w:val="003E7E3C"/>
    <w:rsid w:val="003F0707"/>
    <w:rsid w:val="003F0EF3"/>
    <w:rsid w:val="003F227E"/>
    <w:rsid w:val="003F3764"/>
    <w:rsid w:val="003F3B29"/>
    <w:rsid w:val="003F3EBC"/>
    <w:rsid w:val="003F47E2"/>
    <w:rsid w:val="003F494A"/>
    <w:rsid w:val="003F4ED6"/>
    <w:rsid w:val="003F57CE"/>
    <w:rsid w:val="003F5C2F"/>
    <w:rsid w:val="003F68B1"/>
    <w:rsid w:val="003F6C00"/>
    <w:rsid w:val="003F7BBA"/>
    <w:rsid w:val="00401C0C"/>
    <w:rsid w:val="004020ED"/>
    <w:rsid w:val="00402253"/>
    <w:rsid w:val="00402B41"/>
    <w:rsid w:val="00403423"/>
    <w:rsid w:val="00403CF7"/>
    <w:rsid w:val="00404B3B"/>
    <w:rsid w:val="00404B4A"/>
    <w:rsid w:val="0040528D"/>
    <w:rsid w:val="0040578A"/>
    <w:rsid w:val="0040691F"/>
    <w:rsid w:val="00407527"/>
    <w:rsid w:val="004129F7"/>
    <w:rsid w:val="00413388"/>
    <w:rsid w:val="00416471"/>
    <w:rsid w:val="00416BA9"/>
    <w:rsid w:val="00417310"/>
    <w:rsid w:val="00417428"/>
    <w:rsid w:val="00417589"/>
    <w:rsid w:val="0042005D"/>
    <w:rsid w:val="00420C23"/>
    <w:rsid w:val="00420DA4"/>
    <w:rsid w:val="00421960"/>
    <w:rsid w:val="00421BD7"/>
    <w:rsid w:val="004222A4"/>
    <w:rsid w:val="00423464"/>
    <w:rsid w:val="00424A2F"/>
    <w:rsid w:val="00427552"/>
    <w:rsid w:val="00427C01"/>
    <w:rsid w:val="00430436"/>
    <w:rsid w:val="00430953"/>
    <w:rsid w:val="00431A00"/>
    <w:rsid w:val="00431E14"/>
    <w:rsid w:val="00432D9D"/>
    <w:rsid w:val="0043343F"/>
    <w:rsid w:val="004337C0"/>
    <w:rsid w:val="00433F01"/>
    <w:rsid w:val="004344EA"/>
    <w:rsid w:val="004353EE"/>
    <w:rsid w:val="00435BD6"/>
    <w:rsid w:val="004362A5"/>
    <w:rsid w:val="004368E1"/>
    <w:rsid w:val="00436E65"/>
    <w:rsid w:val="0043791C"/>
    <w:rsid w:val="004429C4"/>
    <w:rsid w:val="00444DBE"/>
    <w:rsid w:val="00444E36"/>
    <w:rsid w:val="004452E2"/>
    <w:rsid w:val="00445C53"/>
    <w:rsid w:val="00446DC7"/>
    <w:rsid w:val="00451FB8"/>
    <w:rsid w:val="00452627"/>
    <w:rsid w:val="00452FB6"/>
    <w:rsid w:val="00453287"/>
    <w:rsid w:val="004534CD"/>
    <w:rsid w:val="00453EDA"/>
    <w:rsid w:val="0045451F"/>
    <w:rsid w:val="004545F9"/>
    <w:rsid w:val="00455E72"/>
    <w:rsid w:val="00456129"/>
    <w:rsid w:val="00457070"/>
    <w:rsid w:val="004574B5"/>
    <w:rsid w:val="0046280B"/>
    <w:rsid w:val="00463AEC"/>
    <w:rsid w:val="00463E9C"/>
    <w:rsid w:val="0046454E"/>
    <w:rsid w:val="00464B08"/>
    <w:rsid w:val="00466C97"/>
    <w:rsid w:val="004703D5"/>
    <w:rsid w:val="00470C34"/>
    <w:rsid w:val="00472D85"/>
    <w:rsid w:val="00475A4A"/>
    <w:rsid w:val="00476023"/>
    <w:rsid w:val="00476CA2"/>
    <w:rsid w:val="00480068"/>
    <w:rsid w:val="004806E0"/>
    <w:rsid w:val="00480BB2"/>
    <w:rsid w:val="00480D05"/>
    <w:rsid w:val="00482D7F"/>
    <w:rsid w:val="00482F1F"/>
    <w:rsid w:val="00483B36"/>
    <w:rsid w:val="0048473E"/>
    <w:rsid w:val="00484924"/>
    <w:rsid w:val="00484D6C"/>
    <w:rsid w:val="00484E73"/>
    <w:rsid w:val="00485198"/>
    <w:rsid w:val="0048542A"/>
    <w:rsid w:val="004859C8"/>
    <w:rsid w:val="00485EA9"/>
    <w:rsid w:val="00485F6D"/>
    <w:rsid w:val="00486788"/>
    <w:rsid w:val="00487856"/>
    <w:rsid w:val="00487E39"/>
    <w:rsid w:val="00490D8E"/>
    <w:rsid w:val="00490F35"/>
    <w:rsid w:val="00491196"/>
    <w:rsid w:val="004915AC"/>
    <w:rsid w:val="004915FF"/>
    <w:rsid w:val="00494110"/>
    <w:rsid w:val="00494FEA"/>
    <w:rsid w:val="00495665"/>
    <w:rsid w:val="00495BD8"/>
    <w:rsid w:val="00496C3B"/>
    <w:rsid w:val="00496FC0"/>
    <w:rsid w:val="004976D1"/>
    <w:rsid w:val="00497D32"/>
    <w:rsid w:val="004A015C"/>
    <w:rsid w:val="004A0472"/>
    <w:rsid w:val="004A09A3"/>
    <w:rsid w:val="004A14D4"/>
    <w:rsid w:val="004A21F3"/>
    <w:rsid w:val="004A24B8"/>
    <w:rsid w:val="004A4F9F"/>
    <w:rsid w:val="004A6998"/>
    <w:rsid w:val="004B03DD"/>
    <w:rsid w:val="004B185E"/>
    <w:rsid w:val="004B1A8A"/>
    <w:rsid w:val="004B22E3"/>
    <w:rsid w:val="004B2725"/>
    <w:rsid w:val="004B2F99"/>
    <w:rsid w:val="004B55BF"/>
    <w:rsid w:val="004B6967"/>
    <w:rsid w:val="004C01CD"/>
    <w:rsid w:val="004C167F"/>
    <w:rsid w:val="004C189F"/>
    <w:rsid w:val="004C2482"/>
    <w:rsid w:val="004C3A3C"/>
    <w:rsid w:val="004C3F69"/>
    <w:rsid w:val="004C4173"/>
    <w:rsid w:val="004C5703"/>
    <w:rsid w:val="004C5ABB"/>
    <w:rsid w:val="004C5FE8"/>
    <w:rsid w:val="004C6AD8"/>
    <w:rsid w:val="004D05AE"/>
    <w:rsid w:val="004D264C"/>
    <w:rsid w:val="004D2D6C"/>
    <w:rsid w:val="004D2FF0"/>
    <w:rsid w:val="004D3988"/>
    <w:rsid w:val="004D44D2"/>
    <w:rsid w:val="004D4850"/>
    <w:rsid w:val="004D4ED0"/>
    <w:rsid w:val="004D566B"/>
    <w:rsid w:val="004D6A90"/>
    <w:rsid w:val="004D6B73"/>
    <w:rsid w:val="004D7181"/>
    <w:rsid w:val="004D7775"/>
    <w:rsid w:val="004D79F2"/>
    <w:rsid w:val="004E0E5A"/>
    <w:rsid w:val="004E2535"/>
    <w:rsid w:val="004E2820"/>
    <w:rsid w:val="004E2BE8"/>
    <w:rsid w:val="004E33CE"/>
    <w:rsid w:val="004E41FB"/>
    <w:rsid w:val="004E565C"/>
    <w:rsid w:val="004E58E8"/>
    <w:rsid w:val="004E5BA7"/>
    <w:rsid w:val="004E5CA8"/>
    <w:rsid w:val="004F0474"/>
    <w:rsid w:val="004F1BE1"/>
    <w:rsid w:val="004F1BF3"/>
    <w:rsid w:val="004F2573"/>
    <w:rsid w:val="004F2D08"/>
    <w:rsid w:val="004F347F"/>
    <w:rsid w:val="004F43C0"/>
    <w:rsid w:val="004F4520"/>
    <w:rsid w:val="004F750D"/>
    <w:rsid w:val="00501F4E"/>
    <w:rsid w:val="0050309C"/>
    <w:rsid w:val="00510489"/>
    <w:rsid w:val="00511FEC"/>
    <w:rsid w:val="005132FD"/>
    <w:rsid w:val="00514A68"/>
    <w:rsid w:val="005154E4"/>
    <w:rsid w:val="005165B8"/>
    <w:rsid w:val="0051688A"/>
    <w:rsid w:val="00517C01"/>
    <w:rsid w:val="0052281A"/>
    <w:rsid w:val="00524BB4"/>
    <w:rsid w:val="00524E9C"/>
    <w:rsid w:val="00526684"/>
    <w:rsid w:val="005269F6"/>
    <w:rsid w:val="0052728E"/>
    <w:rsid w:val="00532543"/>
    <w:rsid w:val="005348F9"/>
    <w:rsid w:val="005409F1"/>
    <w:rsid w:val="0054121A"/>
    <w:rsid w:val="00542636"/>
    <w:rsid w:val="005429E1"/>
    <w:rsid w:val="00543AD4"/>
    <w:rsid w:val="00543D68"/>
    <w:rsid w:val="00544396"/>
    <w:rsid w:val="005451EF"/>
    <w:rsid w:val="0054593D"/>
    <w:rsid w:val="00547919"/>
    <w:rsid w:val="005503DD"/>
    <w:rsid w:val="00550DCD"/>
    <w:rsid w:val="005510B9"/>
    <w:rsid w:val="00551332"/>
    <w:rsid w:val="005522EE"/>
    <w:rsid w:val="005534AA"/>
    <w:rsid w:val="0055369A"/>
    <w:rsid w:val="00554D5D"/>
    <w:rsid w:val="00555215"/>
    <w:rsid w:val="005575BC"/>
    <w:rsid w:val="00560776"/>
    <w:rsid w:val="00560A33"/>
    <w:rsid w:val="00560F66"/>
    <w:rsid w:val="00562ECF"/>
    <w:rsid w:val="005642F2"/>
    <w:rsid w:val="00565680"/>
    <w:rsid w:val="00567438"/>
    <w:rsid w:val="00567C40"/>
    <w:rsid w:val="00570D0B"/>
    <w:rsid w:val="00570E46"/>
    <w:rsid w:val="00572BD0"/>
    <w:rsid w:val="00573656"/>
    <w:rsid w:val="00573D89"/>
    <w:rsid w:val="00573DC3"/>
    <w:rsid w:val="0057451A"/>
    <w:rsid w:val="005746D6"/>
    <w:rsid w:val="00574B0D"/>
    <w:rsid w:val="00575328"/>
    <w:rsid w:val="00576EE2"/>
    <w:rsid w:val="00577AE0"/>
    <w:rsid w:val="00577C61"/>
    <w:rsid w:val="00580573"/>
    <w:rsid w:val="005807B8"/>
    <w:rsid w:val="005815D7"/>
    <w:rsid w:val="00582398"/>
    <w:rsid w:val="00582B36"/>
    <w:rsid w:val="0058427D"/>
    <w:rsid w:val="005843CE"/>
    <w:rsid w:val="0058509B"/>
    <w:rsid w:val="0058520C"/>
    <w:rsid w:val="00585446"/>
    <w:rsid w:val="00585AC7"/>
    <w:rsid w:val="00587146"/>
    <w:rsid w:val="00587E33"/>
    <w:rsid w:val="00590B59"/>
    <w:rsid w:val="00590C73"/>
    <w:rsid w:val="005926EF"/>
    <w:rsid w:val="005953FA"/>
    <w:rsid w:val="00597F78"/>
    <w:rsid w:val="005A29EE"/>
    <w:rsid w:val="005A3134"/>
    <w:rsid w:val="005A3F97"/>
    <w:rsid w:val="005A4A1B"/>
    <w:rsid w:val="005A4AC2"/>
    <w:rsid w:val="005A6117"/>
    <w:rsid w:val="005A6996"/>
    <w:rsid w:val="005B0A90"/>
    <w:rsid w:val="005B1BFF"/>
    <w:rsid w:val="005B1D4A"/>
    <w:rsid w:val="005B3AAD"/>
    <w:rsid w:val="005B7A41"/>
    <w:rsid w:val="005C17DB"/>
    <w:rsid w:val="005C448A"/>
    <w:rsid w:val="005C63B6"/>
    <w:rsid w:val="005C65D8"/>
    <w:rsid w:val="005D0F71"/>
    <w:rsid w:val="005D233E"/>
    <w:rsid w:val="005D2445"/>
    <w:rsid w:val="005D26D5"/>
    <w:rsid w:val="005D283E"/>
    <w:rsid w:val="005D389A"/>
    <w:rsid w:val="005D4D6C"/>
    <w:rsid w:val="005D69E6"/>
    <w:rsid w:val="005E09B4"/>
    <w:rsid w:val="005E1FB2"/>
    <w:rsid w:val="005E201E"/>
    <w:rsid w:val="005E3A53"/>
    <w:rsid w:val="005E3C7A"/>
    <w:rsid w:val="005E539F"/>
    <w:rsid w:val="005E5DEB"/>
    <w:rsid w:val="005E6B28"/>
    <w:rsid w:val="005F1603"/>
    <w:rsid w:val="005F1A70"/>
    <w:rsid w:val="005F2DC8"/>
    <w:rsid w:val="005F361D"/>
    <w:rsid w:val="005F39A8"/>
    <w:rsid w:val="005F41AD"/>
    <w:rsid w:val="005F537E"/>
    <w:rsid w:val="005F5533"/>
    <w:rsid w:val="005F72F9"/>
    <w:rsid w:val="00600300"/>
    <w:rsid w:val="006030FF"/>
    <w:rsid w:val="00603FE0"/>
    <w:rsid w:val="006048FA"/>
    <w:rsid w:val="00604D08"/>
    <w:rsid w:val="0060593D"/>
    <w:rsid w:val="00605B24"/>
    <w:rsid w:val="006065C3"/>
    <w:rsid w:val="00606AAF"/>
    <w:rsid w:val="00607347"/>
    <w:rsid w:val="00607707"/>
    <w:rsid w:val="00607F97"/>
    <w:rsid w:val="006103D1"/>
    <w:rsid w:val="006111D8"/>
    <w:rsid w:val="006120E1"/>
    <w:rsid w:val="006129DF"/>
    <w:rsid w:val="00612B1D"/>
    <w:rsid w:val="00613E34"/>
    <w:rsid w:val="00614038"/>
    <w:rsid w:val="0061589B"/>
    <w:rsid w:val="00616776"/>
    <w:rsid w:val="006222E3"/>
    <w:rsid w:val="006228BD"/>
    <w:rsid w:val="0062291A"/>
    <w:rsid w:val="006239C9"/>
    <w:rsid w:val="006241BB"/>
    <w:rsid w:val="006255E6"/>
    <w:rsid w:val="00626EAE"/>
    <w:rsid w:val="0062795E"/>
    <w:rsid w:val="0062798A"/>
    <w:rsid w:val="00631629"/>
    <w:rsid w:val="006316D9"/>
    <w:rsid w:val="00631A92"/>
    <w:rsid w:val="00631CF1"/>
    <w:rsid w:val="00635B55"/>
    <w:rsid w:val="00635CB8"/>
    <w:rsid w:val="006360D9"/>
    <w:rsid w:val="006374FF"/>
    <w:rsid w:val="00637612"/>
    <w:rsid w:val="006401ED"/>
    <w:rsid w:val="00640344"/>
    <w:rsid w:val="00640BF3"/>
    <w:rsid w:val="00640EB9"/>
    <w:rsid w:val="00642629"/>
    <w:rsid w:val="0064298F"/>
    <w:rsid w:val="0064322B"/>
    <w:rsid w:val="006432E1"/>
    <w:rsid w:val="00643A92"/>
    <w:rsid w:val="006449B7"/>
    <w:rsid w:val="00644A55"/>
    <w:rsid w:val="00644A60"/>
    <w:rsid w:val="00644F03"/>
    <w:rsid w:val="006464BB"/>
    <w:rsid w:val="0064667A"/>
    <w:rsid w:val="006468BB"/>
    <w:rsid w:val="00646AA2"/>
    <w:rsid w:val="00646CAA"/>
    <w:rsid w:val="00646E58"/>
    <w:rsid w:val="00651F82"/>
    <w:rsid w:val="00651FDF"/>
    <w:rsid w:val="00652C07"/>
    <w:rsid w:val="00654BA0"/>
    <w:rsid w:val="006552FE"/>
    <w:rsid w:val="006571A8"/>
    <w:rsid w:val="00657B31"/>
    <w:rsid w:val="006602C9"/>
    <w:rsid w:val="00660BC3"/>
    <w:rsid w:val="00663FEF"/>
    <w:rsid w:val="0066535F"/>
    <w:rsid w:val="0066574C"/>
    <w:rsid w:val="00666A2A"/>
    <w:rsid w:val="006674C8"/>
    <w:rsid w:val="00667B0A"/>
    <w:rsid w:val="00671C6F"/>
    <w:rsid w:val="00673F16"/>
    <w:rsid w:val="00674A13"/>
    <w:rsid w:val="00675FED"/>
    <w:rsid w:val="006760E8"/>
    <w:rsid w:val="00676769"/>
    <w:rsid w:val="006768AD"/>
    <w:rsid w:val="00676D94"/>
    <w:rsid w:val="00680C95"/>
    <w:rsid w:val="0068405C"/>
    <w:rsid w:val="00684209"/>
    <w:rsid w:val="00684F2F"/>
    <w:rsid w:val="00685AE9"/>
    <w:rsid w:val="00687082"/>
    <w:rsid w:val="006907C0"/>
    <w:rsid w:val="00690A3A"/>
    <w:rsid w:val="00691D28"/>
    <w:rsid w:val="00692140"/>
    <w:rsid w:val="00692F26"/>
    <w:rsid w:val="0069359A"/>
    <w:rsid w:val="0069424C"/>
    <w:rsid w:val="00694C10"/>
    <w:rsid w:val="00696405"/>
    <w:rsid w:val="0069673A"/>
    <w:rsid w:val="006A3D4D"/>
    <w:rsid w:val="006A4E6B"/>
    <w:rsid w:val="006A5DF7"/>
    <w:rsid w:val="006A6106"/>
    <w:rsid w:val="006A6191"/>
    <w:rsid w:val="006B081A"/>
    <w:rsid w:val="006B0D87"/>
    <w:rsid w:val="006B157F"/>
    <w:rsid w:val="006B281A"/>
    <w:rsid w:val="006B2EE3"/>
    <w:rsid w:val="006B42A6"/>
    <w:rsid w:val="006B47F3"/>
    <w:rsid w:val="006B57A3"/>
    <w:rsid w:val="006B7D61"/>
    <w:rsid w:val="006C00DE"/>
    <w:rsid w:val="006C01F4"/>
    <w:rsid w:val="006C0658"/>
    <w:rsid w:val="006C1CF8"/>
    <w:rsid w:val="006C22B7"/>
    <w:rsid w:val="006C241D"/>
    <w:rsid w:val="006C2A1D"/>
    <w:rsid w:val="006C45E9"/>
    <w:rsid w:val="006C467E"/>
    <w:rsid w:val="006C4DBE"/>
    <w:rsid w:val="006C5A82"/>
    <w:rsid w:val="006C6A75"/>
    <w:rsid w:val="006C723B"/>
    <w:rsid w:val="006C72EA"/>
    <w:rsid w:val="006D0346"/>
    <w:rsid w:val="006D0424"/>
    <w:rsid w:val="006D0449"/>
    <w:rsid w:val="006D0EAF"/>
    <w:rsid w:val="006D154E"/>
    <w:rsid w:val="006D210B"/>
    <w:rsid w:val="006D264E"/>
    <w:rsid w:val="006D3FAE"/>
    <w:rsid w:val="006D43BF"/>
    <w:rsid w:val="006D4411"/>
    <w:rsid w:val="006D4EB0"/>
    <w:rsid w:val="006D555F"/>
    <w:rsid w:val="006D5643"/>
    <w:rsid w:val="006D5AD0"/>
    <w:rsid w:val="006D7889"/>
    <w:rsid w:val="006E0290"/>
    <w:rsid w:val="006E0A3D"/>
    <w:rsid w:val="006E0FE8"/>
    <w:rsid w:val="006E1D38"/>
    <w:rsid w:val="006E2831"/>
    <w:rsid w:val="006E287D"/>
    <w:rsid w:val="006E2BB8"/>
    <w:rsid w:val="006E38A7"/>
    <w:rsid w:val="006E3CAE"/>
    <w:rsid w:val="006E54B4"/>
    <w:rsid w:val="006E557C"/>
    <w:rsid w:val="006E586E"/>
    <w:rsid w:val="006E67AD"/>
    <w:rsid w:val="006E7D19"/>
    <w:rsid w:val="006F0474"/>
    <w:rsid w:val="006F08E8"/>
    <w:rsid w:val="006F11B1"/>
    <w:rsid w:val="006F15C9"/>
    <w:rsid w:val="006F2388"/>
    <w:rsid w:val="006F3160"/>
    <w:rsid w:val="006F323A"/>
    <w:rsid w:val="006F39D1"/>
    <w:rsid w:val="006F4630"/>
    <w:rsid w:val="006F4C18"/>
    <w:rsid w:val="006F5CBF"/>
    <w:rsid w:val="006F60DA"/>
    <w:rsid w:val="006F723A"/>
    <w:rsid w:val="00700E0D"/>
    <w:rsid w:val="00701F9F"/>
    <w:rsid w:val="00702024"/>
    <w:rsid w:val="00702376"/>
    <w:rsid w:val="00702D50"/>
    <w:rsid w:val="00703EBA"/>
    <w:rsid w:val="00704AC7"/>
    <w:rsid w:val="00706043"/>
    <w:rsid w:val="007060B2"/>
    <w:rsid w:val="00706EEA"/>
    <w:rsid w:val="00707709"/>
    <w:rsid w:val="00710569"/>
    <w:rsid w:val="00711D6A"/>
    <w:rsid w:val="00711DB4"/>
    <w:rsid w:val="007122AE"/>
    <w:rsid w:val="00712CB6"/>
    <w:rsid w:val="00714960"/>
    <w:rsid w:val="00715272"/>
    <w:rsid w:val="00716850"/>
    <w:rsid w:val="00716E19"/>
    <w:rsid w:val="007237F8"/>
    <w:rsid w:val="007309DD"/>
    <w:rsid w:val="00732D38"/>
    <w:rsid w:val="00733E58"/>
    <w:rsid w:val="007351BF"/>
    <w:rsid w:val="007372FB"/>
    <w:rsid w:val="0073763D"/>
    <w:rsid w:val="00737A57"/>
    <w:rsid w:val="00740825"/>
    <w:rsid w:val="00740D8A"/>
    <w:rsid w:val="0074175F"/>
    <w:rsid w:val="00741AAA"/>
    <w:rsid w:val="00741FA4"/>
    <w:rsid w:val="00741FDD"/>
    <w:rsid w:val="00742408"/>
    <w:rsid w:val="007441A5"/>
    <w:rsid w:val="00744691"/>
    <w:rsid w:val="00745282"/>
    <w:rsid w:val="007453F3"/>
    <w:rsid w:val="007453F4"/>
    <w:rsid w:val="00745F80"/>
    <w:rsid w:val="00750EBE"/>
    <w:rsid w:val="007516B3"/>
    <w:rsid w:val="00752371"/>
    <w:rsid w:val="00752D8A"/>
    <w:rsid w:val="00753483"/>
    <w:rsid w:val="0075402E"/>
    <w:rsid w:val="00754749"/>
    <w:rsid w:val="00754B94"/>
    <w:rsid w:val="007567A4"/>
    <w:rsid w:val="00756E57"/>
    <w:rsid w:val="007575DF"/>
    <w:rsid w:val="00761C0F"/>
    <w:rsid w:val="00762C17"/>
    <w:rsid w:val="00764AF3"/>
    <w:rsid w:val="00765648"/>
    <w:rsid w:val="00765F3F"/>
    <w:rsid w:val="0076666B"/>
    <w:rsid w:val="00766FDA"/>
    <w:rsid w:val="007670D1"/>
    <w:rsid w:val="0076786C"/>
    <w:rsid w:val="00767A00"/>
    <w:rsid w:val="00767AA4"/>
    <w:rsid w:val="00771003"/>
    <w:rsid w:val="007718DA"/>
    <w:rsid w:val="00771A64"/>
    <w:rsid w:val="00771B9F"/>
    <w:rsid w:val="0077435E"/>
    <w:rsid w:val="00775585"/>
    <w:rsid w:val="00776166"/>
    <w:rsid w:val="0077773E"/>
    <w:rsid w:val="00781243"/>
    <w:rsid w:val="007816A9"/>
    <w:rsid w:val="00783DD2"/>
    <w:rsid w:val="0078411A"/>
    <w:rsid w:val="00784529"/>
    <w:rsid w:val="00784C4D"/>
    <w:rsid w:val="00785117"/>
    <w:rsid w:val="00785AE8"/>
    <w:rsid w:val="00786210"/>
    <w:rsid w:val="00787EDB"/>
    <w:rsid w:val="00790373"/>
    <w:rsid w:val="00790C32"/>
    <w:rsid w:val="00791787"/>
    <w:rsid w:val="007923E1"/>
    <w:rsid w:val="007938AB"/>
    <w:rsid w:val="00793A9F"/>
    <w:rsid w:val="00794706"/>
    <w:rsid w:val="00794A45"/>
    <w:rsid w:val="00796B14"/>
    <w:rsid w:val="00797074"/>
    <w:rsid w:val="007A0370"/>
    <w:rsid w:val="007A0446"/>
    <w:rsid w:val="007A17A6"/>
    <w:rsid w:val="007A22D1"/>
    <w:rsid w:val="007A28D5"/>
    <w:rsid w:val="007A31E3"/>
    <w:rsid w:val="007A3346"/>
    <w:rsid w:val="007A345D"/>
    <w:rsid w:val="007A35D7"/>
    <w:rsid w:val="007A6439"/>
    <w:rsid w:val="007B0EE1"/>
    <w:rsid w:val="007B12B3"/>
    <w:rsid w:val="007B2D75"/>
    <w:rsid w:val="007B3E2C"/>
    <w:rsid w:val="007B5D25"/>
    <w:rsid w:val="007B6AFA"/>
    <w:rsid w:val="007B6BD6"/>
    <w:rsid w:val="007B7103"/>
    <w:rsid w:val="007B7120"/>
    <w:rsid w:val="007C05D4"/>
    <w:rsid w:val="007C0AE9"/>
    <w:rsid w:val="007C4103"/>
    <w:rsid w:val="007C48E0"/>
    <w:rsid w:val="007C6B4B"/>
    <w:rsid w:val="007C6FFC"/>
    <w:rsid w:val="007D03D1"/>
    <w:rsid w:val="007D07CE"/>
    <w:rsid w:val="007D2849"/>
    <w:rsid w:val="007D2B5C"/>
    <w:rsid w:val="007D2D60"/>
    <w:rsid w:val="007D49DE"/>
    <w:rsid w:val="007D4AC3"/>
    <w:rsid w:val="007D63BA"/>
    <w:rsid w:val="007D703C"/>
    <w:rsid w:val="007D7310"/>
    <w:rsid w:val="007D79E2"/>
    <w:rsid w:val="007D7D85"/>
    <w:rsid w:val="007E07F9"/>
    <w:rsid w:val="007E1F4B"/>
    <w:rsid w:val="007E26C2"/>
    <w:rsid w:val="007E28C5"/>
    <w:rsid w:val="007E3289"/>
    <w:rsid w:val="007E33EA"/>
    <w:rsid w:val="007E37BA"/>
    <w:rsid w:val="007E41FC"/>
    <w:rsid w:val="007E49FD"/>
    <w:rsid w:val="007E4D4A"/>
    <w:rsid w:val="007E5126"/>
    <w:rsid w:val="007E5EA7"/>
    <w:rsid w:val="007E6131"/>
    <w:rsid w:val="007E6CC4"/>
    <w:rsid w:val="007E71C3"/>
    <w:rsid w:val="007F0028"/>
    <w:rsid w:val="007F2C3F"/>
    <w:rsid w:val="007F3171"/>
    <w:rsid w:val="007F31CF"/>
    <w:rsid w:val="007F385A"/>
    <w:rsid w:val="007F4584"/>
    <w:rsid w:val="007F4633"/>
    <w:rsid w:val="007F794C"/>
    <w:rsid w:val="007F7FD1"/>
    <w:rsid w:val="00801231"/>
    <w:rsid w:val="00802B6C"/>
    <w:rsid w:val="0080343F"/>
    <w:rsid w:val="00804864"/>
    <w:rsid w:val="008048F8"/>
    <w:rsid w:val="0080554E"/>
    <w:rsid w:val="00805E3D"/>
    <w:rsid w:val="00805F7A"/>
    <w:rsid w:val="00806A95"/>
    <w:rsid w:val="008070DF"/>
    <w:rsid w:val="00810C73"/>
    <w:rsid w:val="00810C89"/>
    <w:rsid w:val="00811F19"/>
    <w:rsid w:val="008130B2"/>
    <w:rsid w:val="00814FE2"/>
    <w:rsid w:val="0081514D"/>
    <w:rsid w:val="008164C8"/>
    <w:rsid w:val="00816864"/>
    <w:rsid w:val="0081712F"/>
    <w:rsid w:val="00817284"/>
    <w:rsid w:val="00820419"/>
    <w:rsid w:val="0082051E"/>
    <w:rsid w:val="00821088"/>
    <w:rsid w:val="00821D68"/>
    <w:rsid w:val="00822FDB"/>
    <w:rsid w:val="008230A7"/>
    <w:rsid w:val="00823E03"/>
    <w:rsid w:val="00825439"/>
    <w:rsid w:val="00825937"/>
    <w:rsid w:val="0082611E"/>
    <w:rsid w:val="00826D50"/>
    <w:rsid w:val="00826EA5"/>
    <w:rsid w:val="00826EED"/>
    <w:rsid w:val="008271B7"/>
    <w:rsid w:val="00827327"/>
    <w:rsid w:val="00827362"/>
    <w:rsid w:val="00827A5D"/>
    <w:rsid w:val="00830556"/>
    <w:rsid w:val="0083106C"/>
    <w:rsid w:val="00832418"/>
    <w:rsid w:val="008325F3"/>
    <w:rsid w:val="0083336C"/>
    <w:rsid w:val="008340CA"/>
    <w:rsid w:val="00834D7F"/>
    <w:rsid w:val="00835476"/>
    <w:rsid w:val="008369CA"/>
    <w:rsid w:val="00837070"/>
    <w:rsid w:val="00837563"/>
    <w:rsid w:val="0083760E"/>
    <w:rsid w:val="008404C0"/>
    <w:rsid w:val="00840664"/>
    <w:rsid w:val="00841501"/>
    <w:rsid w:val="00841773"/>
    <w:rsid w:val="00842337"/>
    <w:rsid w:val="00842467"/>
    <w:rsid w:val="00844D09"/>
    <w:rsid w:val="00844EC3"/>
    <w:rsid w:val="0084511E"/>
    <w:rsid w:val="00845621"/>
    <w:rsid w:val="0084592F"/>
    <w:rsid w:val="00845A65"/>
    <w:rsid w:val="008479A2"/>
    <w:rsid w:val="00850D34"/>
    <w:rsid w:val="008528E3"/>
    <w:rsid w:val="00853F07"/>
    <w:rsid w:val="00855BD8"/>
    <w:rsid w:val="00855E09"/>
    <w:rsid w:val="008566F1"/>
    <w:rsid w:val="00856C8E"/>
    <w:rsid w:val="0086274C"/>
    <w:rsid w:val="008652AC"/>
    <w:rsid w:val="00866F96"/>
    <w:rsid w:val="00870E00"/>
    <w:rsid w:val="008736B8"/>
    <w:rsid w:val="00873C5D"/>
    <w:rsid w:val="00874126"/>
    <w:rsid w:val="00874B8A"/>
    <w:rsid w:val="0087760D"/>
    <w:rsid w:val="0088152F"/>
    <w:rsid w:val="00884753"/>
    <w:rsid w:val="00884E2C"/>
    <w:rsid w:val="00886CC0"/>
    <w:rsid w:val="0088746E"/>
    <w:rsid w:val="00890808"/>
    <w:rsid w:val="008908A0"/>
    <w:rsid w:val="00890D5B"/>
    <w:rsid w:val="008917A2"/>
    <w:rsid w:val="00893405"/>
    <w:rsid w:val="00893A68"/>
    <w:rsid w:val="008945ED"/>
    <w:rsid w:val="00894A7C"/>
    <w:rsid w:val="008952D8"/>
    <w:rsid w:val="00895912"/>
    <w:rsid w:val="00896125"/>
    <w:rsid w:val="0089684B"/>
    <w:rsid w:val="00896B78"/>
    <w:rsid w:val="00897029"/>
    <w:rsid w:val="0089738C"/>
    <w:rsid w:val="008A034F"/>
    <w:rsid w:val="008A36ED"/>
    <w:rsid w:val="008A4991"/>
    <w:rsid w:val="008A4DAF"/>
    <w:rsid w:val="008A56AE"/>
    <w:rsid w:val="008A6497"/>
    <w:rsid w:val="008A6C5E"/>
    <w:rsid w:val="008B097F"/>
    <w:rsid w:val="008B0D26"/>
    <w:rsid w:val="008B189F"/>
    <w:rsid w:val="008B4579"/>
    <w:rsid w:val="008B457F"/>
    <w:rsid w:val="008B6390"/>
    <w:rsid w:val="008B6A6A"/>
    <w:rsid w:val="008C0D0C"/>
    <w:rsid w:val="008C24DD"/>
    <w:rsid w:val="008C63C1"/>
    <w:rsid w:val="008C6BDD"/>
    <w:rsid w:val="008C766A"/>
    <w:rsid w:val="008D0A11"/>
    <w:rsid w:val="008D0D91"/>
    <w:rsid w:val="008D0E9C"/>
    <w:rsid w:val="008D1D03"/>
    <w:rsid w:val="008D20CE"/>
    <w:rsid w:val="008D2457"/>
    <w:rsid w:val="008D2DBF"/>
    <w:rsid w:val="008D357C"/>
    <w:rsid w:val="008D4E8D"/>
    <w:rsid w:val="008D5239"/>
    <w:rsid w:val="008D7860"/>
    <w:rsid w:val="008D7B71"/>
    <w:rsid w:val="008E2094"/>
    <w:rsid w:val="008E4333"/>
    <w:rsid w:val="008E4A81"/>
    <w:rsid w:val="008E5D8C"/>
    <w:rsid w:val="008E72D3"/>
    <w:rsid w:val="008E7398"/>
    <w:rsid w:val="008F019A"/>
    <w:rsid w:val="008F0352"/>
    <w:rsid w:val="008F03B3"/>
    <w:rsid w:val="008F1992"/>
    <w:rsid w:val="008F2645"/>
    <w:rsid w:val="008F3001"/>
    <w:rsid w:val="008F30E6"/>
    <w:rsid w:val="008F4330"/>
    <w:rsid w:val="008F56C9"/>
    <w:rsid w:val="008F61C9"/>
    <w:rsid w:val="008F72C7"/>
    <w:rsid w:val="008F77BE"/>
    <w:rsid w:val="008F7DC4"/>
    <w:rsid w:val="00900E02"/>
    <w:rsid w:val="00902CC1"/>
    <w:rsid w:val="00902E0B"/>
    <w:rsid w:val="00903667"/>
    <w:rsid w:val="00903F49"/>
    <w:rsid w:val="00904B18"/>
    <w:rsid w:val="00904F10"/>
    <w:rsid w:val="00905C5A"/>
    <w:rsid w:val="00907924"/>
    <w:rsid w:val="00907A8E"/>
    <w:rsid w:val="00907C51"/>
    <w:rsid w:val="00910614"/>
    <w:rsid w:val="00910BF0"/>
    <w:rsid w:val="009110F4"/>
    <w:rsid w:val="0091158F"/>
    <w:rsid w:val="00911795"/>
    <w:rsid w:val="00913EB1"/>
    <w:rsid w:val="00915108"/>
    <w:rsid w:val="00916771"/>
    <w:rsid w:val="00917182"/>
    <w:rsid w:val="0091759C"/>
    <w:rsid w:val="00917B58"/>
    <w:rsid w:val="009204AD"/>
    <w:rsid w:val="00920B29"/>
    <w:rsid w:val="00921C99"/>
    <w:rsid w:val="009235F5"/>
    <w:rsid w:val="00923687"/>
    <w:rsid w:val="00924AEA"/>
    <w:rsid w:val="00924EC8"/>
    <w:rsid w:val="009262FF"/>
    <w:rsid w:val="009270D8"/>
    <w:rsid w:val="0092726B"/>
    <w:rsid w:val="009273E3"/>
    <w:rsid w:val="009275C2"/>
    <w:rsid w:val="009308D8"/>
    <w:rsid w:val="009314C7"/>
    <w:rsid w:val="009314F1"/>
    <w:rsid w:val="00931716"/>
    <w:rsid w:val="0093173A"/>
    <w:rsid w:val="00932EBE"/>
    <w:rsid w:val="00934AA2"/>
    <w:rsid w:val="009368EB"/>
    <w:rsid w:val="009448D4"/>
    <w:rsid w:val="00945255"/>
    <w:rsid w:val="009452EF"/>
    <w:rsid w:val="00945A71"/>
    <w:rsid w:val="00945C4D"/>
    <w:rsid w:val="009501AB"/>
    <w:rsid w:val="00950E8A"/>
    <w:rsid w:val="00952616"/>
    <w:rsid w:val="00952910"/>
    <w:rsid w:val="00952F45"/>
    <w:rsid w:val="00953838"/>
    <w:rsid w:val="00954DC2"/>
    <w:rsid w:val="00955501"/>
    <w:rsid w:val="00955CAC"/>
    <w:rsid w:val="00957138"/>
    <w:rsid w:val="00957C64"/>
    <w:rsid w:val="00960E84"/>
    <w:rsid w:val="00962569"/>
    <w:rsid w:val="00962744"/>
    <w:rsid w:val="00963469"/>
    <w:rsid w:val="009637B9"/>
    <w:rsid w:val="0096582E"/>
    <w:rsid w:val="009667D5"/>
    <w:rsid w:val="00966999"/>
    <w:rsid w:val="0096773C"/>
    <w:rsid w:val="0097097A"/>
    <w:rsid w:val="009713E3"/>
    <w:rsid w:val="00972DF4"/>
    <w:rsid w:val="009740D3"/>
    <w:rsid w:val="00974470"/>
    <w:rsid w:val="00974AC3"/>
    <w:rsid w:val="00974BD3"/>
    <w:rsid w:val="009759F4"/>
    <w:rsid w:val="0097635E"/>
    <w:rsid w:val="00976E36"/>
    <w:rsid w:val="00977C1D"/>
    <w:rsid w:val="00980640"/>
    <w:rsid w:val="009807D9"/>
    <w:rsid w:val="00981FC9"/>
    <w:rsid w:val="00982384"/>
    <w:rsid w:val="00982BFF"/>
    <w:rsid w:val="00982E4B"/>
    <w:rsid w:val="009834A0"/>
    <w:rsid w:val="00983591"/>
    <w:rsid w:val="00984340"/>
    <w:rsid w:val="0098513C"/>
    <w:rsid w:val="00985369"/>
    <w:rsid w:val="00986BFC"/>
    <w:rsid w:val="00986C70"/>
    <w:rsid w:val="00986F9B"/>
    <w:rsid w:val="0099008D"/>
    <w:rsid w:val="00990121"/>
    <w:rsid w:val="00991B2B"/>
    <w:rsid w:val="00991EE0"/>
    <w:rsid w:val="009921E4"/>
    <w:rsid w:val="00993843"/>
    <w:rsid w:val="00993F47"/>
    <w:rsid w:val="00994429"/>
    <w:rsid w:val="0099476F"/>
    <w:rsid w:val="00995B22"/>
    <w:rsid w:val="00995CF8"/>
    <w:rsid w:val="009963DE"/>
    <w:rsid w:val="00996666"/>
    <w:rsid w:val="009A0738"/>
    <w:rsid w:val="009A1531"/>
    <w:rsid w:val="009A24B0"/>
    <w:rsid w:val="009A365F"/>
    <w:rsid w:val="009A58E7"/>
    <w:rsid w:val="009A5D77"/>
    <w:rsid w:val="009A5E2D"/>
    <w:rsid w:val="009A6EA2"/>
    <w:rsid w:val="009B0188"/>
    <w:rsid w:val="009B034C"/>
    <w:rsid w:val="009B24AC"/>
    <w:rsid w:val="009B24F6"/>
    <w:rsid w:val="009B260F"/>
    <w:rsid w:val="009B2E2D"/>
    <w:rsid w:val="009B447D"/>
    <w:rsid w:val="009B4673"/>
    <w:rsid w:val="009B47F3"/>
    <w:rsid w:val="009B4C01"/>
    <w:rsid w:val="009B6011"/>
    <w:rsid w:val="009B6C3E"/>
    <w:rsid w:val="009B6C74"/>
    <w:rsid w:val="009B7B1D"/>
    <w:rsid w:val="009C045C"/>
    <w:rsid w:val="009C07AD"/>
    <w:rsid w:val="009C0D31"/>
    <w:rsid w:val="009C2D98"/>
    <w:rsid w:val="009C4192"/>
    <w:rsid w:val="009C4592"/>
    <w:rsid w:val="009C45DF"/>
    <w:rsid w:val="009C4AAD"/>
    <w:rsid w:val="009C50E7"/>
    <w:rsid w:val="009C6987"/>
    <w:rsid w:val="009C79BA"/>
    <w:rsid w:val="009C7EAF"/>
    <w:rsid w:val="009D0520"/>
    <w:rsid w:val="009D2854"/>
    <w:rsid w:val="009D3319"/>
    <w:rsid w:val="009D4ED5"/>
    <w:rsid w:val="009D5998"/>
    <w:rsid w:val="009E071B"/>
    <w:rsid w:val="009E07BE"/>
    <w:rsid w:val="009E1B33"/>
    <w:rsid w:val="009E353A"/>
    <w:rsid w:val="009E3CF6"/>
    <w:rsid w:val="009E5795"/>
    <w:rsid w:val="009E62EC"/>
    <w:rsid w:val="009E641C"/>
    <w:rsid w:val="009E70AF"/>
    <w:rsid w:val="009F0855"/>
    <w:rsid w:val="009F09C2"/>
    <w:rsid w:val="009F1003"/>
    <w:rsid w:val="009F1392"/>
    <w:rsid w:val="009F2DD9"/>
    <w:rsid w:val="009F3531"/>
    <w:rsid w:val="009F3DF8"/>
    <w:rsid w:val="009F409E"/>
    <w:rsid w:val="009F43E8"/>
    <w:rsid w:val="009F4C38"/>
    <w:rsid w:val="009F5669"/>
    <w:rsid w:val="009F58CE"/>
    <w:rsid w:val="009F5FF7"/>
    <w:rsid w:val="009F6878"/>
    <w:rsid w:val="009F6BE0"/>
    <w:rsid w:val="00A00AA2"/>
    <w:rsid w:val="00A01646"/>
    <w:rsid w:val="00A019EA"/>
    <w:rsid w:val="00A02126"/>
    <w:rsid w:val="00A0261C"/>
    <w:rsid w:val="00A03CCC"/>
    <w:rsid w:val="00A045E2"/>
    <w:rsid w:val="00A055B9"/>
    <w:rsid w:val="00A114BF"/>
    <w:rsid w:val="00A13ECA"/>
    <w:rsid w:val="00A202AB"/>
    <w:rsid w:val="00A20A18"/>
    <w:rsid w:val="00A20BAB"/>
    <w:rsid w:val="00A22FAD"/>
    <w:rsid w:val="00A23BBF"/>
    <w:rsid w:val="00A24A9C"/>
    <w:rsid w:val="00A30BE0"/>
    <w:rsid w:val="00A3178A"/>
    <w:rsid w:val="00A31DF9"/>
    <w:rsid w:val="00A322FE"/>
    <w:rsid w:val="00A33757"/>
    <w:rsid w:val="00A3390F"/>
    <w:rsid w:val="00A3493C"/>
    <w:rsid w:val="00A359D6"/>
    <w:rsid w:val="00A35D89"/>
    <w:rsid w:val="00A364A9"/>
    <w:rsid w:val="00A3668B"/>
    <w:rsid w:val="00A3704A"/>
    <w:rsid w:val="00A3716A"/>
    <w:rsid w:val="00A378B8"/>
    <w:rsid w:val="00A37B76"/>
    <w:rsid w:val="00A4036F"/>
    <w:rsid w:val="00A420FF"/>
    <w:rsid w:val="00A42576"/>
    <w:rsid w:val="00A43300"/>
    <w:rsid w:val="00A44066"/>
    <w:rsid w:val="00A458AC"/>
    <w:rsid w:val="00A46CF0"/>
    <w:rsid w:val="00A50666"/>
    <w:rsid w:val="00A51CF7"/>
    <w:rsid w:val="00A5409F"/>
    <w:rsid w:val="00A54B2B"/>
    <w:rsid w:val="00A554CC"/>
    <w:rsid w:val="00A55B84"/>
    <w:rsid w:val="00A56C56"/>
    <w:rsid w:val="00A57927"/>
    <w:rsid w:val="00A57AAC"/>
    <w:rsid w:val="00A60025"/>
    <w:rsid w:val="00A600B6"/>
    <w:rsid w:val="00A60413"/>
    <w:rsid w:val="00A609C7"/>
    <w:rsid w:val="00A61BEF"/>
    <w:rsid w:val="00A61CEB"/>
    <w:rsid w:val="00A6298E"/>
    <w:rsid w:val="00A6388E"/>
    <w:rsid w:val="00A64170"/>
    <w:rsid w:val="00A6495B"/>
    <w:rsid w:val="00A653A5"/>
    <w:rsid w:val="00A664EA"/>
    <w:rsid w:val="00A67364"/>
    <w:rsid w:val="00A677D7"/>
    <w:rsid w:val="00A67AB8"/>
    <w:rsid w:val="00A70156"/>
    <w:rsid w:val="00A71DAD"/>
    <w:rsid w:val="00A724A5"/>
    <w:rsid w:val="00A7398F"/>
    <w:rsid w:val="00A74545"/>
    <w:rsid w:val="00A756C5"/>
    <w:rsid w:val="00A757B3"/>
    <w:rsid w:val="00A75B5F"/>
    <w:rsid w:val="00A776F5"/>
    <w:rsid w:val="00A80447"/>
    <w:rsid w:val="00A8191A"/>
    <w:rsid w:val="00A81BF7"/>
    <w:rsid w:val="00A822A3"/>
    <w:rsid w:val="00A84E30"/>
    <w:rsid w:val="00A857D1"/>
    <w:rsid w:val="00A90D92"/>
    <w:rsid w:val="00A9182A"/>
    <w:rsid w:val="00A91B45"/>
    <w:rsid w:val="00A92AB6"/>
    <w:rsid w:val="00A94C1C"/>
    <w:rsid w:val="00A94FB8"/>
    <w:rsid w:val="00A963AB"/>
    <w:rsid w:val="00A9650D"/>
    <w:rsid w:val="00A96B32"/>
    <w:rsid w:val="00A97A88"/>
    <w:rsid w:val="00A97F7F"/>
    <w:rsid w:val="00AA0883"/>
    <w:rsid w:val="00AA1357"/>
    <w:rsid w:val="00AA15D6"/>
    <w:rsid w:val="00AA3C96"/>
    <w:rsid w:val="00AA49A2"/>
    <w:rsid w:val="00AA54F8"/>
    <w:rsid w:val="00AA68A5"/>
    <w:rsid w:val="00AA6B87"/>
    <w:rsid w:val="00AA7716"/>
    <w:rsid w:val="00AA7725"/>
    <w:rsid w:val="00AB088B"/>
    <w:rsid w:val="00AB08DA"/>
    <w:rsid w:val="00AB0B30"/>
    <w:rsid w:val="00AB14A4"/>
    <w:rsid w:val="00AB24C0"/>
    <w:rsid w:val="00AB291C"/>
    <w:rsid w:val="00AB2A4E"/>
    <w:rsid w:val="00AB3561"/>
    <w:rsid w:val="00AB37E7"/>
    <w:rsid w:val="00AB3BE1"/>
    <w:rsid w:val="00AB3F0A"/>
    <w:rsid w:val="00AB4123"/>
    <w:rsid w:val="00AB44F6"/>
    <w:rsid w:val="00AB55A9"/>
    <w:rsid w:val="00AB6C06"/>
    <w:rsid w:val="00AB7422"/>
    <w:rsid w:val="00AC1A42"/>
    <w:rsid w:val="00AC327C"/>
    <w:rsid w:val="00AC384D"/>
    <w:rsid w:val="00AC3F82"/>
    <w:rsid w:val="00AC7830"/>
    <w:rsid w:val="00AC7D8A"/>
    <w:rsid w:val="00AD2FDD"/>
    <w:rsid w:val="00AD380A"/>
    <w:rsid w:val="00AD4141"/>
    <w:rsid w:val="00AD497E"/>
    <w:rsid w:val="00AD4B52"/>
    <w:rsid w:val="00AD518E"/>
    <w:rsid w:val="00AD62A3"/>
    <w:rsid w:val="00AE12C5"/>
    <w:rsid w:val="00AE13D6"/>
    <w:rsid w:val="00AE20A4"/>
    <w:rsid w:val="00AE3585"/>
    <w:rsid w:val="00AE3785"/>
    <w:rsid w:val="00AE3C6C"/>
    <w:rsid w:val="00AE3FDE"/>
    <w:rsid w:val="00AE6262"/>
    <w:rsid w:val="00AE6961"/>
    <w:rsid w:val="00AE75C5"/>
    <w:rsid w:val="00AF0B80"/>
    <w:rsid w:val="00AF1BF8"/>
    <w:rsid w:val="00AF1FA6"/>
    <w:rsid w:val="00AF3CB2"/>
    <w:rsid w:val="00AF5059"/>
    <w:rsid w:val="00AF786F"/>
    <w:rsid w:val="00AF7F14"/>
    <w:rsid w:val="00B0034A"/>
    <w:rsid w:val="00B00B3D"/>
    <w:rsid w:val="00B01E01"/>
    <w:rsid w:val="00B027F0"/>
    <w:rsid w:val="00B04708"/>
    <w:rsid w:val="00B04950"/>
    <w:rsid w:val="00B055C2"/>
    <w:rsid w:val="00B07684"/>
    <w:rsid w:val="00B079FD"/>
    <w:rsid w:val="00B12340"/>
    <w:rsid w:val="00B12E0D"/>
    <w:rsid w:val="00B13CAD"/>
    <w:rsid w:val="00B16348"/>
    <w:rsid w:val="00B17434"/>
    <w:rsid w:val="00B175E3"/>
    <w:rsid w:val="00B20267"/>
    <w:rsid w:val="00B207AB"/>
    <w:rsid w:val="00B207FC"/>
    <w:rsid w:val="00B21101"/>
    <w:rsid w:val="00B24B19"/>
    <w:rsid w:val="00B261E7"/>
    <w:rsid w:val="00B3027E"/>
    <w:rsid w:val="00B31B0C"/>
    <w:rsid w:val="00B327E1"/>
    <w:rsid w:val="00B33109"/>
    <w:rsid w:val="00B332C4"/>
    <w:rsid w:val="00B3354C"/>
    <w:rsid w:val="00B3370C"/>
    <w:rsid w:val="00B35380"/>
    <w:rsid w:val="00B35596"/>
    <w:rsid w:val="00B377C0"/>
    <w:rsid w:val="00B379C7"/>
    <w:rsid w:val="00B40124"/>
    <w:rsid w:val="00B406C8"/>
    <w:rsid w:val="00B4302B"/>
    <w:rsid w:val="00B43293"/>
    <w:rsid w:val="00B433BD"/>
    <w:rsid w:val="00B44712"/>
    <w:rsid w:val="00B45483"/>
    <w:rsid w:val="00B46404"/>
    <w:rsid w:val="00B47523"/>
    <w:rsid w:val="00B52355"/>
    <w:rsid w:val="00B526DE"/>
    <w:rsid w:val="00B52C77"/>
    <w:rsid w:val="00B53161"/>
    <w:rsid w:val="00B53369"/>
    <w:rsid w:val="00B55744"/>
    <w:rsid w:val="00B56277"/>
    <w:rsid w:val="00B5730A"/>
    <w:rsid w:val="00B57900"/>
    <w:rsid w:val="00B61039"/>
    <w:rsid w:val="00B62951"/>
    <w:rsid w:val="00B62F7E"/>
    <w:rsid w:val="00B63263"/>
    <w:rsid w:val="00B64A35"/>
    <w:rsid w:val="00B65390"/>
    <w:rsid w:val="00B66634"/>
    <w:rsid w:val="00B728FF"/>
    <w:rsid w:val="00B72CA0"/>
    <w:rsid w:val="00B74C2B"/>
    <w:rsid w:val="00B75314"/>
    <w:rsid w:val="00B7560F"/>
    <w:rsid w:val="00B759D0"/>
    <w:rsid w:val="00B75BD0"/>
    <w:rsid w:val="00B76F66"/>
    <w:rsid w:val="00B77E35"/>
    <w:rsid w:val="00B77F98"/>
    <w:rsid w:val="00B82918"/>
    <w:rsid w:val="00B82D78"/>
    <w:rsid w:val="00B82DB1"/>
    <w:rsid w:val="00B83604"/>
    <w:rsid w:val="00B859BF"/>
    <w:rsid w:val="00B8620C"/>
    <w:rsid w:val="00B8637D"/>
    <w:rsid w:val="00B87CE1"/>
    <w:rsid w:val="00B90672"/>
    <w:rsid w:val="00B9266D"/>
    <w:rsid w:val="00B944F2"/>
    <w:rsid w:val="00B9508B"/>
    <w:rsid w:val="00B95575"/>
    <w:rsid w:val="00B9583E"/>
    <w:rsid w:val="00B958FA"/>
    <w:rsid w:val="00B96542"/>
    <w:rsid w:val="00B965EA"/>
    <w:rsid w:val="00BA05D8"/>
    <w:rsid w:val="00BA0C43"/>
    <w:rsid w:val="00BA177C"/>
    <w:rsid w:val="00BA5D8D"/>
    <w:rsid w:val="00BA6F3A"/>
    <w:rsid w:val="00BB1DF6"/>
    <w:rsid w:val="00BB1ECE"/>
    <w:rsid w:val="00BB23F8"/>
    <w:rsid w:val="00BB2F5B"/>
    <w:rsid w:val="00BB5411"/>
    <w:rsid w:val="00BB5ECF"/>
    <w:rsid w:val="00BB6C72"/>
    <w:rsid w:val="00BC0A69"/>
    <w:rsid w:val="00BC254C"/>
    <w:rsid w:val="00BC6F26"/>
    <w:rsid w:val="00BD0542"/>
    <w:rsid w:val="00BD0853"/>
    <w:rsid w:val="00BD17EF"/>
    <w:rsid w:val="00BD1D48"/>
    <w:rsid w:val="00BD3F04"/>
    <w:rsid w:val="00BD52D4"/>
    <w:rsid w:val="00BD582A"/>
    <w:rsid w:val="00BD5971"/>
    <w:rsid w:val="00BD6332"/>
    <w:rsid w:val="00BD6EC5"/>
    <w:rsid w:val="00BE2CD1"/>
    <w:rsid w:val="00BE365E"/>
    <w:rsid w:val="00BE3F35"/>
    <w:rsid w:val="00BE3FAE"/>
    <w:rsid w:val="00BE4109"/>
    <w:rsid w:val="00BE6253"/>
    <w:rsid w:val="00BE62CB"/>
    <w:rsid w:val="00BE68D9"/>
    <w:rsid w:val="00BE6CF0"/>
    <w:rsid w:val="00BE72F6"/>
    <w:rsid w:val="00BE75EE"/>
    <w:rsid w:val="00BF232B"/>
    <w:rsid w:val="00BF2417"/>
    <w:rsid w:val="00BF4404"/>
    <w:rsid w:val="00BF5C92"/>
    <w:rsid w:val="00BF5C9C"/>
    <w:rsid w:val="00BF6454"/>
    <w:rsid w:val="00BF75FC"/>
    <w:rsid w:val="00BF79CF"/>
    <w:rsid w:val="00BF7C1A"/>
    <w:rsid w:val="00BF7C64"/>
    <w:rsid w:val="00BF7FB2"/>
    <w:rsid w:val="00C008DC"/>
    <w:rsid w:val="00C00D09"/>
    <w:rsid w:val="00C01874"/>
    <w:rsid w:val="00C01C94"/>
    <w:rsid w:val="00C01CA1"/>
    <w:rsid w:val="00C02755"/>
    <w:rsid w:val="00C03667"/>
    <w:rsid w:val="00C03D7E"/>
    <w:rsid w:val="00C03E14"/>
    <w:rsid w:val="00C056E6"/>
    <w:rsid w:val="00C07C0D"/>
    <w:rsid w:val="00C1177C"/>
    <w:rsid w:val="00C123B0"/>
    <w:rsid w:val="00C13566"/>
    <w:rsid w:val="00C13D71"/>
    <w:rsid w:val="00C14173"/>
    <w:rsid w:val="00C15B9D"/>
    <w:rsid w:val="00C177FC"/>
    <w:rsid w:val="00C20A11"/>
    <w:rsid w:val="00C21C2A"/>
    <w:rsid w:val="00C22532"/>
    <w:rsid w:val="00C24F9E"/>
    <w:rsid w:val="00C256C1"/>
    <w:rsid w:val="00C25A42"/>
    <w:rsid w:val="00C25B8E"/>
    <w:rsid w:val="00C26A99"/>
    <w:rsid w:val="00C2727B"/>
    <w:rsid w:val="00C30A50"/>
    <w:rsid w:val="00C30EF5"/>
    <w:rsid w:val="00C311FB"/>
    <w:rsid w:val="00C313F5"/>
    <w:rsid w:val="00C3222C"/>
    <w:rsid w:val="00C32BB9"/>
    <w:rsid w:val="00C32FEC"/>
    <w:rsid w:val="00C33669"/>
    <w:rsid w:val="00C3424D"/>
    <w:rsid w:val="00C371F3"/>
    <w:rsid w:val="00C42B61"/>
    <w:rsid w:val="00C43B1C"/>
    <w:rsid w:val="00C44187"/>
    <w:rsid w:val="00C4499E"/>
    <w:rsid w:val="00C4640B"/>
    <w:rsid w:val="00C46BAB"/>
    <w:rsid w:val="00C47FCD"/>
    <w:rsid w:val="00C50B41"/>
    <w:rsid w:val="00C51349"/>
    <w:rsid w:val="00C51879"/>
    <w:rsid w:val="00C52A2D"/>
    <w:rsid w:val="00C55815"/>
    <w:rsid w:val="00C55F21"/>
    <w:rsid w:val="00C56082"/>
    <w:rsid w:val="00C563E0"/>
    <w:rsid w:val="00C57381"/>
    <w:rsid w:val="00C619FD"/>
    <w:rsid w:val="00C62346"/>
    <w:rsid w:val="00C624C8"/>
    <w:rsid w:val="00C62DB3"/>
    <w:rsid w:val="00C63E6E"/>
    <w:rsid w:val="00C64568"/>
    <w:rsid w:val="00C647E9"/>
    <w:rsid w:val="00C64E52"/>
    <w:rsid w:val="00C6527E"/>
    <w:rsid w:val="00C6753F"/>
    <w:rsid w:val="00C67599"/>
    <w:rsid w:val="00C7243F"/>
    <w:rsid w:val="00C7360E"/>
    <w:rsid w:val="00C740D7"/>
    <w:rsid w:val="00C74845"/>
    <w:rsid w:val="00C74BD5"/>
    <w:rsid w:val="00C7563F"/>
    <w:rsid w:val="00C7569F"/>
    <w:rsid w:val="00C76C43"/>
    <w:rsid w:val="00C770BA"/>
    <w:rsid w:val="00C81F8C"/>
    <w:rsid w:val="00C82A13"/>
    <w:rsid w:val="00C84408"/>
    <w:rsid w:val="00C84A0B"/>
    <w:rsid w:val="00C84EF7"/>
    <w:rsid w:val="00C856A3"/>
    <w:rsid w:val="00C857A6"/>
    <w:rsid w:val="00C865E2"/>
    <w:rsid w:val="00C9069F"/>
    <w:rsid w:val="00C90A1C"/>
    <w:rsid w:val="00C94C2F"/>
    <w:rsid w:val="00C94DDF"/>
    <w:rsid w:val="00C95ABA"/>
    <w:rsid w:val="00C95F7E"/>
    <w:rsid w:val="00C9716B"/>
    <w:rsid w:val="00C9777D"/>
    <w:rsid w:val="00CA1350"/>
    <w:rsid w:val="00CA2DDB"/>
    <w:rsid w:val="00CA326D"/>
    <w:rsid w:val="00CA35E6"/>
    <w:rsid w:val="00CA4002"/>
    <w:rsid w:val="00CA51FC"/>
    <w:rsid w:val="00CA5459"/>
    <w:rsid w:val="00CA6164"/>
    <w:rsid w:val="00CA62F0"/>
    <w:rsid w:val="00CA7170"/>
    <w:rsid w:val="00CA726F"/>
    <w:rsid w:val="00CA76D3"/>
    <w:rsid w:val="00CA7E34"/>
    <w:rsid w:val="00CB0BC5"/>
    <w:rsid w:val="00CB0ED7"/>
    <w:rsid w:val="00CB2675"/>
    <w:rsid w:val="00CB39FD"/>
    <w:rsid w:val="00CB5D7B"/>
    <w:rsid w:val="00CB64CD"/>
    <w:rsid w:val="00CB654B"/>
    <w:rsid w:val="00CB70E1"/>
    <w:rsid w:val="00CB7675"/>
    <w:rsid w:val="00CC037F"/>
    <w:rsid w:val="00CC1B67"/>
    <w:rsid w:val="00CC1FB2"/>
    <w:rsid w:val="00CC2CC8"/>
    <w:rsid w:val="00CC2D15"/>
    <w:rsid w:val="00CC451F"/>
    <w:rsid w:val="00CC461B"/>
    <w:rsid w:val="00CC4904"/>
    <w:rsid w:val="00CC6347"/>
    <w:rsid w:val="00CC70B1"/>
    <w:rsid w:val="00CC797C"/>
    <w:rsid w:val="00CD03DD"/>
    <w:rsid w:val="00CD0AFC"/>
    <w:rsid w:val="00CD27B8"/>
    <w:rsid w:val="00CD29E9"/>
    <w:rsid w:val="00CD3325"/>
    <w:rsid w:val="00CD3BA5"/>
    <w:rsid w:val="00CD427E"/>
    <w:rsid w:val="00CD6D5E"/>
    <w:rsid w:val="00CD771A"/>
    <w:rsid w:val="00CD79F8"/>
    <w:rsid w:val="00CE0D94"/>
    <w:rsid w:val="00CE1B19"/>
    <w:rsid w:val="00CE277F"/>
    <w:rsid w:val="00CE2AFB"/>
    <w:rsid w:val="00CE327A"/>
    <w:rsid w:val="00CE4D2F"/>
    <w:rsid w:val="00CE6B0E"/>
    <w:rsid w:val="00CF084A"/>
    <w:rsid w:val="00CF0E06"/>
    <w:rsid w:val="00CF1B09"/>
    <w:rsid w:val="00CF201A"/>
    <w:rsid w:val="00CF3EDF"/>
    <w:rsid w:val="00CF4808"/>
    <w:rsid w:val="00CF4F2B"/>
    <w:rsid w:val="00CF5443"/>
    <w:rsid w:val="00CF5B14"/>
    <w:rsid w:val="00CF6EAF"/>
    <w:rsid w:val="00CF7AD6"/>
    <w:rsid w:val="00D0104F"/>
    <w:rsid w:val="00D023CA"/>
    <w:rsid w:val="00D0429A"/>
    <w:rsid w:val="00D04DC0"/>
    <w:rsid w:val="00D05C7B"/>
    <w:rsid w:val="00D0605D"/>
    <w:rsid w:val="00D064ED"/>
    <w:rsid w:val="00D078F1"/>
    <w:rsid w:val="00D07A9C"/>
    <w:rsid w:val="00D07E7B"/>
    <w:rsid w:val="00D107E1"/>
    <w:rsid w:val="00D118F6"/>
    <w:rsid w:val="00D11F20"/>
    <w:rsid w:val="00D12C25"/>
    <w:rsid w:val="00D12EBF"/>
    <w:rsid w:val="00D13189"/>
    <w:rsid w:val="00D1344F"/>
    <w:rsid w:val="00D1474F"/>
    <w:rsid w:val="00D152D6"/>
    <w:rsid w:val="00D15673"/>
    <w:rsid w:val="00D16ED2"/>
    <w:rsid w:val="00D204C6"/>
    <w:rsid w:val="00D2157F"/>
    <w:rsid w:val="00D21B05"/>
    <w:rsid w:val="00D227A3"/>
    <w:rsid w:val="00D232BD"/>
    <w:rsid w:val="00D2341D"/>
    <w:rsid w:val="00D236D6"/>
    <w:rsid w:val="00D238A3"/>
    <w:rsid w:val="00D24490"/>
    <w:rsid w:val="00D250D0"/>
    <w:rsid w:val="00D2595F"/>
    <w:rsid w:val="00D2676D"/>
    <w:rsid w:val="00D27247"/>
    <w:rsid w:val="00D309E8"/>
    <w:rsid w:val="00D31249"/>
    <w:rsid w:val="00D315B6"/>
    <w:rsid w:val="00D324CC"/>
    <w:rsid w:val="00D32517"/>
    <w:rsid w:val="00D32B9D"/>
    <w:rsid w:val="00D33122"/>
    <w:rsid w:val="00D3371A"/>
    <w:rsid w:val="00D3394D"/>
    <w:rsid w:val="00D33FAC"/>
    <w:rsid w:val="00D34A05"/>
    <w:rsid w:val="00D364D6"/>
    <w:rsid w:val="00D37475"/>
    <w:rsid w:val="00D37B40"/>
    <w:rsid w:val="00D37D09"/>
    <w:rsid w:val="00D37E77"/>
    <w:rsid w:val="00D40623"/>
    <w:rsid w:val="00D412E5"/>
    <w:rsid w:val="00D431A4"/>
    <w:rsid w:val="00D43E11"/>
    <w:rsid w:val="00D44099"/>
    <w:rsid w:val="00D474B0"/>
    <w:rsid w:val="00D509A8"/>
    <w:rsid w:val="00D50EF1"/>
    <w:rsid w:val="00D51643"/>
    <w:rsid w:val="00D528D0"/>
    <w:rsid w:val="00D533DB"/>
    <w:rsid w:val="00D53724"/>
    <w:rsid w:val="00D540CD"/>
    <w:rsid w:val="00D550AB"/>
    <w:rsid w:val="00D5512E"/>
    <w:rsid w:val="00D556D4"/>
    <w:rsid w:val="00D55A1D"/>
    <w:rsid w:val="00D56079"/>
    <w:rsid w:val="00D612CB"/>
    <w:rsid w:val="00D61BFA"/>
    <w:rsid w:val="00D61CB5"/>
    <w:rsid w:val="00D62093"/>
    <w:rsid w:val="00D62E3D"/>
    <w:rsid w:val="00D631BB"/>
    <w:rsid w:val="00D63E44"/>
    <w:rsid w:val="00D6575E"/>
    <w:rsid w:val="00D65895"/>
    <w:rsid w:val="00D65BB8"/>
    <w:rsid w:val="00D662CD"/>
    <w:rsid w:val="00D667F5"/>
    <w:rsid w:val="00D67A2F"/>
    <w:rsid w:val="00D67EAD"/>
    <w:rsid w:val="00D67F75"/>
    <w:rsid w:val="00D67FF7"/>
    <w:rsid w:val="00D71597"/>
    <w:rsid w:val="00D7240B"/>
    <w:rsid w:val="00D72430"/>
    <w:rsid w:val="00D73093"/>
    <w:rsid w:val="00D732B3"/>
    <w:rsid w:val="00D7386A"/>
    <w:rsid w:val="00D74063"/>
    <w:rsid w:val="00D7540D"/>
    <w:rsid w:val="00D766FD"/>
    <w:rsid w:val="00D76A29"/>
    <w:rsid w:val="00D76F6C"/>
    <w:rsid w:val="00D77166"/>
    <w:rsid w:val="00D77A73"/>
    <w:rsid w:val="00D77F77"/>
    <w:rsid w:val="00D807FE"/>
    <w:rsid w:val="00D82E76"/>
    <w:rsid w:val="00D84738"/>
    <w:rsid w:val="00D855B4"/>
    <w:rsid w:val="00D85D39"/>
    <w:rsid w:val="00D871B3"/>
    <w:rsid w:val="00D8721B"/>
    <w:rsid w:val="00D87A9E"/>
    <w:rsid w:val="00D9011B"/>
    <w:rsid w:val="00D90FC7"/>
    <w:rsid w:val="00D9212B"/>
    <w:rsid w:val="00D92CB3"/>
    <w:rsid w:val="00D92E98"/>
    <w:rsid w:val="00D93029"/>
    <w:rsid w:val="00D95836"/>
    <w:rsid w:val="00D96802"/>
    <w:rsid w:val="00D96AEF"/>
    <w:rsid w:val="00D96D5C"/>
    <w:rsid w:val="00D975CF"/>
    <w:rsid w:val="00D97EC4"/>
    <w:rsid w:val="00DA1DDC"/>
    <w:rsid w:val="00DA21CD"/>
    <w:rsid w:val="00DA22C2"/>
    <w:rsid w:val="00DA3202"/>
    <w:rsid w:val="00DA5532"/>
    <w:rsid w:val="00DA5839"/>
    <w:rsid w:val="00DA5BB3"/>
    <w:rsid w:val="00DA62F9"/>
    <w:rsid w:val="00DA6B9F"/>
    <w:rsid w:val="00DA6EAD"/>
    <w:rsid w:val="00DA6FCB"/>
    <w:rsid w:val="00DA7884"/>
    <w:rsid w:val="00DA7E37"/>
    <w:rsid w:val="00DA7E88"/>
    <w:rsid w:val="00DB0CAB"/>
    <w:rsid w:val="00DB0D39"/>
    <w:rsid w:val="00DB2688"/>
    <w:rsid w:val="00DB3B4F"/>
    <w:rsid w:val="00DB59F8"/>
    <w:rsid w:val="00DB6FF0"/>
    <w:rsid w:val="00DB73C0"/>
    <w:rsid w:val="00DB76AC"/>
    <w:rsid w:val="00DC0924"/>
    <w:rsid w:val="00DC0EEB"/>
    <w:rsid w:val="00DC1496"/>
    <w:rsid w:val="00DC2152"/>
    <w:rsid w:val="00DC35B2"/>
    <w:rsid w:val="00DC3CDC"/>
    <w:rsid w:val="00DC4874"/>
    <w:rsid w:val="00DC50F2"/>
    <w:rsid w:val="00DC513F"/>
    <w:rsid w:val="00DC5FCC"/>
    <w:rsid w:val="00DC776C"/>
    <w:rsid w:val="00DC7C0E"/>
    <w:rsid w:val="00DD0BA6"/>
    <w:rsid w:val="00DD120B"/>
    <w:rsid w:val="00DD2575"/>
    <w:rsid w:val="00DD2CC8"/>
    <w:rsid w:val="00DD2D4F"/>
    <w:rsid w:val="00DD386E"/>
    <w:rsid w:val="00DD47C5"/>
    <w:rsid w:val="00DD51EE"/>
    <w:rsid w:val="00DD5873"/>
    <w:rsid w:val="00DD74A7"/>
    <w:rsid w:val="00DD79A6"/>
    <w:rsid w:val="00DE02F6"/>
    <w:rsid w:val="00DE2871"/>
    <w:rsid w:val="00DE3543"/>
    <w:rsid w:val="00DE35FA"/>
    <w:rsid w:val="00DE48DF"/>
    <w:rsid w:val="00DE57C7"/>
    <w:rsid w:val="00DE5CA6"/>
    <w:rsid w:val="00DE63FA"/>
    <w:rsid w:val="00DE6639"/>
    <w:rsid w:val="00DE6DB8"/>
    <w:rsid w:val="00DE760E"/>
    <w:rsid w:val="00DF098F"/>
    <w:rsid w:val="00DF326F"/>
    <w:rsid w:val="00DF3373"/>
    <w:rsid w:val="00DF3B49"/>
    <w:rsid w:val="00E003A1"/>
    <w:rsid w:val="00E021C3"/>
    <w:rsid w:val="00E021F4"/>
    <w:rsid w:val="00E0390B"/>
    <w:rsid w:val="00E0619D"/>
    <w:rsid w:val="00E0635A"/>
    <w:rsid w:val="00E11B1F"/>
    <w:rsid w:val="00E123FC"/>
    <w:rsid w:val="00E129B4"/>
    <w:rsid w:val="00E12B38"/>
    <w:rsid w:val="00E12C5B"/>
    <w:rsid w:val="00E133B0"/>
    <w:rsid w:val="00E13C7E"/>
    <w:rsid w:val="00E15580"/>
    <w:rsid w:val="00E15ABD"/>
    <w:rsid w:val="00E162B9"/>
    <w:rsid w:val="00E163E9"/>
    <w:rsid w:val="00E163ED"/>
    <w:rsid w:val="00E16B16"/>
    <w:rsid w:val="00E1783C"/>
    <w:rsid w:val="00E17982"/>
    <w:rsid w:val="00E17D4E"/>
    <w:rsid w:val="00E206C5"/>
    <w:rsid w:val="00E218C6"/>
    <w:rsid w:val="00E21FB0"/>
    <w:rsid w:val="00E22B2C"/>
    <w:rsid w:val="00E22E5A"/>
    <w:rsid w:val="00E234D2"/>
    <w:rsid w:val="00E2449F"/>
    <w:rsid w:val="00E247E4"/>
    <w:rsid w:val="00E2490B"/>
    <w:rsid w:val="00E2507B"/>
    <w:rsid w:val="00E25262"/>
    <w:rsid w:val="00E257B0"/>
    <w:rsid w:val="00E259C0"/>
    <w:rsid w:val="00E30383"/>
    <w:rsid w:val="00E312E3"/>
    <w:rsid w:val="00E3166A"/>
    <w:rsid w:val="00E31794"/>
    <w:rsid w:val="00E325BA"/>
    <w:rsid w:val="00E32754"/>
    <w:rsid w:val="00E32B59"/>
    <w:rsid w:val="00E34170"/>
    <w:rsid w:val="00E34D48"/>
    <w:rsid w:val="00E3693E"/>
    <w:rsid w:val="00E36FC3"/>
    <w:rsid w:val="00E40853"/>
    <w:rsid w:val="00E4194D"/>
    <w:rsid w:val="00E42CE6"/>
    <w:rsid w:val="00E42E42"/>
    <w:rsid w:val="00E434F0"/>
    <w:rsid w:val="00E443AD"/>
    <w:rsid w:val="00E445CD"/>
    <w:rsid w:val="00E46B3E"/>
    <w:rsid w:val="00E4709F"/>
    <w:rsid w:val="00E501FF"/>
    <w:rsid w:val="00E507E1"/>
    <w:rsid w:val="00E51971"/>
    <w:rsid w:val="00E522FD"/>
    <w:rsid w:val="00E5233C"/>
    <w:rsid w:val="00E528A7"/>
    <w:rsid w:val="00E5400A"/>
    <w:rsid w:val="00E60ABC"/>
    <w:rsid w:val="00E60DF3"/>
    <w:rsid w:val="00E610E2"/>
    <w:rsid w:val="00E614BC"/>
    <w:rsid w:val="00E61AC4"/>
    <w:rsid w:val="00E621EC"/>
    <w:rsid w:val="00E62F3F"/>
    <w:rsid w:val="00E63833"/>
    <w:rsid w:val="00E65873"/>
    <w:rsid w:val="00E65B6F"/>
    <w:rsid w:val="00E65F34"/>
    <w:rsid w:val="00E66FC5"/>
    <w:rsid w:val="00E66FF2"/>
    <w:rsid w:val="00E70223"/>
    <w:rsid w:val="00E723F3"/>
    <w:rsid w:val="00E73D77"/>
    <w:rsid w:val="00E73E6B"/>
    <w:rsid w:val="00E7417C"/>
    <w:rsid w:val="00E75F55"/>
    <w:rsid w:val="00E76500"/>
    <w:rsid w:val="00E7730A"/>
    <w:rsid w:val="00E80232"/>
    <w:rsid w:val="00E80F47"/>
    <w:rsid w:val="00E81D44"/>
    <w:rsid w:val="00E821D0"/>
    <w:rsid w:val="00E82756"/>
    <w:rsid w:val="00E82775"/>
    <w:rsid w:val="00E82DAF"/>
    <w:rsid w:val="00E82F90"/>
    <w:rsid w:val="00E83759"/>
    <w:rsid w:val="00E841A7"/>
    <w:rsid w:val="00E8594D"/>
    <w:rsid w:val="00E85A17"/>
    <w:rsid w:val="00E85D43"/>
    <w:rsid w:val="00E860AF"/>
    <w:rsid w:val="00E86682"/>
    <w:rsid w:val="00E87868"/>
    <w:rsid w:val="00E87CB1"/>
    <w:rsid w:val="00E9086D"/>
    <w:rsid w:val="00E90C9C"/>
    <w:rsid w:val="00E919EB"/>
    <w:rsid w:val="00E9215A"/>
    <w:rsid w:val="00E92FE7"/>
    <w:rsid w:val="00E93844"/>
    <w:rsid w:val="00E94F69"/>
    <w:rsid w:val="00E950A4"/>
    <w:rsid w:val="00E95548"/>
    <w:rsid w:val="00E95B9B"/>
    <w:rsid w:val="00E960A2"/>
    <w:rsid w:val="00E96790"/>
    <w:rsid w:val="00E97211"/>
    <w:rsid w:val="00EA0AA7"/>
    <w:rsid w:val="00EA0B47"/>
    <w:rsid w:val="00EA0EAF"/>
    <w:rsid w:val="00EA1BCD"/>
    <w:rsid w:val="00EA219A"/>
    <w:rsid w:val="00EA36B7"/>
    <w:rsid w:val="00EA3D5B"/>
    <w:rsid w:val="00EA4521"/>
    <w:rsid w:val="00EA5AF4"/>
    <w:rsid w:val="00EA65F9"/>
    <w:rsid w:val="00EA7A92"/>
    <w:rsid w:val="00EA7C3B"/>
    <w:rsid w:val="00EA7D58"/>
    <w:rsid w:val="00EB0268"/>
    <w:rsid w:val="00EB2135"/>
    <w:rsid w:val="00EB2E00"/>
    <w:rsid w:val="00EB3A53"/>
    <w:rsid w:val="00EB7993"/>
    <w:rsid w:val="00EC0925"/>
    <w:rsid w:val="00EC09F9"/>
    <w:rsid w:val="00EC0FC2"/>
    <w:rsid w:val="00EC1C46"/>
    <w:rsid w:val="00EC3211"/>
    <w:rsid w:val="00EC3ADB"/>
    <w:rsid w:val="00EC5127"/>
    <w:rsid w:val="00EC5280"/>
    <w:rsid w:val="00EC5612"/>
    <w:rsid w:val="00EC621C"/>
    <w:rsid w:val="00EC7399"/>
    <w:rsid w:val="00ED182E"/>
    <w:rsid w:val="00ED1A1A"/>
    <w:rsid w:val="00ED2438"/>
    <w:rsid w:val="00ED316B"/>
    <w:rsid w:val="00ED3F33"/>
    <w:rsid w:val="00ED4501"/>
    <w:rsid w:val="00ED5870"/>
    <w:rsid w:val="00ED5A79"/>
    <w:rsid w:val="00ED67A4"/>
    <w:rsid w:val="00ED6F48"/>
    <w:rsid w:val="00ED74EC"/>
    <w:rsid w:val="00EE0A14"/>
    <w:rsid w:val="00EE0B9E"/>
    <w:rsid w:val="00EE0BC1"/>
    <w:rsid w:val="00EE1F71"/>
    <w:rsid w:val="00EE300C"/>
    <w:rsid w:val="00EE3950"/>
    <w:rsid w:val="00EE4303"/>
    <w:rsid w:val="00EE4D5F"/>
    <w:rsid w:val="00EE53CA"/>
    <w:rsid w:val="00EE5943"/>
    <w:rsid w:val="00EE59E2"/>
    <w:rsid w:val="00EF2947"/>
    <w:rsid w:val="00EF3427"/>
    <w:rsid w:val="00EF387E"/>
    <w:rsid w:val="00EF3A42"/>
    <w:rsid w:val="00EF3A7D"/>
    <w:rsid w:val="00EF432F"/>
    <w:rsid w:val="00EF502E"/>
    <w:rsid w:val="00EF563F"/>
    <w:rsid w:val="00EF5A14"/>
    <w:rsid w:val="00EF7AF6"/>
    <w:rsid w:val="00F005D4"/>
    <w:rsid w:val="00F0073C"/>
    <w:rsid w:val="00F00F38"/>
    <w:rsid w:val="00F02628"/>
    <w:rsid w:val="00F0338E"/>
    <w:rsid w:val="00F04267"/>
    <w:rsid w:val="00F045A3"/>
    <w:rsid w:val="00F0733D"/>
    <w:rsid w:val="00F10411"/>
    <w:rsid w:val="00F1088D"/>
    <w:rsid w:val="00F10D94"/>
    <w:rsid w:val="00F1128A"/>
    <w:rsid w:val="00F122F5"/>
    <w:rsid w:val="00F13967"/>
    <w:rsid w:val="00F13972"/>
    <w:rsid w:val="00F14B63"/>
    <w:rsid w:val="00F14CB2"/>
    <w:rsid w:val="00F154AE"/>
    <w:rsid w:val="00F15531"/>
    <w:rsid w:val="00F1592D"/>
    <w:rsid w:val="00F15A9C"/>
    <w:rsid w:val="00F1687B"/>
    <w:rsid w:val="00F17AA9"/>
    <w:rsid w:val="00F20197"/>
    <w:rsid w:val="00F20333"/>
    <w:rsid w:val="00F209FB"/>
    <w:rsid w:val="00F211CB"/>
    <w:rsid w:val="00F22C6F"/>
    <w:rsid w:val="00F23760"/>
    <w:rsid w:val="00F2439D"/>
    <w:rsid w:val="00F24482"/>
    <w:rsid w:val="00F24D70"/>
    <w:rsid w:val="00F25131"/>
    <w:rsid w:val="00F25335"/>
    <w:rsid w:val="00F26DD7"/>
    <w:rsid w:val="00F300D2"/>
    <w:rsid w:val="00F31AE6"/>
    <w:rsid w:val="00F31DB0"/>
    <w:rsid w:val="00F3433B"/>
    <w:rsid w:val="00F34B9A"/>
    <w:rsid w:val="00F35A16"/>
    <w:rsid w:val="00F36700"/>
    <w:rsid w:val="00F3722F"/>
    <w:rsid w:val="00F37352"/>
    <w:rsid w:val="00F37B10"/>
    <w:rsid w:val="00F40986"/>
    <w:rsid w:val="00F40CF0"/>
    <w:rsid w:val="00F41B41"/>
    <w:rsid w:val="00F42104"/>
    <w:rsid w:val="00F42311"/>
    <w:rsid w:val="00F454D8"/>
    <w:rsid w:val="00F45EF6"/>
    <w:rsid w:val="00F467BA"/>
    <w:rsid w:val="00F47BC7"/>
    <w:rsid w:val="00F50C1D"/>
    <w:rsid w:val="00F51802"/>
    <w:rsid w:val="00F543F3"/>
    <w:rsid w:val="00F54709"/>
    <w:rsid w:val="00F55FB3"/>
    <w:rsid w:val="00F61077"/>
    <w:rsid w:val="00F61A62"/>
    <w:rsid w:val="00F61C6C"/>
    <w:rsid w:val="00F62AEF"/>
    <w:rsid w:val="00F65540"/>
    <w:rsid w:val="00F65C00"/>
    <w:rsid w:val="00F664B9"/>
    <w:rsid w:val="00F665B3"/>
    <w:rsid w:val="00F66A67"/>
    <w:rsid w:val="00F67397"/>
    <w:rsid w:val="00F71175"/>
    <w:rsid w:val="00F71194"/>
    <w:rsid w:val="00F73396"/>
    <w:rsid w:val="00F7354D"/>
    <w:rsid w:val="00F744E0"/>
    <w:rsid w:val="00F75836"/>
    <w:rsid w:val="00F76DD0"/>
    <w:rsid w:val="00F771DA"/>
    <w:rsid w:val="00F77680"/>
    <w:rsid w:val="00F7792D"/>
    <w:rsid w:val="00F77CE9"/>
    <w:rsid w:val="00F8038F"/>
    <w:rsid w:val="00F80D6D"/>
    <w:rsid w:val="00F8200E"/>
    <w:rsid w:val="00F82256"/>
    <w:rsid w:val="00F83A35"/>
    <w:rsid w:val="00F83C25"/>
    <w:rsid w:val="00F840C2"/>
    <w:rsid w:val="00F8585D"/>
    <w:rsid w:val="00F85C1D"/>
    <w:rsid w:val="00F86B58"/>
    <w:rsid w:val="00F8793C"/>
    <w:rsid w:val="00F9051E"/>
    <w:rsid w:val="00F9224A"/>
    <w:rsid w:val="00F93974"/>
    <w:rsid w:val="00F93E80"/>
    <w:rsid w:val="00F93FB1"/>
    <w:rsid w:val="00F963F1"/>
    <w:rsid w:val="00F96682"/>
    <w:rsid w:val="00F9773B"/>
    <w:rsid w:val="00F97DF0"/>
    <w:rsid w:val="00F97DF8"/>
    <w:rsid w:val="00FA00EE"/>
    <w:rsid w:val="00FA278F"/>
    <w:rsid w:val="00FA29E4"/>
    <w:rsid w:val="00FA2E52"/>
    <w:rsid w:val="00FA3A44"/>
    <w:rsid w:val="00FA4A27"/>
    <w:rsid w:val="00FA4CD8"/>
    <w:rsid w:val="00FA5D36"/>
    <w:rsid w:val="00FA60D9"/>
    <w:rsid w:val="00FA65D7"/>
    <w:rsid w:val="00FA7461"/>
    <w:rsid w:val="00FA7D53"/>
    <w:rsid w:val="00FB2986"/>
    <w:rsid w:val="00FB47E5"/>
    <w:rsid w:val="00FB5CF3"/>
    <w:rsid w:val="00FC1570"/>
    <w:rsid w:val="00FC1F38"/>
    <w:rsid w:val="00FC3F82"/>
    <w:rsid w:val="00FC50C2"/>
    <w:rsid w:val="00FC5D24"/>
    <w:rsid w:val="00FC63BB"/>
    <w:rsid w:val="00FC74A5"/>
    <w:rsid w:val="00FC7E08"/>
    <w:rsid w:val="00FD02B8"/>
    <w:rsid w:val="00FD02C7"/>
    <w:rsid w:val="00FD27D8"/>
    <w:rsid w:val="00FD3078"/>
    <w:rsid w:val="00FD3623"/>
    <w:rsid w:val="00FD373C"/>
    <w:rsid w:val="00FD3A0C"/>
    <w:rsid w:val="00FD4DC8"/>
    <w:rsid w:val="00FD63E3"/>
    <w:rsid w:val="00FD6D75"/>
    <w:rsid w:val="00FE0694"/>
    <w:rsid w:val="00FE0922"/>
    <w:rsid w:val="00FE1298"/>
    <w:rsid w:val="00FE16F5"/>
    <w:rsid w:val="00FE1AB5"/>
    <w:rsid w:val="00FE1C48"/>
    <w:rsid w:val="00FE28C2"/>
    <w:rsid w:val="00FE2A98"/>
    <w:rsid w:val="00FE34B5"/>
    <w:rsid w:val="00FE4373"/>
    <w:rsid w:val="00FE69B2"/>
    <w:rsid w:val="00FF05CE"/>
    <w:rsid w:val="00FF0ECA"/>
    <w:rsid w:val="00FF1143"/>
    <w:rsid w:val="00FF1C0A"/>
    <w:rsid w:val="00FF5B5D"/>
    <w:rsid w:val="00FF7307"/>
    <w:rsid w:val="00FF7358"/>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uiPriority="1"/>
    <w:lsdException w:name="Subtitle" w:locked="1" w:semiHidden="0" w:uiPriority="0" w:unhideWhenUsed="0" w:qFormat="1"/>
    <w:lsdException w:name="Hyperlink" w:locked="1" w:semiHidden="0" w:uiPriority="0" w:unhideWhenUsed="0"/>
    <w:lsdException w:name="Strong" w:locked="1" w:semiHidden="0" w:uiPriority="0" w:unhideWhenUsed="0" w:qFormat="1"/>
    <w:lsdException w:name="Emphasis" w:locked="1" w:semiHidden="0" w:uiPriority="0" w:unhideWhenUsed="0" w:qFormat="1"/>
    <w:lsdException w:name="No List" w:locked="1" w:semiHidden="0" w:uiPriority="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7C05D4"/>
    <w:pPr>
      <w:widowControl w:val="0"/>
      <w:spacing w:line="360" w:lineRule="auto"/>
      <w:ind w:firstLineChars="200" w:firstLine="200"/>
    </w:pPr>
    <w:rPr>
      <w:sz w:val="28"/>
      <w:szCs w:val="24"/>
    </w:rPr>
  </w:style>
  <w:style w:type="paragraph" w:styleId="Heading1">
    <w:name w:val="heading 1"/>
    <w:basedOn w:val="Normal"/>
    <w:next w:val="Normal"/>
    <w:link w:val="Heading1Char"/>
    <w:uiPriority w:val="99"/>
    <w:qFormat/>
    <w:rsid w:val="00D5512E"/>
    <w:pPr>
      <w:widowControl/>
      <w:spacing w:before="120" w:after="120" w:line="440" w:lineRule="exact"/>
      <w:ind w:firstLineChars="0" w:firstLine="0"/>
      <w:outlineLvl w:val="0"/>
    </w:pPr>
    <w:rPr>
      <w:rFonts w:eastAsia="黑体"/>
      <w:b/>
      <w:bCs/>
      <w:kern w:val="44"/>
      <w:sz w:val="32"/>
      <w:szCs w:val="44"/>
    </w:rPr>
  </w:style>
  <w:style w:type="paragraph" w:styleId="Heading2">
    <w:name w:val="heading 2"/>
    <w:basedOn w:val="Normal"/>
    <w:next w:val="Normal"/>
    <w:link w:val="Heading2Char"/>
    <w:uiPriority w:val="99"/>
    <w:qFormat/>
    <w:rsid w:val="006F2388"/>
    <w:pPr>
      <w:spacing w:before="260" w:after="260" w:line="416" w:lineRule="atLeast"/>
      <w:ind w:firstLineChars="0" w:firstLine="0"/>
      <w:outlineLvl w:val="1"/>
    </w:pPr>
    <w:rPr>
      <w:rFonts w:ascii="Cambria" w:hAnsi="Cambria"/>
      <w:b/>
      <w:bCs/>
      <w:sz w:val="30"/>
      <w:szCs w:val="32"/>
    </w:rPr>
  </w:style>
  <w:style w:type="paragraph" w:styleId="Heading3">
    <w:name w:val="heading 3"/>
    <w:basedOn w:val="Normal"/>
    <w:next w:val="Normal"/>
    <w:link w:val="Heading3Char"/>
    <w:uiPriority w:val="99"/>
    <w:qFormat/>
    <w:rsid w:val="003212C4"/>
    <w:pPr>
      <w:keepNext/>
      <w:keepLines/>
      <w:spacing w:before="260" w:after="260" w:line="416" w:lineRule="atLeast"/>
      <w:outlineLvl w:val="2"/>
    </w:pPr>
    <w:rPr>
      <w:b/>
      <w:bCs/>
      <w:sz w:val="32"/>
      <w:szCs w:val="32"/>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D5512E"/>
    <w:rPr>
      <w:rFonts w:eastAsia="黑体" w:cs="Times New Roman"/>
      <w:b/>
      <w:bCs/>
      <w:kern w:val="44"/>
      <w:sz w:val="44"/>
      <w:szCs w:val="44"/>
      <w:lang w:val="en-US" w:eastAsia="zh-CN" w:bidi="ar-SA"/>
    </w:rPr>
  </w:style>
  <w:style w:type="character" w:customStyle="1" w:styleId="Heading2Char">
    <w:name w:val="Heading 2 Char"/>
    <w:basedOn w:val="DefaultParagraphFont"/>
    <w:link w:val="Heading2"/>
    <w:uiPriority w:val="99"/>
    <w:locked/>
    <w:rsid w:val="006F2388"/>
    <w:rPr>
      <w:rFonts w:ascii="Cambria" w:hAnsi="Cambria" w:cs="Times New Roman"/>
      <w:b/>
      <w:bCs/>
      <w:kern w:val="2"/>
      <w:sz w:val="32"/>
      <w:szCs w:val="32"/>
    </w:rPr>
  </w:style>
  <w:style w:type="character" w:customStyle="1" w:styleId="Heading3Char">
    <w:name w:val="Heading 3 Char"/>
    <w:basedOn w:val="DefaultParagraphFont"/>
    <w:link w:val="Heading3"/>
    <w:uiPriority w:val="99"/>
    <w:locked/>
    <w:rsid w:val="003212C4"/>
    <w:rPr>
      <w:rFonts w:cs="Times New Roman"/>
      <w:b/>
      <w:bCs/>
      <w:kern w:val="2"/>
      <w:sz w:val="32"/>
      <w:szCs w:val="32"/>
    </w:rPr>
  </w:style>
  <w:style w:type="paragraph" w:styleId="Header">
    <w:name w:val="header"/>
    <w:basedOn w:val="Normal"/>
    <w:link w:val="HeaderChar"/>
    <w:uiPriority w:val="99"/>
    <w:rsid w:val="00227294"/>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locked/>
    <w:rsid w:val="002D106F"/>
    <w:rPr>
      <w:rFonts w:cs="Times New Roman"/>
      <w:kern w:val="2"/>
      <w:sz w:val="18"/>
      <w:szCs w:val="18"/>
    </w:rPr>
  </w:style>
  <w:style w:type="paragraph" w:styleId="Footer">
    <w:name w:val="footer"/>
    <w:basedOn w:val="Normal"/>
    <w:link w:val="FooterChar"/>
    <w:uiPriority w:val="99"/>
    <w:rsid w:val="00227294"/>
    <w:pPr>
      <w:tabs>
        <w:tab w:val="center" w:pos="4153"/>
        <w:tab w:val="right" w:pos="8306"/>
      </w:tabs>
      <w:snapToGrid w:val="0"/>
    </w:pPr>
    <w:rPr>
      <w:sz w:val="18"/>
      <w:szCs w:val="18"/>
    </w:rPr>
  </w:style>
  <w:style w:type="character" w:customStyle="1" w:styleId="FooterChar">
    <w:name w:val="Footer Char"/>
    <w:basedOn w:val="DefaultParagraphFont"/>
    <w:link w:val="Footer"/>
    <w:uiPriority w:val="99"/>
    <w:locked/>
    <w:rsid w:val="002D106F"/>
    <w:rPr>
      <w:rFonts w:cs="Times New Roman"/>
      <w:kern w:val="2"/>
      <w:sz w:val="18"/>
      <w:szCs w:val="18"/>
    </w:rPr>
  </w:style>
  <w:style w:type="character" w:styleId="PageNumber">
    <w:name w:val="page number"/>
    <w:basedOn w:val="DefaultParagraphFont"/>
    <w:uiPriority w:val="99"/>
    <w:rsid w:val="00CA326D"/>
    <w:rPr>
      <w:rFonts w:cs="Times New Roman"/>
    </w:rPr>
  </w:style>
  <w:style w:type="character" w:styleId="Hyperlink">
    <w:name w:val="Hyperlink"/>
    <w:basedOn w:val="DefaultParagraphFont"/>
    <w:uiPriority w:val="99"/>
    <w:rsid w:val="00F02628"/>
    <w:rPr>
      <w:rFonts w:cs="Times New Roman"/>
      <w:color w:val="0000FF"/>
      <w:u w:val="single"/>
    </w:rPr>
  </w:style>
  <w:style w:type="paragraph" w:customStyle="1" w:styleId="lxj">
    <w:name w:val="lxj正文"/>
    <w:basedOn w:val="Normal"/>
    <w:link w:val="lxjChar"/>
    <w:uiPriority w:val="99"/>
    <w:rsid w:val="00C857A6"/>
    <w:pPr>
      <w:spacing w:line="380" w:lineRule="atLeast"/>
    </w:pPr>
  </w:style>
  <w:style w:type="paragraph" w:styleId="Title">
    <w:name w:val="Title"/>
    <w:basedOn w:val="Normal"/>
    <w:next w:val="Normal"/>
    <w:link w:val="TitleChar"/>
    <w:uiPriority w:val="99"/>
    <w:qFormat/>
    <w:rsid w:val="00D67F75"/>
    <w:pPr>
      <w:widowControl/>
      <w:spacing w:before="240" w:after="60" w:line="440" w:lineRule="exact"/>
      <w:ind w:firstLineChars="0" w:firstLine="0"/>
      <w:jc w:val="center"/>
      <w:outlineLvl w:val="0"/>
    </w:pPr>
    <w:rPr>
      <w:rFonts w:eastAsia="黑体"/>
      <w:bCs/>
      <w:sz w:val="32"/>
      <w:szCs w:val="32"/>
    </w:rPr>
  </w:style>
  <w:style w:type="character" w:customStyle="1" w:styleId="TitleChar">
    <w:name w:val="Title Char"/>
    <w:basedOn w:val="DefaultParagraphFont"/>
    <w:link w:val="Title"/>
    <w:uiPriority w:val="99"/>
    <w:locked/>
    <w:rsid w:val="00D67F75"/>
    <w:rPr>
      <w:rFonts w:eastAsia="黑体" w:cs="Times New Roman"/>
      <w:bCs/>
      <w:kern w:val="2"/>
      <w:sz w:val="32"/>
      <w:szCs w:val="32"/>
      <w:lang w:val="en-US" w:eastAsia="zh-CN" w:bidi="ar-SA"/>
    </w:rPr>
  </w:style>
  <w:style w:type="paragraph" w:styleId="Subtitle">
    <w:name w:val="Subtitle"/>
    <w:aliases w:val="标题1.1"/>
    <w:basedOn w:val="Normal"/>
    <w:next w:val="Normal"/>
    <w:link w:val="SubtitleChar"/>
    <w:uiPriority w:val="99"/>
    <w:qFormat/>
    <w:rsid w:val="001E09BA"/>
    <w:pPr>
      <w:widowControl/>
      <w:spacing w:before="120" w:after="60" w:line="440" w:lineRule="exact"/>
      <w:ind w:firstLineChars="0" w:firstLine="0"/>
      <w:outlineLvl w:val="1"/>
    </w:pPr>
    <w:rPr>
      <w:rFonts w:eastAsia="黑体"/>
      <w:bCs/>
      <w:kern w:val="28"/>
      <w:szCs w:val="32"/>
    </w:rPr>
  </w:style>
  <w:style w:type="character" w:customStyle="1" w:styleId="SubtitleChar">
    <w:name w:val="Subtitle Char"/>
    <w:aliases w:val="标题1.1 Char"/>
    <w:basedOn w:val="DefaultParagraphFont"/>
    <w:link w:val="Subtitle"/>
    <w:uiPriority w:val="99"/>
    <w:locked/>
    <w:rsid w:val="001E09BA"/>
    <w:rPr>
      <w:rFonts w:eastAsia="黑体" w:cs="Times New Roman"/>
      <w:bCs/>
      <w:kern w:val="28"/>
      <w:sz w:val="32"/>
      <w:szCs w:val="32"/>
      <w:lang w:val="en-US" w:eastAsia="zh-CN" w:bidi="ar-SA"/>
    </w:rPr>
  </w:style>
  <w:style w:type="character" w:styleId="Emphasis">
    <w:name w:val="Emphasis"/>
    <w:basedOn w:val="DefaultParagraphFont"/>
    <w:uiPriority w:val="99"/>
    <w:qFormat/>
    <w:rsid w:val="00CE327A"/>
    <w:rPr>
      <w:rFonts w:cs="Times New Roman"/>
      <w:b/>
      <w:iCs/>
    </w:rPr>
  </w:style>
  <w:style w:type="paragraph" w:customStyle="1" w:styleId="1">
    <w:name w:val="无间隔1"/>
    <w:aliases w:val="图片说明,图片文字说明"/>
    <w:uiPriority w:val="99"/>
    <w:rsid w:val="0098513C"/>
    <w:pPr>
      <w:widowControl w:val="0"/>
      <w:spacing w:beforeLines="50" w:afterLines="50" w:line="240" w:lineRule="atLeast"/>
      <w:jc w:val="center"/>
    </w:pPr>
    <w:rPr>
      <w:b/>
      <w:sz w:val="24"/>
      <w:szCs w:val="24"/>
    </w:rPr>
  </w:style>
  <w:style w:type="paragraph" w:styleId="BalloonText">
    <w:name w:val="Balloon Text"/>
    <w:basedOn w:val="Normal"/>
    <w:link w:val="BalloonTextChar"/>
    <w:uiPriority w:val="99"/>
    <w:rsid w:val="000F26AB"/>
    <w:pPr>
      <w:spacing w:line="240" w:lineRule="auto"/>
    </w:pPr>
    <w:rPr>
      <w:sz w:val="18"/>
      <w:szCs w:val="18"/>
    </w:rPr>
  </w:style>
  <w:style w:type="character" w:customStyle="1" w:styleId="BalloonTextChar">
    <w:name w:val="Balloon Text Char"/>
    <w:basedOn w:val="DefaultParagraphFont"/>
    <w:link w:val="BalloonText"/>
    <w:uiPriority w:val="99"/>
    <w:locked/>
    <w:rsid w:val="000F26AB"/>
    <w:rPr>
      <w:rFonts w:cs="Times New Roman"/>
      <w:kern w:val="2"/>
      <w:sz w:val="18"/>
      <w:szCs w:val="18"/>
    </w:rPr>
  </w:style>
  <w:style w:type="paragraph" w:styleId="ListParagraph">
    <w:name w:val="List Paragraph"/>
    <w:basedOn w:val="Normal"/>
    <w:uiPriority w:val="99"/>
    <w:qFormat/>
    <w:rsid w:val="001E09BA"/>
    <w:pPr>
      <w:ind w:firstLine="420"/>
    </w:pPr>
    <w:rPr>
      <w:szCs w:val="21"/>
    </w:rPr>
  </w:style>
  <w:style w:type="character" w:customStyle="1" w:styleId="10">
    <w:name w:val="不明显强调1"/>
    <w:aliases w:val="图文字片说明"/>
    <w:uiPriority w:val="99"/>
    <w:rsid w:val="001E09BA"/>
    <w:rPr>
      <w:rFonts w:ascii="宋体" w:eastAsia="宋体" w:hAnsi="宋体"/>
      <w:kern w:val="0"/>
      <w:sz w:val="24"/>
    </w:rPr>
  </w:style>
  <w:style w:type="paragraph" w:customStyle="1" w:styleId="a">
    <w:name w:val="楷体"/>
    <w:basedOn w:val="Normal"/>
    <w:next w:val="Normal"/>
    <w:link w:val="Char"/>
    <w:uiPriority w:val="99"/>
    <w:rsid w:val="00526684"/>
    <w:pPr>
      <w:numPr>
        <w:numId w:val="14"/>
      </w:numPr>
      <w:spacing w:line="440" w:lineRule="exact"/>
      <w:ind w:left="482" w:firstLine="0"/>
    </w:pPr>
    <w:rPr>
      <w:rFonts w:eastAsia="楷体_GB2312"/>
    </w:rPr>
  </w:style>
  <w:style w:type="paragraph" w:styleId="TOCHeading">
    <w:name w:val="TOC Heading"/>
    <w:basedOn w:val="Heading1"/>
    <w:next w:val="Normal"/>
    <w:uiPriority w:val="99"/>
    <w:qFormat/>
    <w:rsid w:val="004B03DD"/>
    <w:pPr>
      <w:spacing w:before="480" w:after="0" w:line="276" w:lineRule="auto"/>
      <w:outlineLvl w:val="9"/>
    </w:pPr>
    <w:rPr>
      <w:rFonts w:ascii="Cambria" w:eastAsia="宋体" w:hAnsi="Cambria"/>
      <w:color w:val="365F91"/>
      <w:kern w:val="0"/>
      <w:sz w:val="28"/>
      <w:szCs w:val="28"/>
    </w:rPr>
  </w:style>
  <w:style w:type="paragraph" w:styleId="TOC1">
    <w:name w:val="toc 1"/>
    <w:basedOn w:val="Normal"/>
    <w:next w:val="Normal"/>
    <w:autoRedefine/>
    <w:uiPriority w:val="99"/>
    <w:rsid w:val="004B03DD"/>
  </w:style>
  <w:style w:type="paragraph" w:styleId="TOC2">
    <w:name w:val="toc 2"/>
    <w:basedOn w:val="Normal"/>
    <w:next w:val="Normal"/>
    <w:autoRedefine/>
    <w:uiPriority w:val="99"/>
    <w:rsid w:val="004B03DD"/>
    <w:pPr>
      <w:ind w:leftChars="200" w:left="420"/>
    </w:pPr>
  </w:style>
  <w:style w:type="paragraph" w:styleId="TOC3">
    <w:name w:val="toc 3"/>
    <w:basedOn w:val="Normal"/>
    <w:next w:val="Normal"/>
    <w:autoRedefine/>
    <w:uiPriority w:val="99"/>
    <w:rsid w:val="004B03DD"/>
    <w:pPr>
      <w:ind w:leftChars="400" w:left="840"/>
    </w:pPr>
  </w:style>
  <w:style w:type="paragraph" w:customStyle="1" w:styleId="a0">
    <w:name w:val="图片样式"/>
    <w:next w:val="Normal"/>
    <w:uiPriority w:val="99"/>
    <w:rsid w:val="00041ED6"/>
    <w:pPr>
      <w:spacing w:afterLines="100"/>
      <w:jc w:val="center"/>
    </w:pPr>
    <w:rPr>
      <w:sz w:val="24"/>
      <w:szCs w:val="24"/>
    </w:rPr>
  </w:style>
  <w:style w:type="paragraph" w:styleId="BodyTextIndent2">
    <w:name w:val="Body Text Indent 2"/>
    <w:basedOn w:val="Normal"/>
    <w:link w:val="BodyTextIndent2Char"/>
    <w:uiPriority w:val="99"/>
    <w:rsid w:val="00855E09"/>
    <w:pPr>
      <w:spacing w:after="120" w:line="480" w:lineRule="auto"/>
      <w:ind w:leftChars="200" w:left="420"/>
    </w:pPr>
  </w:style>
  <w:style w:type="character" w:customStyle="1" w:styleId="BodyTextIndent2Char">
    <w:name w:val="Body Text Indent 2 Char"/>
    <w:basedOn w:val="DefaultParagraphFont"/>
    <w:link w:val="BodyTextIndent2"/>
    <w:uiPriority w:val="99"/>
    <w:locked/>
    <w:rsid w:val="00855E09"/>
    <w:rPr>
      <w:rFonts w:cs="Times New Roman"/>
      <w:kern w:val="2"/>
      <w:sz w:val="24"/>
      <w:szCs w:val="24"/>
    </w:rPr>
  </w:style>
  <w:style w:type="paragraph" w:customStyle="1" w:styleId="Char0">
    <w:name w:val="Char"/>
    <w:basedOn w:val="Normal"/>
    <w:uiPriority w:val="99"/>
    <w:rsid w:val="00D76A29"/>
    <w:pPr>
      <w:widowControl/>
      <w:spacing w:after="160" w:line="240" w:lineRule="auto"/>
      <w:ind w:firstLineChars="0" w:firstLine="0"/>
    </w:pPr>
    <w:rPr>
      <w:rFonts w:ascii="宋体" w:hAnsi="宋体"/>
      <w:sz w:val="16"/>
      <w:szCs w:val="16"/>
      <w:lang w:eastAsia="en-US"/>
    </w:rPr>
  </w:style>
  <w:style w:type="paragraph" w:customStyle="1" w:styleId="Default">
    <w:name w:val="Default"/>
    <w:uiPriority w:val="99"/>
    <w:rsid w:val="002D106F"/>
    <w:pPr>
      <w:widowControl w:val="0"/>
      <w:autoSpaceDE w:val="0"/>
      <w:autoSpaceDN w:val="0"/>
      <w:adjustRightInd w:val="0"/>
    </w:pPr>
    <w:rPr>
      <w:rFonts w:ascii="Arial" w:hAnsi="Arial" w:cs="Arial"/>
      <w:color w:val="000000"/>
      <w:kern w:val="0"/>
      <w:sz w:val="24"/>
      <w:szCs w:val="24"/>
    </w:rPr>
  </w:style>
  <w:style w:type="paragraph" w:customStyle="1" w:styleId="CM1">
    <w:name w:val="CM1"/>
    <w:basedOn w:val="Default"/>
    <w:next w:val="Default"/>
    <w:uiPriority w:val="99"/>
    <w:rsid w:val="002D106F"/>
    <w:rPr>
      <w:color w:val="auto"/>
    </w:rPr>
  </w:style>
  <w:style w:type="paragraph" w:customStyle="1" w:styleId="CM55">
    <w:name w:val="CM55"/>
    <w:basedOn w:val="Normal"/>
    <w:next w:val="Normal"/>
    <w:uiPriority w:val="99"/>
    <w:rsid w:val="00600300"/>
    <w:pPr>
      <w:autoSpaceDE w:val="0"/>
      <w:autoSpaceDN w:val="0"/>
      <w:adjustRightInd w:val="0"/>
      <w:spacing w:line="240" w:lineRule="auto"/>
      <w:ind w:firstLineChars="0" w:firstLine="0"/>
    </w:pPr>
    <w:rPr>
      <w:rFonts w:ascii="Arial" w:hAnsi="Arial" w:cs="Arial"/>
      <w:kern w:val="0"/>
    </w:rPr>
  </w:style>
  <w:style w:type="paragraph" w:styleId="Date">
    <w:name w:val="Date"/>
    <w:basedOn w:val="Normal"/>
    <w:next w:val="Normal"/>
    <w:link w:val="DateChar"/>
    <w:uiPriority w:val="99"/>
    <w:rsid w:val="00DC35B2"/>
    <w:pPr>
      <w:ind w:leftChars="2500" w:left="100"/>
    </w:pPr>
  </w:style>
  <w:style w:type="character" w:customStyle="1" w:styleId="DateChar">
    <w:name w:val="Date Char"/>
    <w:basedOn w:val="DefaultParagraphFont"/>
    <w:link w:val="Date"/>
    <w:uiPriority w:val="99"/>
    <w:locked/>
    <w:rsid w:val="00DC35B2"/>
    <w:rPr>
      <w:rFonts w:cs="Times New Roman"/>
      <w:kern w:val="2"/>
      <w:sz w:val="24"/>
      <w:szCs w:val="24"/>
    </w:rPr>
  </w:style>
  <w:style w:type="paragraph" w:styleId="TOC4">
    <w:name w:val="toc 4"/>
    <w:basedOn w:val="Normal"/>
    <w:next w:val="Normal"/>
    <w:autoRedefine/>
    <w:uiPriority w:val="99"/>
    <w:rsid w:val="001A2E9B"/>
    <w:pPr>
      <w:spacing w:line="240" w:lineRule="auto"/>
      <w:ind w:leftChars="600" w:left="1260" w:firstLineChars="0" w:firstLine="0"/>
    </w:pPr>
    <w:rPr>
      <w:rFonts w:ascii="Calibri" w:hAnsi="Calibri"/>
      <w:sz w:val="21"/>
      <w:szCs w:val="22"/>
    </w:rPr>
  </w:style>
  <w:style w:type="paragraph" w:styleId="TOC5">
    <w:name w:val="toc 5"/>
    <w:basedOn w:val="Normal"/>
    <w:next w:val="Normal"/>
    <w:autoRedefine/>
    <w:uiPriority w:val="99"/>
    <w:rsid w:val="001A2E9B"/>
    <w:pPr>
      <w:spacing w:line="240" w:lineRule="auto"/>
      <w:ind w:leftChars="800" w:left="1680" w:firstLineChars="0" w:firstLine="0"/>
    </w:pPr>
    <w:rPr>
      <w:rFonts w:ascii="Calibri" w:hAnsi="Calibri"/>
      <w:sz w:val="21"/>
      <w:szCs w:val="22"/>
    </w:rPr>
  </w:style>
  <w:style w:type="paragraph" w:styleId="TOC6">
    <w:name w:val="toc 6"/>
    <w:basedOn w:val="Normal"/>
    <w:next w:val="Normal"/>
    <w:autoRedefine/>
    <w:uiPriority w:val="99"/>
    <w:rsid w:val="001A2E9B"/>
    <w:pPr>
      <w:spacing w:line="240" w:lineRule="auto"/>
      <w:ind w:leftChars="1000" w:left="2100" w:firstLineChars="0" w:firstLine="0"/>
    </w:pPr>
    <w:rPr>
      <w:rFonts w:ascii="Calibri" w:hAnsi="Calibri"/>
      <w:sz w:val="21"/>
      <w:szCs w:val="22"/>
    </w:rPr>
  </w:style>
  <w:style w:type="paragraph" w:styleId="TOC7">
    <w:name w:val="toc 7"/>
    <w:basedOn w:val="Normal"/>
    <w:next w:val="Normal"/>
    <w:autoRedefine/>
    <w:uiPriority w:val="99"/>
    <w:rsid w:val="001A2E9B"/>
    <w:pPr>
      <w:spacing w:line="240" w:lineRule="auto"/>
      <w:ind w:leftChars="1200" w:left="2520" w:firstLineChars="0" w:firstLine="0"/>
    </w:pPr>
    <w:rPr>
      <w:rFonts w:ascii="Calibri" w:hAnsi="Calibri"/>
      <w:sz w:val="21"/>
      <w:szCs w:val="22"/>
    </w:rPr>
  </w:style>
  <w:style w:type="paragraph" w:styleId="TOC8">
    <w:name w:val="toc 8"/>
    <w:basedOn w:val="Normal"/>
    <w:next w:val="Normal"/>
    <w:autoRedefine/>
    <w:uiPriority w:val="99"/>
    <w:rsid w:val="001A2E9B"/>
    <w:pPr>
      <w:spacing w:line="240" w:lineRule="auto"/>
      <w:ind w:leftChars="1400" w:left="2940" w:firstLineChars="0" w:firstLine="0"/>
    </w:pPr>
    <w:rPr>
      <w:rFonts w:ascii="Calibri" w:hAnsi="Calibri"/>
      <w:sz w:val="21"/>
      <w:szCs w:val="22"/>
    </w:rPr>
  </w:style>
  <w:style w:type="paragraph" w:styleId="TOC9">
    <w:name w:val="toc 9"/>
    <w:basedOn w:val="Normal"/>
    <w:next w:val="Normal"/>
    <w:autoRedefine/>
    <w:uiPriority w:val="99"/>
    <w:rsid w:val="001A2E9B"/>
    <w:pPr>
      <w:spacing w:line="240" w:lineRule="auto"/>
      <w:ind w:leftChars="1600" w:left="3360" w:firstLineChars="0" w:firstLine="0"/>
    </w:pPr>
    <w:rPr>
      <w:rFonts w:ascii="Calibri" w:hAnsi="Calibri"/>
      <w:sz w:val="21"/>
      <w:szCs w:val="22"/>
    </w:rPr>
  </w:style>
  <w:style w:type="character" w:customStyle="1" w:styleId="tcnt3">
    <w:name w:val="tcnt3"/>
    <w:basedOn w:val="DefaultParagraphFont"/>
    <w:uiPriority w:val="99"/>
    <w:rsid w:val="00BE62CB"/>
    <w:rPr>
      <w:rFonts w:cs="Times New Roman"/>
    </w:rPr>
  </w:style>
  <w:style w:type="character" w:styleId="Strong">
    <w:name w:val="Strong"/>
    <w:basedOn w:val="DefaultParagraphFont"/>
    <w:uiPriority w:val="99"/>
    <w:qFormat/>
    <w:rsid w:val="00BE62CB"/>
    <w:rPr>
      <w:rFonts w:cs="Times New Roman"/>
      <w:b/>
      <w:bCs/>
    </w:rPr>
  </w:style>
  <w:style w:type="character" w:customStyle="1" w:styleId="pleft4">
    <w:name w:val="pleft4"/>
    <w:basedOn w:val="DefaultParagraphFont"/>
    <w:uiPriority w:val="99"/>
    <w:rsid w:val="00BE62CB"/>
    <w:rPr>
      <w:rFonts w:cs="Times New Roman"/>
    </w:rPr>
  </w:style>
  <w:style w:type="character" w:customStyle="1" w:styleId="blogsep2">
    <w:name w:val="blogsep2"/>
    <w:basedOn w:val="DefaultParagraphFont"/>
    <w:uiPriority w:val="99"/>
    <w:rsid w:val="00BE62CB"/>
    <w:rPr>
      <w:rFonts w:cs="Times New Roman"/>
    </w:rPr>
  </w:style>
  <w:style w:type="character" w:customStyle="1" w:styleId="fc035">
    <w:name w:val="fc035"/>
    <w:basedOn w:val="DefaultParagraphFont"/>
    <w:uiPriority w:val="99"/>
    <w:rsid w:val="00BE62CB"/>
    <w:rPr>
      <w:rFonts w:cs="Times New Roman"/>
      <w:color w:val="2C2C2C"/>
    </w:rPr>
  </w:style>
  <w:style w:type="character" w:customStyle="1" w:styleId="zihaofc03">
    <w:name w:val="zihao fc03"/>
    <w:basedOn w:val="DefaultParagraphFont"/>
    <w:uiPriority w:val="99"/>
    <w:rsid w:val="00BE62CB"/>
    <w:rPr>
      <w:rFonts w:cs="Times New Roman"/>
    </w:rPr>
  </w:style>
  <w:style w:type="character" w:customStyle="1" w:styleId="fc04stag">
    <w:name w:val="fc04 stag"/>
    <w:basedOn w:val="DefaultParagraphFont"/>
    <w:uiPriority w:val="99"/>
    <w:rsid w:val="00BE62CB"/>
    <w:rPr>
      <w:rFonts w:cs="Times New Roman"/>
    </w:rPr>
  </w:style>
  <w:style w:type="character" w:customStyle="1" w:styleId="fc04stagselectedjs-fcurrentfc05">
    <w:name w:val="fc04 stag selected js-fcurrent fc05"/>
    <w:basedOn w:val="DefaultParagraphFont"/>
    <w:uiPriority w:val="99"/>
    <w:rsid w:val="00BE62CB"/>
    <w:rPr>
      <w:rFonts w:cs="Times New Roman"/>
    </w:rPr>
  </w:style>
  <w:style w:type="character" w:customStyle="1" w:styleId="prightpntfc03">
    <w:name w:val="pright pnt fc03"/>
    <w:basedOn w:val="DefaultParagraphFont"/>
    <w:uiPriority w:val="99"/>
    <w:rsid w:val="00BE62CB"/>
    <w:rPr>
      <w:rFonts w:cs="Times New Roman"/>
    </w:rPr>
  </w:style>
  <w:style w:type="character" w:customStyle="1" w:styleId="iblockicn0icn0-919">
    <w:name w:val="iblock icn0 icn0-919"/>
    <w:basedOn w:val="DefaultParagraphFont"/>
    <w:uiPriority w:val="99"/>
    <w:rsid w:val="00BE62CB"/>
    <w:rPr>
      <w:rFonts w:cs="Times New Roman"/>
    </w:rPr>
  </w:style>
  <w:style w:type="paragraph" w:styleId="NormalWeb">
    <w:name w:val="Normal (Web)"/>
    <w:basedOn w:val="Normal"/>
    <w:uiPriority w:val="99"/>
    <w:rsid w:val="00BE62CB"/>
    <w:pPr>
      <w:widowControl/>
      <w:spacing w:before="100" w:beforeAutospacing="1" w:after="100" w:afterAutospacing="1" w:line="240" w:lineRule="auto"/>
      <w:ind w:firstLineChars="0" w:firstLine="0"/>
    </w:pPr>
    <w:rPr>
      <w:rFonts w:ascii="宋体" w:hAnsi="宋体" w:cs="宋体"/>
      <w:kern w:val="0"/>
    </w:rPr>
  </w:style>
  <w:style w:type="paragraph" w:customStyle="1" w:styleId="count1">
    <w:name w:val="count1"/>
    <w:basedOn w:val="Normal"/>
    <w:uiPriority w:val="99"/>
    <w:rsid w:val="00BE62CB"/>
    <w:pPr>
      <w:widowControl/>
      <w:spacing w:before="100" w:beforeAutospacing="1" w:after="100" w:afterAutospacing="1" w:line="345" w:lineRule="atLeast"/>
      <w:ind w:firstLineChars="0" w:firstLine="0"/>
      <w:jc w:val="center"/>
    </w:pPr>
    <w:rPr>
      <w:rFonts w:ascii="Arial" w:hAnsi="Arial" w:cs="Arial"/>
      <w:kern w:val="0"/>
      <w:sz w:val="18"/>
      <w:szCs w:val="18"/>
    </w:rPr>
  </w:style>
  <w:style w:type="paragraph" w:customStyle="1" w:styleId="link5">
    <w:name w:val="link5"/>
    <w:basedOn w:val="Normal"/>
    <w:uiPriority w:val="99"/>
    <w:rsid w:val="00BE62CB"/>
    <w:pPr>
      <w:widowControl/>
      <w:spacing w:before="100" w:beforeAutospacing="1" w:after="100" w:afterAutospacing="1" w:line="375" w:lineRule="atLeast"/>
      <w:ind w:firstLineChars="0" w:firstLine="0"/>
      <w:jc w:val="center"/>
    </w:pPr>
    <w:rPr>
      <w:rFonts w:ascii="宋体" w:hAnsi="宋体" w:cs="宋体"/>
      <w:b/>
      <w:bCs/>
      <w:color w:val="333333"/>
      <w:kern w:val="0"/>
      <w:sz w:val="21"/>
      <w:szCs w:val="21"/>
    </w:rPr>
  </w:style>
  <w:style w:type="paragraph" w:styleId="HTMLPreformatted">
    <w:name w:val="HTML Preformatted"/>
    <w:basedOn w:val="Normal"/>
    <w:link w:val="HTMLPreformattedChar"/>
    <w:uiPriority w:val="99"/>
    <w:rsid w:val="00B1234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pPr>
    <w:rPr>
      <w:rFonts w:ascii="宋体" w:hAnsi="宋体" w:cs="宋体"/>
      <w:kern w:val="0"/>
    </w:rPr>
  </w:style>
  <w:style w:type="character" w:customStyle="1" w:styleId="HTMLPreformattedChar">
    <w:name w:val="HTML Preformatted Char"/>
    <w:basedOn w:val="DefaultParagraphFont"/>
    <w:link w:val="HTMLPreformatted"/>
    <w:uiPriority w:val="99"/>
    <w:semiHidden/>
    <w:rsid w:val="00766168"/>
    <w:rPr>
      <w:rFonts w:ascii="Courier New" w:hAnsi="Courier New" w:cs="Courier New"/>
      <w:sz w:val="20"/>
      <w:szCs w:val="20"/>
    </w:rPr>
  </w:style>
  <w:style w:type="paragraph" w:customStyle="1" w:styleId="MMTopic1">
    <w:name w:val="MM Topic 1"/>
    <w:basedOn w:val="Heading1"/>
    <w:link w:val="MMTopic1Char"/>
    <w:uiPriority w:val="99"/>
    <w:rsid w:val="00121D42"/>
    <w:pPr>
      <w:widowControl w:val="0"/>
      <w:spacing w:before="340" w:after="330" w:line="578" w:lineRule="auto"/>
    </w:pPr>
    <w:rPr>
      <w:rFonts w:ascii="Calibri" w:eastAsia="宋体" w:hAnsi="Calibri"/>
      <w:b w:val="0"/>
      <w:sz w:val="44"/>
    </w:rPr>
  </w:style>
  <w:style w:type="character" w:customStyle="1" w:styleId="MMTopic1Char">
    <w:name w:val="MM Topic 1 Char"/>
    <w:basedOn w:val="Heading1Char"/>
    <w:link w:val="MMTopic1"/>
    <w:uiPriority w:val="99"/>
    <w:locked/>
    <w:rsid w:val="00121D42"/>
    <w:rPr>
      <w:rFonts w:ascii="Calibri" w:hAnsi="Calibri"/>
    </w:rPr>
  </w:style>
  <w:style w:type="paragraph" w:customStyle="1" w:styleId="MMTopic2">
    <w:name w:val="MM Topic 2"/>
    <w:basedOn w:val="Heading2"/>
    <w:link w:val="MMTopic2Char"/>
    <w:uiPriority w:val="99"/>
    <w:rsid w:val="00121D42"/>
    <w:pPr>
      <w:spacing w:line="416" w:lineRule="auto"/>
    </w:pPr>
  </w:style>
  <w:style w:type="paragraph" w:customStyle="1" w:styleId="MMTopic3">
    <w:name w:val="MM Topic 3"/>
    <w:basedOn w:val="Heading3"/>
    <w:uiPriority w:val="99"/>
    <w:rsid w:val="00121D42"/>
    <w:pPr>
      <w:spacing w:line="416" w:lineRule="auto"/>
      <w:ind w:firstLineChars="0" w:firstLine="0"/>
    </w:pPr>
    <w:rPr>
      <w:rFonts w:ascii="Calibri" w:hAnsi="Calibri"/>
    </w:rPr>
  </w:style>
  <w:style w:type="character" w:customStyle="1" w:styleId="MMTopic2Char">
    <w:name w:val="MM Topic 2 Char"/>
    <w:basedOn w:val="Heading2Char"/>
    <w:link w:val="MMTopic2"/>
    <w:uiPriority w:val="99"/>
    <w:locked/>
    <w:rsid w:val="00121D42"/>
  </w:style>
  <w:style w:type="paragraph" w:styleId="DocumentMap">
    <w:name w:val="Document Map"/>
    <w:basedOn w:val="Normal"/>
    <w:link w:val="DocumentMapChar"/>
    <w:uiPriority w:val="99"/>
    <w:rsid w:val="00B04950"/>
    <w:rPr>
      <w:rFonts w:ascii="宋体"/>
      <w:sz w:val="18"/>
      <w:szCs w:val="18"/>
    </w:rPr>
  </w:style>
  <w:style w:type="character" w:customStyle="1" w:styleId="DocumentMapChar">
    <w:name w:val="Document Map Char"/>
    <w:basedOn w:val="DefaultParagraphFont"/>
    <w:link w:val="DocumentMap"/>
    <w:uiPriority w:val="99"/>
    <w:locked/>
    <w:rsid w:val="00B04950"/>
    <w:rPr>
      <w:rFonts w:ascii="宋体" w:cs="Times New Roman"/>
      <w:kern w:val="2"/>
      <w:sz w:val="18"/>
      <w:szCs w:val="18"/>
    </w:rPr>
  </w:style>
  <w:style w:type="character" w:styleId="FollowedHyperlink">
    <w:name w:val="FollowedHyperlink"/>
    <w:basedOn w:val="DefaultParagraphFont"/>
    <w:uiPriority w:val="99"/>
    <w:rsid w:val="008C0D0C"/>
    <w:rPr>
      <w:rFonts w:cs="Times New Roman"/>
      <w:color w:val="800080"/>
      <w:u w:val="single"/>
    </w:rPr>
  </w:style>
  <w:style w:type="character" w:customStyle="1" w:styleId="lxjChar">
    <w:name w:val="lxj正文 Char"/>
    <w:basedOn w:val="DefaultParagraphFont"/>
    <w:link w:val="lxj"/>
    <w:uiPriority w:val="99"/>
    <w:locked/>
    <w:rsid w:val="00820419"/>
    <w:rPr>
      <w:rFonts w:eastAsia="宋体" w:cs="Times New Roman"/>
      <w:kern w:val="2"/>
      <w:sz w:val="24"/>
      <w:szCs w:val="24"/>
      <w:lang w:val="en-US" w:eastAsia="zh-CN" w:bidi="ar-SA"/>
    </w:rPr>
  </w:style>
  <w:style w:type="character" w:customStyle="1" w:styleId="Char">
    <w:name w:val="楷体 Char"/>
    <w:basedOn w:val="DefaultParagraphFont"/>
    <w:link w:val="a"/>
    <w:uiPriority w:val="99"/>
    <w:locked/>
    <w:rsid w:val="00526684"/>
    <w:rPr>
      <w:rFonts w:eastAsia="楷体_GB2312" w:cs="Times New Roman"/>
      <w:kern w:val="2"/>
      <w:sz w:val="24"/>
      <w:szCs w:val="24"/>
    </w:rPr>
  </w:style>
</w:styles>
</file>

<file path=word/webSettings.xml><?xml version="1.0" encoding="utf-8"?>
<w:webSettings xmlns:r="http://schemas.openxmlformats.org/officeDocument/2006/relationships" xmlns:w="http://schemas.openxmlformats.org/wordprocessingml/2006/main">
  <w:divs>
    <w:div w:id="559363414">
      <w:marLeft w:val="0"/>
      <w:marRight w:val="0"/>
      <w:marTop w:val="30"/>
      <w:marBottom w:val="0"/>
      <w:divBdr>
        <w:top w:val="none" w:sz="0" w:space="0" w:color="auto"/>
        <w:left w:val="none" w:sz="0" w:space="0" w:color="auto"/>
        <w:bottom w:val="none" w:sz="0" w:space="0" w:color="auto"/>
        <w:right w:val="none" w:sz="0" w:space="0" w:color="auto"/>
      </w:divBdr>
      <w:divsChild>
        <w:div w:id="559363476">
          <w:marLeft w:val="0"/>
          <w:marRight w:val="0"/>
          <w:marTop w:val="0"/>
          <w:marBottom w:val="0"/>
          <w:divBdr>
            <w:top w:val="none" w:sz="0" w:space="0" w:color="auto"/>
            <w:left w:val="none" w:sz="0" w:space="0" w:color="auto"/>
            <w:bottom w:val="none" w:sz="0" w:space="0" w:color="auto"/>
            <w:right w:val="none" w:sz="0" w:space="0" w:color="auto"/>
          </w:divBdr>
          <w:divsChild>
            <w:div w:id="559363508">
              <w:marLeft w:val="0"/>
              <w:marRight w:val="0"/>
              <w:marTop w:val="0"/>
              <w:marBottom w:val="0"/>
              <w:divBdr>
                <w:top w:val="none" w:sz="0" w:space="0" w:color="auto"/>
                <w:left w:val="none" w:sz="0" w:space="0" w:color="auto"/>
                <w:bottom w:val="none" w:sz="0" w:space="0" w:color="auto"/>
                <w:right w:val="none" w:sz="0" w:space="0" w:color="auto"/>
              </w:divBdr>
              <w:divsChild>
                <w:div w:id="559363513">
                  <w:marLeft w:val="0"/>
                  <w:marRight w:val="0"/>
                  <w:marTop w:val="0"/>
                  <w:marBottom w:val="0"/>
                  <w:divBdr>
                    <w:top w:val="single" w:sz="6" w:space="8" w:color="C4CBD3"/>
                    <w:left w:val="single" w:sz="6" w:space="15" w:color="C4CBD3"/>
                    <w:bottom w:val="single" w:sz="6" w:space="8" w:color="C4CBD3"/>
                    <w:right w:val="single" w:sz="6" w:space="0" w:color="C4CBD3"/>
                  </w:divBdr>
                  <w:divsChild>
                    <w:div w:id="55936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363431">
      <w:marLeft w:val="0"/>
      <w:marRight w:val="0"/>
      <w:marTop w:val="30"/>
      <w:marBottom w:val="0"/>
      <w:divBdr>
        <w:top w:val="none" w:sz="0" w:space="0" w:color="auto"/>
        <w:left w:val="none" w:sz="0" w:space="0" w:color="auto"/>
        <w:bottom w:val="none" w:sz="0" w:space="0" w:color="auto"/>
        <w:right w:val="none" w:sz="0" w:space="0" w:color="auto"/>
      </w:divBdr>
      <w:divsChild>
        <w:div w:id="559363452">
          <w:marLeft w:val="0"/>
          <w:marRight w:val="0"/>
          <w:marTop w:val="0"/>
          <w:marBottom w:val="0"/>
          <w:divBdr>
            <w:top w:val="none" w:sz="0" w:space="0" w:color="auto"/>
            <w:left w:val="none" w:sz="0" w:space="0" w:color="auto"/>
            <w:bottom w:val="none" w:sz="0" w:space="0" w:color="auto"/>
            <w:right w:val="none" w:sz="0" w:space="0" w:color="auto"/>
          </w:divBdr>
          <w:divsChild>
            <w:div w:id="559363405">
              <w:marLeft w:val="0"/>
              <w:marRight w:val="0"/>
              <w:marTop w:val="0"/>
              <w:marBottom w:val="0"/>
              <w:divBdr>
                <w:top w:val="none" w:sz="0" w:space="0" w:color="auto"/>
                <w:left w:val="none" w:sz="0" w:space="0" w:color="auto"/>
                <w:bottom w:val="none" w:sz="0" w:space="0" w:color="auto"/>
                <w:right w:val="none" w:sz="0" w:space="0" w:color="auto"/>
              </w:divBdr>
              <w:divsChild>
                <w:div w:id="559363423">
                  <w:marLeft w:val="0"/>
                  <w:marRight w:val="0"/>
                  <w:marTop w:val="0"/>
                  <w:marBottom w:val="0"/>
                  <w:divBdr>
                    <w:top w:val="single" w:sz="6" w:space="8" w:color="C4CBD3"/>
                    <w:left w:val="single" w:sz="6" w:space="15" w:color="C4CBD3"/>
                    <w:bottom w:val="single" w:sz="6" w:space="8" w:color="C4CBD3"/>
                    <w:right w:val="single" w:sz="6" w:space="0" w:color="C4CBD3"/>
                  </w:divBdr>
                  <w:divsChild>
                    <w:div w:id="55936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363434">
      <w:marLeft w:val="0"/>
      <w:marRight w:val="0"/>
      <w:marTop w:val="0"/>
      <w:marBottom w:val="0"/>
      <w:divBdr>
        <w:top w:val="none" w:sz="0" w:space="0" w:color="auto"/>
        <w:left w:val="none" w:sz="0" w:space="0" w:color="auto"/>
        <w:bottom w:val="none" w:sz="0" w:space="0" w:color="auto"/>
        <w:right w:val="none" w:sz="0" w:space="0" w:color="auto"/>
      </w:divBdr>
      <w:divsChild>
        <w:div w:id="559363409">
          <w:marLeft w:val="0"/>
          <w:marRight w:val="0"/>
          <w:marTop w:val="0"/>
          <w:marBottom w:val="0"/>
          <w:divBdr>
            <w:top w:val="none" w:sz="0" w:space="0" w:color="auto"/>
            <w:left w:val="none" w:sz="0" w:space="0" w:color="auto"/>
            <w:bottom w:val="none" w:sz="0" w:space="0" w:color="auto"/>
            <w:right w:val="none" w:sz="0" w:space="0" w:color="auto"/>
          </w:divBdr>
          <w:divsChild>
            <w:div w:id="559363425">
              <w:marLeft w:val="0"/>
              <w:marRight w:val="0"/>
              <w:marTop w:val="0"/>
              <w:marBottom w:val="0"/>
              <w:divBdr>
                <w:top w:val="none" w:sz="0" w:space="0" w:color="auto"/>
                <w:left w:val="none" w:sz="0" w:space="0" w:color="auto"/>
                <w:bottom w:val="none" w:sz="0" w:space="0" w:color="auto"/>
                <w:right w:val="none" w:sz="0" w:space="0" w:color="auto"/>
              </w:divBdr>
              <w:divsChild>
                <w:div w:id="559363410">
                  <w:marLeft w:val="0"/>
                  <w:marRight w:val="0"/>
                  <w:marTop w:val="0"/>
                  <w:marBottom w:val="0"/>
                  <w:divBdr>
                    <w:top w:val="none" w:sz="0" w:space="0" w:color="auto"/>
                    <w:left w:val="none" w:sz="0" w:space="0" w:color="auto"/>
                    <w:bottom w:val="none" w:sz="0" w:space="0" w:color="auto"/>
                    <w:right w:val="none" w:sz="0" w:space="0" w:color="auto"/>
                  </w:divBdr>
                  <w:divsChild>
                    <w:div w:id="559363512">
                      <w:marLeft w:val="0"/>
                      <w:marRight w:val="0"/>
                      <w:marTop w:val="0"/>
                      <w:marBottom w:val="0"/>
                      <w:divBdr>
                        <w:top w:val="none" w:sz="0" w:space="0" w:color="auto"/>
                        <w:left w:val="none" w:sz="0" w:space="0" w:color="auto"/>
                        <w:bottom w:val="none" w:sz="0" w:space="0" w:color="auto"/>
                        <w:right w:val="none" w:sz="0" w:space="0" w:color="auto"/>
                      </w:divBdr>
                      <w:divsChild>
                        <w:div w:id="559363426">
                          <w:marLeft w:val="0"/>
                          <w:marRight w:val="0"/>
                          <w:marTop w:val="0"/>
                          <w:marBottom w:val="0"/>
                          <w:divBdr>
                            <w:top w:val="none" w:sz="0" w:space="0" w:color="auto"/>
                            <w:left w:val="none" w:sz="0" w:space="0" w:color="auto"/>
                            <w:bottom w:val="none" w:sz="0" w:space="0" w:color="auto"/>
                            <w:right w:val="none" w:sz="0" w:space="0" w:color="auto"/>
                          </w:divBdr>
                          <w:divsChild>
                            <w:div w:id="559363419">
                              <w:marLeft w:val="0"/>
                              <w:marRight w:val="0"/>
                              <w:marTop w:val="0"/>
                              <w:marBottom w:val="0"/>
                              <w:divBdr>
                                <w:top w:val="none" w:sz="0" w:space="0" w:color="auto"/>
                                <w:left w:val="none" w:sz="0" w:space="0" w:color="auto"/>
                                <w:bottom w:val="none" w:sz="0" w:space="0" w:color="auto"/>
                                <w:right w:val="none" w:sz="0" w:space="0" w:color="auto"/>
                              </w:divBdr>
                              <w:divsChild>
                                <w:div w:id="559363407">
                                  <w:marLeft w:val="0"/>
                                  <w:marRight w:val="0"/>
                                  <w:marTop w:val="0"/>
                                  <w:marBottom w:val="0"/>
                                  <w:divBdr>
                                    <w:top w:val="none" w:sz="0" w:space="0" w:color="auto"/>
                                    <w:left w:val="none" w:sz="0" w:space="0" w:color="auto"/>
                                    <w:bottom w:val="none" w:sz="0" w:space="0" w:color="auto"/>
                                    <w:right w:val="none" w:sz="0" w:space="0" w:color="auto"/>
                                  </w:divBdr>
                                  <w:divsChild>
                                    <w:div w:id="559363445">
                                      <w:marLeft w:val="0"/>
                                      <w:marRight w:val="0"/>
                                      <w:marTop w:val="0"/>
                                      <w:marBottom w:val="0"/>
                                      <w:divBdr>
                                        <w:top w:val="none" w:sz="0" w:space="0" w:color="auto"/>
                                        <w:left w:val="none" w:sz="0" w:space="0" w:color="auto"/>
                                        <w:bottom w:val="none" w:sz="0" w:space="0" w:color="auto"/>
                                        <w:right w:val="none" w:sz="0" w:space="0" w:color="auto"/>
                                      </w:divBdr>
                                      <w:divsChild>
                                        <w:div w:id="559363453">
                                          <w:marLeft w:val="0"/>
                                          <w:marRight w:val="0"/>
                                          <w:marTop w:val="0"/>
                                          <w:marBottom w:val="0"/>
                                          <w:divBdr>
                                            <w:top w:val="none" w:sz="0" w:space="0" w:color="auto"/>
                                            <w:left w:val="none" w:sz="0" w:space="0" w:color="auto"/>
                                            <w:bottom w:val="none" w:sz="0" w:space="0" w:color="auto"/>
                                            <w:right w:val="none" w:sz="0" w:space="0" w:color="auto"/>
                                          </w:divBdr>
                                          <w:divsChild>
                                            <w:div w:id="559363449">
                                              <w:marLeft w:val="0"/>
                                              <w:marRight w:val="0"/>
                                              <w:marTop w:val="0"/>
                                              <w:marBottom w:val="0"/>
                                              <w:divBdr>
                                                <w:top w:val="none" w:sz="0" w:space="0" w:color="auto"/>
                                                <w:left w:val="none" w:sz="0" w:space="0" w:color="auto"/>
                                                <w:bottom w:val="none" w:sz="0" w:space="0" w:color="auto"/>
                                                <w:right w:val="none" w:sz="0" w:space="0" w:color="auto"/>
                                              </w:divBdr>
                                              <w:divsChild>
                                                <w:div w:id="559363432">
                                                  <w:marLeft w:val="0"/>
                                                  <w:marRight w:val="0"/>
                                                  <w:marTop w:val="0"/>
                                                  <w:marBottom w:val="0"/>
                                                  <w:divBdr>
                                                    <w:top w:val="none" w:sz="0" w:space="0" w:color="auto"/>
                                                    <w:left w:val="none" w:sz="0" w:space="0" w:color="auto"/>
                                                    <w:bottom w:val="none" w:sz="0" w:space="0" w:color="auto"/>
                                                    <w:right w:val="none" w:sz="0" w:space="0" w:color="auto"/>
                                                  </w:divBdr>
                                                  <w:divsChild>
                                                    <w:div w:id="559363439">
                                                      <w:marLeft w:val="0"/>
                                                      <w:marRight w:val="0"/>
                                                      <w:marTop w:val="0"/>
                                                      <w:marBottom w:val="0"/>
                                                      <w:divBdr>
                                                        <w:top w:val="none" w:sz="0" w:space="0" w:color="auto"/>
                                                        <w:left w:val="none" w:sz="0" w:space="0" w:color="auto"/>
                                                        <w:bottom w:val="none" w:sz="0" w:space="0" w:color="auto"/>
                                                        <w:right w:val="none" w:sz="0" w:space="0" w:color="auto"/>
                                                      </w:divBdr>
                                                      <w:divsChild>
                                                        <w:div w:id="55936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9363436">
      <w:marLeft w:val="0"/>
      <w:marRight w:val="0"/>
      <w:marTop w:val="0"/>
      <w:marBottom w:val="0"/>
      <w:divBdr>
        <w:top w:val="none" w:sz="0" w:space="0" w:color="auto"/>
        <w:left w:val="none" w:sz="0" w:space="0" w:color="auto"/>
        <w:bottom w:val="none" w:sz="0" w:space="0" w:color="auto"/>
        <w:right w:val="none" w:sz="0" w:space="0" w:color="auto"/>
      </w:divBdr>
      <w:divsChild>
        <w:div w:id="559363479">
          <w:marLeft w:val="0"/>
          <w:marRight w:val="0"/>
          <w:marTop w:val="0"/>
          <w:marBottom w:val="0"/>
          <w:divBdr>
            <w:top w:val="none" w:sz="0" w:space="0" w:color="auto"/>
            <w:left w:val="none" w:sz="0" w:space="0" w:color="auto"/>
            <w:bottom w:val="none" w:sz="0" w:space="0" w:color="auto"/>
            <w:right w:val="none" w:sz="0" w:space="0" w:color="auto"/>
          </w:divBdr>
          <w:divsChild>
            <w:div w:id="559363488">
              <w:marLeft w:val="0"/>
              <w:marRight w:val="0"/>
              <w:marTop w:val="0"/>
              <w:marBottom w:val="0"/>
              <w:divBdr>
                <w:top w:val="none" w:sz="0" w:space="0" w:color="auto"/>
                <w:left w:val="none" w:sz="0" w:space="0" w:color="auto"/>
                <w:bottom w:val="none" w:sz="0" w:space="0" w:color="auto"/>
                <w:right w:val="none" w:sz="0" w:space="0" w:color="auto"/>
              </w:divBdr>
              <w:divsChild>
                <w:div w:id="559363491">
                  <w:marLeft w:val="0"/>
                  <w:marRight w:val="0"/>
                  <w:marTop w:val="0"/>
                  <w:marBottom w:val="0"/>
                  <w:divBdr>
                    <w:top w:val="none" w:sz="0" w:space="0" w:color="auto"/>
                    <w:left w:val="none" w:sz="0" w:space="0" w:color="auto"/>
                    <w:bottom w:val="none" w:sz="0" w:space="0" w:color="auto"/>
                    <w:right w:val="none" w:sz="0" w:space="0" w:color="auto"/>
                  </w:divBdr>
                  <w:divsChild>
                    <w:div w:id="559363430">
                      <w:marLeft w:val="0"/>
                      <w:marRight w:val="0"/>
                      <w:marTop w:val="0"/>
                      <w:marBottom w:val="0"/>
                      <w:divBdr>
                        <w:top w:val="none" w:sz="0" w:space="0" w:color="auto"/>
                        <w:left w:val="none" w:sz="0" w:space="0" w:color="auto"/>
                        <w:bottom w:val="none" w:sz="0" w:space="0" w:color="auto"/>
                        <w:right w:val="none" w:sz="0" w:space="0" w:color="auto"/>
                      </w:divBdr>
                      <w:divsChild>
                        <w:div w:id="559363478">
                          <w:marLeft w:val="0"/>
                          <w:marRight w:val="0"/>
                          <w:marTop w:val="0"/>
                          <w:marBottom w:val="0"/>
                          <w:divBdr>
                            <w:top w:val="none" w:sz="0" w:space="0" w:color="auto"/>
                            <w:left w:val="none" w:sz="0" w:space="0" w:color="auto"/>
                            <w:bottom w:val="none" w:sz="0" w:space="0" w:color="auto"/>
                            <w:right w:val="none" w:sz="0" w:space="0" w:color="auto"/>
                          </w:divBdr>
                          <w:divsChild>
                            <w:div w:id="559363415">
                              <w:marLeft w:val="0"/>
                              <w:marRight w:val="0"/>
                              <w:marTop w:val="0"/>
                              <w:marBottom w:val="0"/>
                              <w:divBdr>
                                <w:top w:val="none" w:sz="0" w:space="0" w:color="auto"/>
                                <w:left w:val="none" w:sz="0" w:space="0" w:color="auto"/>
                                <w:bottom w:val="none" w:sz="0" w:space="0" w:color="auto"/>
                                <w:right w:val="none" w:sz="0" w:space="0" w:color="auto"/>
                              </w:divBdr>
                              <w:divsChild>
                                <w:div w:id="559363450">
                                  <w:marLeft w:val="0"/>
                                  <w:marRight w:val="0"/>
                                  <w:marTop w:val="0"/>
                                  <w:marBottom w:val="0"/>
                                  <w:divBdr>
                                    <w:top w:val="none" w:sz="0" w:space="0" w:color="auto"/>
                                    <w:left w:val="none" w:sz="0" w:space="0" w:color="auto"/>
                                    <w:bottom w:val="none" w:sz="0" w:space="0" w:color="auto"/>
                                    <w:right w:val="none" w:sz="0" w:space="0" w:color="auto"/>
                                  </w:divBdr>
                                  <w:divsChild>
                                    <w:div w:id="559363433">
                                      <w:marLeft w:val="0"/>
                                      <w:marRight w:val="0"/>
                                      <w:marTop w:val="0"/>
                                      <w:marBottom w:val="0"/>
                                      <w:divBdr>
                                        <w:top w:val="none" w:sz="0" w:space="0" w:color="auto"/>
                                        <w:left w:val="none" w:sz="0" w:space="0" w:color="auto"/>
                                        <w:bottom w:val="none" w:sz="0" w:space="0" w:color="auto"/>
                                        <w:right w:val="none" w:sz="0" w:space="0" w:color="auto"/>
                                      </w:divBdr>
                                      <w:divsChild>
                                        <w:div w:id="559363422">
                                          <w:marLeft w:val="0"/>
                                          <w:marRight w:val="0"/>
                                          <w:marTop w:val="0"/>
                                          <w:marBottom w:val="0"/>
                                          <w:divBdr>
                                            <w:top w:val="none" w:sz="0" w:space="0" w:color="auto"/>
                                            <w:left w:val="none" w:sz="0" w:space="0" w:color="auto"/>
                                            <w:bottom w:val="none" w:sz="0" w:space="0" w:color="auto"/>
                                            <w:right w:val="none" w:sz="0" w:space="0" w:color="auto"/>
                                          </w:divBdr>
                                          <w:divsChild>
                                            <w:div w:id="559363477">
                                              <w:marLeft w:val="0"/>
                                              <w:marRight w:val="0"/>
                                              <w:marTop w:val="0"/>
                                              <w:marBottom w:val="0"/>
                                              <w:divBdr>
                                                <w:top w:val="none" w:sz="0" w:space="0" w:color="auto"/>
                                                <w:left w:val="none" w:sz="0" w:space="0" w:color="auto"/>
                                                <w:bottom w:val="none" w:sz="0" w:space="0" w:color="auto"/>
                                                <w:right w:val="none" w:sz="0" w:space="0" w:color="auto"/>
                                              </w:divBdr>
                                              <w:divsChild>
                                                <w:div w:id="559363454">
                                                  <w:marLeft w:val="0"/>
                                                  <w:marRight w:val="0"/>
                                                  <w:marTop w:val="0"/>
                                                  <w:marBottom w:val="0"/>
                                                  <w:divBdr>
                                                    <w:top w:val="none" w:sz="0" w:space="0" w:color="auto"/>
                                                    <w:left w:val="none" w:sz="0" w:space="0" w:color="auto"/>
                                                    <w:bottom w:val="none" w:sz="0" w:space="0" w:color="auto"/>
                                                    <w:right w:val="none" w:sz="0" w:space="0" w:color="auto"/>
                                                  </w:divBdr>
                                                  <w:divsChild>
                                                    <w:div w:id="559363459">
                                                      <w:marLeft w:val="0"/>
                                                      <w:marRight w:val="0"/>
                                                      <w:marTop w:val="0"/>
                                                      <w:marBottom w:val="0"/>
                                                      <w:divBdr>
                                                        <w:top w:val="none" w:sz="0" w:space="0" w:color="auto"/>
                                                        <w:left w:val="none" w:sz="0" w:space="0" w:color="auto"/>
                                                        <w:bottom w:val="none" w:sz="0" w:space="0" w:color="auto"/>
                                                        <w:right w:val="none" w:sz="0" w:space="0" w:color="auto"/>
                                                      </w:divBdr>
                                                      <w:divsChild>
                                                        <w:div w:id="55936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9363442">
      <w:marLeft w:val="0"/>
      <w:marRight w:val="0"/>
      <w:marTop w:val="0"/>
      <w:marBottom w:val="0"/>
      <w:divBdr>
        <w:top w:val="none" w:sz="0" w:space="0" w:color="auto"/>
        <w:left w:val="none" w:sz="0" w:space="0" w:color="auto"/>
        <w:bottom w:val="none" w:sz="0" w:space="0" w:color="auto"/>
        <w:right w:val="none" w:sz="0" w:space="0" w:color="auto"/>
      </w:divBdr>
    </w:div>
    <w:div w:id="559363447">
      <w:marLeft w:val="0"/>
      <w:marRight w:val="0"/>
      <w:marTop w:val="0"/>
      <w:marBottom w:val="0"/>
      <w:divBdr>
        <w:top w:val="none" w:sz="0" w:space="0" w:color="auto"/>
        <w:left w:val="none" w:sz="0" w:space="0" w:color="auto"/>
        <w:bottom w:val="none" w:sz="0" w:space="0" w:color="auto"/>
        <w:right w:val="none" w:sz="0" w:space="0" w:color="auto"/>
      </w:divBdr>
      <w:divsChild>
        <w:div w:id="559363487">
          <w:marLeft w:val="0"/>
          <w:marRight w:val="0"/>
          <w:marTop w:val="0"/>
          <w:marBottom w:val="0"/>
          <w:divBdr>
            <w:top w:val="none" w:sz="0" w:space="0" w:color="auto"/>
            <w:left w:val="none" w:sz="0" w:space="0" w:color="auto"/>
            <w:bottom w:val="none" w:sz="0" w:space="0" w:color="auto"/>
            <w:right w:val="none" w:sz="0" w:space="0" w:color="auto"/>
          </w:divBdr>
          <w:divsChild>
            <w:div w:id="559363480">
              <w:marLeft w:val="0"/>
              <w:marRight w:val="0"/>
              <w:marTop w:val="0"/>
              <w:marBottom w:val="0"/>
              <w:divBdr>
                <w:top w:val="none" w:sz="0" w:space="0" w:color="auto"/>
                <w:left w:val="none" w:sz="0" w:space="0" w:color="auto"/>
                <w:bottom w:val="none" w:sz="0" w:space="0" w:color="auto"/>
                <w:right w:val="none" w:sz="0" w:space="0" w:color="auto"/>
              </w:divBdr>
              <w:divsChild>
                <w:div w:id="559363420">
                  <w:marLeft w:val="0"/>
                  <w:marRight w:val="0"/>
                  <w:marTop w:val="0"/>
                  <w:marBottom w:val="0"/>
                  <w:divBdr>
                    <w:top w:val="none" w:sz="0" w:space="0" w:color="auto"/>
                    <w:left w:val="none" w:sz="0" w:space="0" w:color="auto"/>
                    <w:bottom w:val="none" w:sz="0" w:space="0" w:color="auto"/>
                    <w:right w:val="none" w:sz="0" w:space="0" w:color="auto"/>
                  </w:divBdr>
                  <w:divsChild>
                    <w:div w:id="559363421">
                      <w:marLeft w:val="0"/>
                      <w:marRight w:val="0"/>
                      <w:marTop w:val="0"/>
                      <w:marBottom w:val="0"/>
                      <w:divBdr>
                        <w:top w:val="none" w:sz="0" w:space="0" w:color="auto"/>
                        <w:left w:val="none" w:sz="0" w:space="0" w:color="auto"/>
                        <w:bottom w:val="none" w:sz="0" w:space="0" w:color="auto"/>
                        <w:right w:val="none" w:sz="0" w:space="0" w:color="auto"/>
                      </w:divBdr>
                      <w:divsChild>
                        <w:div w:id="559363510">
                          <w:marLeft w:val="0"/>
                          <w:marRight w:val="0"/>
                          <w:marTop w:val="0"/>
                          <w:marBottom w:val="0"/>
                          <w:divBdr>
                            <w:top w:val="none" w:sz="0" w:space="0" w:color="auto"/>
                            <w:left w:val="none" w:sz="0" w:space="0" w:color="auto"/>
                            <w:bottom w:val="none" w:sz="0" w:space="0" w:color="auto"/>
                            <w:right w:val="none" w:sz="0" w:space="0" w:color="auto"/>
                          </w:divBdr>
                          <w:divsChild>
                            <w:div w:id="559363435">
                              <w:marLeft w:val="0"/>
                              <w:marRight w:val="0"/>
                              <w:marTop w:val="0"/>
                              <w:marBottom w:val="0"/>
                              <w:divBdr>
                                <w:top w:val="none" w:sz="0" w:space="0" w:color="auto"/>
                                <w:left w:val="none" w:sz="0" w:space="0" w:color="auto"/>
                                <w:bottom w:val="none" w:sz="0" w:space="0" w:color="auto"/>
                                <w:right w:val="none" w:sz="0" w:space="0" w:color="auto"/>
                              </w:divBdr>
                              <w:divsChild>
                                <w:div w:id="559363497">
                                  <w:marLeft w:val="0"/>
                                  <w:marRight w:val="0"/>
                                  <w:marTop w:val="0"/>
                                  <w:marBottom w:val="0"/>
                                  <w:divBdr>
                                    <w:top w:val="none" w:sz="0" w:space="0" w:color="auto"/>
                                    <w:left w:val="none" w:sz="0" w:space="0" w:color="auto"/>
                                    <w:bottom w:val="none" w:sz="0" w:space="0" w:color="auto"/>
                                    <w:right w:val="none" w:sz="0" w:space="0" w:color="auto"/>
                                  </w:divBdr>
                                  <w:divsChild>
                                    <w:div w:id="559363428">
                                      <w:marLeft w:val="0"/>
                                      <w:marRight w:val="0"/>
                                      <w:marTop w:val="0"/>
                                      <w:marBottom w:val="0"/>
                                      <w:divBdr>
                                        <w:top w:val="none" w:sz="0" w:space="0" w:color="auto"/>
                                        <w:left w:val="none" w:sz="0" w:space="0" w:color="auto"/>
                                        <w:bottom w:val="none" w:sz="0" w:space="0" w:color="auto"/>
                                        <w:right w:val="none" w:sz="0" w:space="0" w:color="auto"/>
                                      </w:divBdr>
                                      <w:divsChild>
                                        <w:div w:id="559363502">
                                          <w:marLeft w:val="0"/>
                                          <w:marRight w:val="0"/>
                                          <w:marTop w:val="0"/>
                                          <w:marBottom w:val="0"/>
                                          <w:divBdr>
                                            <w:top w:val="none" w:sz="0" w:space="0" w:color="auto"/>
                                            <w:left w:val="none" w:sz="0" w:space="0" w:color="auto"/>
                                            <w:bottom w:val="none" w:sz="0" w:space="0" w:color="auto"/>
                                            <w:right w:val="none" w:sz="0" w:space="0" w:color="auto"/>
                                          </w:divBdr>
                                          <w:divsChild>
                                            <w:div w:id="559363429">
                                              <w:marLeft w:val="0"/>
                                              <w:marRight w:val="0"/>
                                              <w:marTop w:val="0"/>
                                              <w:marBottom w:val="0"/>
                                              <w:divBdr>
                                                <w:top w:val="none" w:sz="0" w:space="0" w:color="auto"/>
                                                <w:left w:val="none" w:sz="0" w:space="0" w:color="auto"/>
                                                <w:bottom w:val="none" w:sz="0" w:space="0" w:color="auto"/>
                                                <w:right w:val="none" w:sz="0" w:space="0" w:color="auto"/>
                                              </w:divBdr>
                                              <w:divsChild>
                                                <w:div w:id="559363506">
                                                  <w:marLeft w:val="0"/>
                                                  <w:marRight w:val="0"/>
                                                  <w:marTop w:val="0"/>
                                                  <w:marBottom w:val="0"/>
                                                  <w:divBdr>
                                                    <w:top w:val="none" w:sz="0" w:space="0" w:color="auto"/>
                                                    <w:left w:val="none" w:sz="0" w:space="0" w:color="auto"/>
                                                    <w:bottom w:val="none" w:sz="0" w:space="0" w:color="auto"/>
                                                    <w:right w:val="none" w:sz="0" w:space="0" w:color="auto"/>
                                                  </w:divBdr>
                                                  <w:divsChild>
                                                    <w:div w:id="559363473">
                                                      <w:marLeft w:val="0"/>
                                                      <w:marRight w:val="0"/>
                                                      <w:marTop w:val="0"/>
                                                      <w:marBottom w:val="0"/>
                                                      <w:divBdr>
                                                        <w:top w:val="none" w:sz="0" w:space="0" w:color="auto"/>
                                                        <w:left w:val="none" w:sz="0" w:space="0" w:color="auto"/>
                                                        <w:bottom w:val="none" w:sz="0" w:space="0" w:color="auto"/>
                                                        <w:right w:val="none" w:sz="0" w:space="0" w:color="auto"/>
                                                      </w:divBdr>
                                                      <w:divsChild>
                                                        <w:div w:id="55936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9363460">
      <w:marLeft w:val="0"/>
      <w:marRight w:val="0"/>
      <w:marTop w:val="30"/>
      <w:marBottom w:val="0"/>
      <w:divBdr>
        <w:top w:val="none" w:sz="0" w:space="0" w:color="auto"/>
        <w:left w:val="none" w:sz="0" w:space="0" w:color="auto"/>
        <w:bottom w:val="none" w:sz="0" w:space="0" w:color="auto"/>
        <w:right w:val="none" w:sz="0" w:space="0" w:color="auto"/>
      </w:divBdr>
      <w:divsChild>
        <w:div w:id="559363411">
          <w:marLeft w:val="0"/>
          <w:marRight w:val="0"/>
          <w:marTop w:val="0"/>
          <w:marBottom w:val="0"/>
          <w:divBdr>
            <w:top w:val="none" w:sz="0" w:space="0" w:color="auto"/>
            <w:left w:val="none" w:sz="0" w:space="0" w:color="auto"/>
            <w:bottom w:val="none" w:sz="0" w:space="0" w:color="auto"/>
            <w:right w:val="none" w:sz="0" w:space="0" w:color="auto"/>
          </w:divBdr>
          <w:divsChild>
            <w:div w:id="559363465">
              <w:marLeft w:val="0"/>
              <w:marRight w:val="0"/>
              <w:marTop w:val="0"/>
              <w:marBottom w:val="0"/>
              <w:divBdr>
                <w:top w:val="none" w:sz="0" w:space="0" w:color="auto"/>
                <w:left w:val="none" w:sz="0" w:space="0" w:color="auto"/>
                <w:bottom w:val="none" w:sz="0" w:space="0" w:color="auto"/>
                <w:right w:val="none" w:sz="0" w:space="0" w:color="auto"/>
              </w:divBdr>
              <w:divsChild>
                <w:div w:id="559363427">
                  <w:marLeft w:val="0"/>
                  <w:marRight w:val="0"/>
                  <w:marTop w:val="0"/>
                  <w:marBottom w:val="0"/>
                  <w:divBdr>
                    <w:top w:val="single" w:sz="6" w:space="8" w:color="C4CBD3"/>
                    <w:left w:val="single" w:sz="6" w:space="15" w:color="C4CBD3"/>
                    <w:bottom w:val="single" w:sz="6" w:space="8" w:color="C4CBD3"/>
                    <w:right w:val="single" w:sz="6" w:space="0" w:color="C4CBD3"/>
                  </w:divBdr>
                  <w:divsChild>
                    <w:div w:id="55936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363461">
      <w:marLeft w:val="0"/>
      <w:marRight w:val="0"/>
      <w:marTop w:val="0"/>
      <w:marBottom w:val="0"/>
      <w:divBdr>
        <w:top w:val="none" w:sz="0" w:space="0" w:color="auto"/>
        <w:left w:val="none" w:sz="0" w:space="0" w:color="auto"/>
        <w:bottom w:val="none" w:sz="0" w:space="0" w:color="auto"/>
        <w:right w:val="none" w:sz="0" w:space="0" w:color="auto"/>
      </w:divBdr>
      <w:divsChild>
        <w:div w:id="559363440">
          <w:marLeft w:val="0"/>
          <w:marRight w:val="0"/>
          <w:marTop w:val="0"/>
          <w:marBottom w:val="0"/>
          <w:divBdr>
            <w:top w:val="none" w:sz="0" w:space="0" w:color="auto"/>
            <w:left w:val="none" w:sz="0" w:space="0" w:color="auto"/>
            <w:bottom w:val="none" w:sz="0" w:space="0" w:color="auto"/>
            <w:right w:val="none" w:sz="0" w:space="0" w:color="auto"/>
          </w:divBdr>
          <w:divsChild>
            <w:div w:id="559363464">
              <w:marLeft w:val="0"/>
              <w:marRight w:val="0"/>
              <w:marTop w:val="0"/>
              <w:marBottom w:val="0"/>
              <w:divBdr>
                <w:top w:val="none" w:sz="0" w:space="0" w:color="auto"/>
                <w:left w:val="none" w:sz="0" w:space="0" w:color="auto"/>
                <w:bottom w:val="none" w:sz="0" w:space="0" w:color="auto"/>
                <w:right w:val="none" w:sz="0" w:space="0" w:color="auto"/>
              </w:divBdr>
              <w:divsChild>
                <w:div w:id="559363498">
                  <w:marLeft w:val="0"/>
                  <w:marRight w:val="0"/>
                  <w:marTop w:val="0"/>
                  <w:marBottom w:val="0"/>
                  <w:divBdr>
                    <w:top w:val="none" w:sz="0" w:space="0" w:color="auto"/>
                    <w:left w:val="none" w:sz="0" w:space="0" w:color="auto"/>
                    <w:bottom w:val="none" w:sz="0" w:space="0" w:color="auto"/>
                    <w:right w:val="none" w:sz="0" w:space="0" w:color="auto"/>
                  </w:divBdr>
                  <w:divsChild>
                    <w:div w:id="559363503">
                      <w:marLeft w:val="0"/>
                      <w:marRight w:val="0"/>
                      <w:marTop w:val="0"/>
                      <w:marBottom w:val="0"/>
                      <w:divBdr>
                        <w:top w:val="none" w:sz="0" w:space="0" w:color="auto"/>
                        <w:left w:val="none" w:sz="0" w:space="0" w:color="auto"/>
                        <w:bottom w:val="none" w:sz="0" w:space="0" w:color="auto"/>
                        <w:right w:val="none" w:sz="0" w:space="0" w:color="auto"/>
                      </w:divBdr>
                      <w:divsChild>
                        <w:div w:id="559363492">
                          <w:marLeft w:val="0"/>
                          <w:marRight w:val="0"/>
                          <w:marTop w:val="0"/>
                          <w:marBottom w:val="0"/>
                          <w:divBdr>
                            <w:top w:val="none" w:sz="0" w:space="0" w:color="auto"/>
                            <w:left w:val="none" w:sz="0" w:space="0" w:color="auto"/>
                            <w:bottom w:val="none" w:sz="0" w:space="0" w:color="auto"/>
                            <w:right w:val="none" w:sz="0" w:space="0" w:color="auto"/>
                          </w:divBdr>
                          <w:divsChild>
                            <w:div w:id="559363458">
                              <w:marLeft w:val="0"/>
                              <w:marRight w:val="0"/>
                              <w:marTop w:val="0"/>
                              <w:marBottom w:val="0"/>
                              <w:divBdr>
                                <w:top w:val="none" w:sz="0" w:space="0" w:color="auto"/>
                                <w:left w:val="none" w:sz="0" w:space="0" w:color="auto"/>
                                <w:bottom w:val="none" w:sz="0" w:space="0" w:color="auto"/>
                                <w:right w:val="none" w:sz="0" w:space="0" w:color="auto"/>
                              </w:divBdr>
                              <w:divsChild>
                                <w:div w:id="559363486">
                                  <w:marLeft w:val="0"/>
                                  <w:marRight w:val="0"/>
                                  <w:marTop w:val="0"/>
                                  <w:marBottom w:val="0"/>
                                  <w:divBdr>
                                    <w:top w:val="none" w:sz="0" w:space="0" w:color="auto"/>
                                    <w:left w:val="none" w:sz="0" w:space="0" w:color="auto"/>
                                    <w:bottom w:val="none" w:sz="0" w:space="0" w:color="auto"/>
                                    <w:right w:val="none" w:sz="0" w:space="0" w:color="auto"/>
                                  </w:divBdr>
                                  <w:divsChild>
                                    <w:div w:id="559363493">
                                      <w:marLeft w:val="0"/>
                                      <w:marRight w:val="0"/>
                                      <w:marTop w:val="0"/>
                                      <w:marBottom w:val="0"/>
                                      <w:divBdr>
                                        <w:top w:val="none" w:sz="0" w:space="0" w:color="auto"/>
                                        <w:left w:val="none" w:sz="0" w:space="0" w:color="auto"/>
                                        <w:bottom w:val="none" w:sz="0" w:space="0" w:color="auto"/>
                                        <w:right w:val="none" w:sz="0" w:space="0" w:color="auto"/>
                                      </w:divBdr>
                                      <w:divsChild>
                                        <w:div w:id="559363482">
                                          <w:marLeft w:val="0"/>
                                          <w:marRight w:val="0"/>
                                          <w:marTop w:val="0"/>
                                          <w:marBottom w:val="0"/>
                                          <w:divBdr>
                                            <w:top w:val="none" w:sz="0" w:space="0" w:color="auto"/>
                                            <w:left w:val="none" w:sz="0" w:space="0" w:color="auto"/>
                                            <w:bottom w:val="none" w:sz="0" w:space="0" w:color="auto"/>
                                            <w:right w:val="none" w:sz="0" w:space="0" w:color="auto"/>
                                          </w:divBdr>
                                          <w:divsChild>
                                            <w:div w:id="559363499">
                                              <w:marLeft w:val="0"/>
                                              <w:marRight w:val="0"/>
                                              <w:marTop w:val="0"/>
                                              <w:marBottom w:val="0"/>
                                              <w:divBdr>
                                                <w:top w:val="none" w:sz="0" w:space="0" w:color="auto"/>
                                                <w:left w:val="none" w:sz="0" w:space="0" w:color="auto"/>
                                                <w:bottom w:val="none" w:sz="0" w:space="0" w:color="auto"/>
                                                <w:right w:val="none" w:sz="0" w:space="0" w:color="auto"/>
                                              </w:divBdr>
                                              <w:divsChild>
                                                <w:div w:id="559363446">
                                                  <w:marLeft w:val="0"/>
                                                  <w:marRight w:val="0"/>
                                                  <w:marTop w:val="0"/>
                                                  <w:marBottom w:val="0"/>
                                                  <w:divBdr>
                                                    <w:top w:val="none" w:sz="0" w:space="0" w:color="auto"/>
                                                    <w:left w:val="none" w:sz="0" w:space="0" w:color="auto"/>
                                                    <w:bottom w:val="none" w:sz="0" w:space="0" w:color="auto"/>
                                                    <w:right w:val="none" w:sz="0" w:space="0" w:color="auto"/>
                                                  </w:divBdr>
                                                  <w:divsChild>
                                                    <w:div w:id="559363412">
                                                      <w:marLeft w:val="0"/>
                                                      <w:marRight w:val="0"/>
                                                      <w:marTop w:val="0"/>
                                                      <w:marBottom w:val="0"/>
                                                      <w:divBdr>
                                                        <w:top w:val="none" w:sz="0" w:space="0" w:color="auto"/>
                                                        <w:left w:val="none" w:sz="0" w:space="0" w:color="auto"/>
                                                        <w:bottom w:val="none" w:sz="0" w:space="0" w:color="auto"/>
                                                        <w:right w:val="none" w:sz="0" w:space="0" w:color="auto"/>
                                                      </w:divBdr>
                                                      <w:divsChild>
                                                        <w:div w:id="55936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9363471">
      <w:marLeft w:val="0"/>
      <w:marRight w:val="0"/>
      <w:marTop w:val="30"/>
      <w:marBottom w:val="0"/>
      <w:divBdr>
        <w:top w:val="none" w:sz="0" w:space="0" w:color="auto"/>
        <w:left w:val="none" w:sz="0" w:space="0" w:color="auto"/>
        <w:bottom w:val="none" w:sz="0" w:space="0" w:color="auto"/>
        <w:right w:val="none" w:sz="0" w:space="0" w:color="auto"/>
      </w:divBdr>
      <w:divsChild>
        <w:div w:id="559363468">
          <w:marLeft w:val="0"/>
          <w:marRight w:val="0"/>
          <w:marTop w:val="0"/>
          <w:marBottom w:val="0"/>
          <w:divBdr>
            <w:top w:val="none" w:sz="0" w:space="0" w:color="auto"/>
            <w:left w:val="none" w:sz="0" w:space="0" w:color="auto"/>
            <w:bottom w:val="none" w:sz="0" w:space="0" w:color="auto"/>
            <w:right w:val="none" w:sz="0" w:space="0" w:color="auto"/>
          </w:divBdr>
          <w:divsChild>
            <w:div w:id="559363416">
              <w:marLeft w:val="0"/>
              <w:marRight w:val="0"/>
              <w:marTop w:val="0"/>
              <w:marBottom w:val="0"/>
              <w:divBdr>
                <w:top w:val="none" w:sz="0" w:space="0" w:color="auto"/>
                <w:left w:val="none" w:sz="0" w:space="0" w:color="auto"/>
                <w:bottom w:val="none" w:sz="0" w:space="0" w:color="auto"/>
                <w:right w:val="none" w:sz="0" w:space="0" w:color="auto"/>
              </w:divBdr>
              <w:divsChild>
                <w:div w:id="559363496">
                  <w:marLeft w:val="0"/>
                  <w:marRight w:val="0"/>
                  <w:marTop w:val="0"/>
                  <w:marBottom w:val="0"/>
                  <w:divBdr>
                    <w:top w:val="single" w:sz="6" w:space="8" w:color="C4CBD3"/>
                    <w:left w:val="single" w:sz="6" w:space="15" w:color="C4CBD3"/>
                    <w:bottom w:val="single" w:sz="6" w:space="8" w:color="C4CBD3"/>
                    <w:right w:val="single" w:sz="6" w:space="0" w:color="C4CBD3"/>
                  </w:divBdr>
                  <w:divsChild>
                    <w:div w:id="55936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363472">
      <w:marLeft w:val="0"/>
      <w:marRight w:val="0"/>
      <w:marTop w:val="30"/>
      <w:marBottom w:val="0"/>
      <w:divBdr>
        <w:top w:val="none" w:sz="0" w:space="0" w:color="auto"/>
        <w:left w:val="none" w:sz="0" w:space="0" w:color="auto"/>
        <w:bottom w:val="none" w:sz="0" w:space="0" w:color="auto"/>
        <w:right w:val="none" w:sz="0" w:space="0" w:color="auto"/>
      </w:divBdr>
      <w:divsChild>
        <w:div w:id="559363404">
          <w:marLeft w:val="0"/>
          <w:marRight w:val="0"/>
          <w:marTop w:val="0"/>
          <w:marBottom w:val="0"/>
          <w:divBdr>
            <w:top w:val="none" w:sz="0" w:space="0" w:color="auto"/>
            <w:left w:val="none" w:sz="0" w:space="0" w:color="auto"/>
            <w:bottom w:val="none" w:sz="0" w:space="0" w:color="auto"/>
            <w:right w:val="none" w:sz="0" w:space="0" w:color="auto"/>
          </w:divBdr>
          <w:divsChild>
            <w:div w:id="559363481">
              <w:marLeft w:val="0"/>
              <w:marRight w:val="0"/>
              <w:marTop w:val="0"/>
              <w:marBottom w:val="0"/>
              <w:divBdr>
                <w:top w:val="none" w:sz="0" w:space="0" w:color="auto"/>
                <w:left w:val="none" w:sz="0" w:space="0" w:color="auto"/>
                <w:bottom w:val="none" w:sz="0" w:space="0" w:color="auto"/>
                <w:right w:val="none" w:sz="0" w:space="0" w:color="auto"/>
              </w:divBdr>
              <w:divsChild>
                <w:div w:id="559363441">
                  <w:marLeft w:val="0"/>
                  <w:marRight w:val="0"/>
                  <w:marTop w:val="0"/>
                  <w:marBottom w:val="0"/>
                  <w:divBdr>
                    <w:top w:val="single" w:sz="6" w:space="8" w:color="C4CBD3"/>
                    <w:left w:val="single" w:sz="6" w:space="15" w:color="C4CBD3"/>
                    <w:bottom w:val="single" w:sz="6" w:space="8" w:color="C4CBD3"/>
                    <w:right w:val="single" w:sz="6" w:space="0" w:color="C4CBD3"/>
                  </w:divBdr>
                  <w:divsChild>
                    <w:div w:id="55936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363484">
      <w:marLeft w:val="0"/>
      <w:marRight w:val="0"/>
      <w:marTop w:val="30"/>
      <w:marBottom w:val="0"/>
      <w:divBdr>
        <w:top w:val="none" w:sz="0" w:space="0" w:color="auto"/>
        <w:left w:val="none" w:sz="0" w:space="0" w:color="auto"/>
        <w:bottom w:val="none" w:sz="0" w:space="0" w:color="auto"/>
        <w:right w:val="none" w:sz="0" w:space="0" w:color="auto"/>
      </w:divBdr>
      <w:divsChild>
        <w:div w:id="559363448">
          <w:marLeft w:val="0"/>
          <w:marRight w:val="0"/>
          <w:marTop w:val="0"/>
          <w:marBottom w:val="0"/>
          <w:divBdr>
            <w:top w:val="none" w:sz="0" w:space="0" w:color="auto"/>
            <w:left w:val="none" w:sz="0" w:space="0" w:color="auto"/>
            <w:bottom w:val="none" w:sz="0" w:space="0" w:color="auto"/>
            <w:right w:val="none" w:sz="0" w:space="0" w:color="auto"/>
          </w:divBdr>
          <w:divsChild>
            <w:div w:id="559363408">
              <w:marLeft w:val="0"/>
              <w:marRight w:val="0"/>
              <w:marTop w:val="0"/>
              <w:marBottom w:val="0"/>
              <w:divBdr>
                <w:top w:val="none" w:sz="0" w:space="0" w:color="auto"/>
                <w:left w:val="none" w:sz="0" w:space="0" w:color="auto"/>
                <w:bottom w:val="none" w:sz="0" w:space="0" w:color="auto"/>
                <w:right w:val="none" w:sz="0" w:space="0" w:color="auto"/>
              </w:divBdr>
              <w:divsChild>
                <w:div w:id="559363462">
                  <w:marLeft w:val="0"/>
                  <w:marRight w:val="0"/>
                  <w:marTop w:val="0"/>
                  <w:marBottom w:val="0"/>
                  <w:divBdr>
                    <w:top w:val="single" w:sz="6" w:space="8" w:color="C4CBD3"/>
                    <w:left w:val="single" w:sz="6" w:space="15" w:color="C4CBD3"/>
                    <w:bottom w:val="single" w:sz="6" w:space="8" w:color="C4CBD3"/>
                    <w:right w:val="single" w:sz="6" w:space="0" w:color="C4CBD3"/>
                  </w:divBdr>
                  <w:divsChild>
                    <w:div w:id="55936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363490">
      <w:marLeft w:val="0"/>
      <w:marRight w:val="0"/>
      <w:marTop w:val="0"/>
      <w:marBottom w:val="0"/>
      <w:divBdr>
        <w:top w:val="none" w:sz="0" w:space="0" w:color="auto"/>
        <w:left w:val="none" w:sz="0" w:space="0" w:color="auto"/>
        <w:bottom w:val="none" w:sz="0" w:space="0" w:color="auto"/>
        <w:right w:val="none" w:sz="0" w:space="0" w:color="auto"/>
      </w:divBdr>
      <w:divsChild>
        <w:div w:id="559363485">
          <w:marLeft w:val="0"/>
          <w:marRight w:val="0"/>
          <w:marTop w:val="0"/>
          <w:marBottom w:val="0"/>
          <w:divBdr>
            <w:top w:val="none" w:sz="0" w:space="0" w:color="auto"/>
            <w:left w:val="none" w:sz="0" w:space="0" w:color="auto"/>
            <w:bottom w:val="none" w:sz="0" w:space="0" w:color="auto"/>
            <w:right w:val="none" w:sz="0" w:space="0" w:color="auto"/>
          </w:divBdr>
          <w:divsChild>
            <w:div w:id="559363474">
              <w:marLeft w:val="0"/>
              <w:marRight w:val="0"/>
              <w:marTop w:val="0"/>
              <w:marBottom w:val="0"/>
              <w:divBdr>
                <w:top w:val="none" w:sz="0" w:space="0" w:color="auto"/>
                <w:left w:val="none" w:sz="0" w:space="0" w:color="auto"/>
                <w:bottom w:val="none" w:sz="0" w:space="0" w:color="auto"/>
                <w:right w:val="none" w:sz="0" w:space="0" w:color="auto"/>
              </w:divBdr>
              <w:divsChild>
                <w:div w:id="559363457">
                  <w:marLeft w:val="0"/>
                  <w:marRight w:val="0"/>
                  <w:marTop w:val="0"/>
                  <w:marBottom w:val="0"/>
                  <w:divBdr>
                    <w:top w:val="none" w:sz="0" w:space="0" w:color="auto"/>
                    <w:left w:val="none" w:sz="0" w:space="0" w:color="auto"/>
                    <w:bottom w:val="none" w:sz="0" w:space="0" w:color="auto"/>
                    <w:right w:val="none" w:sz="0" w:space="0" w:color="auto"/>
                  </w:divBdr>
                  <w:divsChild>
                    <w:div w:id="559363403">
                      <w:marLeft w:val="0"/>
                      <w:marRight w:val="0"/>
                      <w:marTop w:val="0"/>
                      <w:marBottom w:val="0"/>
                      <w:divBdr>
                        <w:top w:val="none" w:sz="0" w:space="0" w:color="auto"/>
                        <w:left w:val="none" w:sz="0" w:space="0" w:color="auto"/>
                        <w:bottom w:val="none" w:sz="0" w:space="0" w:color="auto"/>
                        <w:right w:val="none" w:sz="0" w:space="0" w:color="auto"/>
                      </w:divBdr>
                      <w:divsChild>
                        <w:div w:id="559363438">
                          <w:marLeft w:val="0"/>
                          <w:marRight w:val="0"/>
                          <w:marTop w:val="0"/>
                          <w:marBottom w:val="0"/>
                          <w:divBdr>
                            <w:top w:val="none" w:sz="0" w:space="0" w:color="auto"/>
                            <w:left w:val="none" w:sz="0" w:space="0" w:color="auto"/>
                            <w:bottom w:val="none" w:sz="0" w:space="0" w:color="auto"/>
                            <w:right w:val="none" w:sz="0" w:space="0" w:color="auto"/>
                          </w:divBdr>
                          <w:divsChild>
                            <w:div w:id="559363466">
                              <w:marLeft w:val="0"/>
                              <w:marRight w:val="0"/>
                              <w:marTop w:val="0"/>
                              <w:marBottom w:val="0"/>
                              <w:divBdr>
                                <w:top w:val="none" w:sz="0" w:space="0" w:color="auto"/>
                                <w:left w:val="none" w:sz="0" w:space="0" w:color="auto"/>
                                <w:bottom w:val="none" w:sz="0" w:space="0" w:color="auto"/>
                                <w:right w:val="none" w:sz="0" w:space="0" w:color="auto"/>
                              </w:divBdr>
                              <w:divsChild>
                                <w:div w:id="559363424">
                                  <w:marLeft w:val="0"/>
                                  <w:marRight w:val="0"/>
                                  <w:marTop w:val="0"/>
                                  <w:marBottom w:val="0"/>
                                  <w:divBdr>
                                    <w:top w:val="none" w:sz="0" w:space="0" w:color="auto"/>
                                    <w:left w:val="none" w:sz="0" w:space="0" w:color="auto"/>
                                    <w:bottom w:val="none" w:sz="0" w:space="0" w:color="auto"/>
                                    <w:right w:val="none" w:sz="0" w:space="0" w:color="auto"/>
                                  </w:divBdr>
                                  <w:divsChild>
                                    <w:div w:id="559363463">
                                      <w:marLeft w:val="0"/>
                                      <w:marRight w:val="0"/>
                                      <w:marTop w:val="0"/>
                                      <w:marBottom w:val="0"/>
                                      <w:divBdr>
                                        <w:top w:val="none" w:sz="0" w:space="0" w:color="auto"/>
                                        <w:left w:val="none" w:sz="0" w:space="0" w:color="auto"/>
                                        <w:bottom w:val="none" w:sz="0" w:space="0" w:color="auto"/>
                                        <w:right w:val="none" w:sz="0" w:space="0" w:color="auto"/>
                                      </w:divBdr>
                                      <w:divsChild>
                                        <w:div w:id="559363494">
                                          <w:marLeft w:val="0"/>
                                          <w:marRight w:val="0"/>
                                          <w:marTop w:val="0"/>
                                          <w:marBottom w:val="0"/>
                                          <w:divBdr>
                                            <w:top w:val="none" w:sz="0" w:space="0" w:color="auto"/>
                                            <w:left w:val="none" w:sz="0" w:space="0" w:color="auto"/>
                                            <w:bottom w:val="none" w:sz="0" w:space="0" w:color="auto"/>
                                            <w:right w:val="none" w:sz="0" w:space="0" w:color="auto"/>
                                          </w:divBdr>
                                          <w:divsChild>
                                            <w:div w:id="559363475">
                                              <w:marLeft w:val="0"/>
                                              <w:marRight w:val="0"/>
                                              <w:marTop w:val="0"/>
                                              <w:marBottom w:val="0"/>
                                              <w:divBdr>
                                                <w:top w:val="none" w:sz="0" w:space="0" w:color="auto"/>
                                                <w:left w:val="none" w:sz="0" w:space="0" w:color="auto"/>
                                                <w:bottom w:val="none" w:sz="0" w:space="0" w:color="auto"/>
                                                <w:right w:val="none" w:sz="0" w:space="0" w:color="auto"/>
                                              </w:divBdr>
                                              <w:divsChild>
                                                <w:div w:id="559363500">
                                                  <w:marLeft w:val="0"/>
                                                  <w:marRight w:val="0"/>
                                                  <w:marTop w:val="0"/>
                                                  <w:marBottom w:val="0"/>
                                                  <w:divBdr>
                                                    <w:top w:val="none" w:sz="0" w:space="0" w:color="auto"/>
                                                    <w:left w:val="none" w:sz="0" w:space="0" w:color="auto"/>
                                                    <w:bottom w:val="none" w:sz="0" w:space="0" w:color="auto"/>
                                                    <w:right w:val="none" w:sz="0" w:space="0" w:color="auto"/>
                                                  </w:divBdr>
                                                  <w:divsChild>
                                                    <w:div w:id="559363417">
                                                      <w:marLeft w:val="0"/>
                                                      <w:marRight w:val="0"/>
                                                      <w:marTop w:val="0"/>
                                                      <w:marBottom w:val="0"/>
                                                      <w:divBdr>
                                                        <w:top w:val="none" w:sz="0" w:space="0" w:color="auto"/>
                                                        <w:left w:val="none" w:sz="0" w:space="0" w:color="auto"/>
                                                        <w:bottom w:val="none" w:sz="0" w:space="0" w:color="auto"/>
                                                        <w:right w:val="none" w:sz="0" w:space="0" w:color="auto"/>
                                                      </w:divBdr>
                                                      <w:divsChild>
                                                        <w:div w:id="55936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9363509">
      <w:marLeft w:val="0"/>
      <w:marRight w:val="0"/>
      <w:marTop w:val="30"/>
      <w:marBottom w:val="0"/>
      <w:divBdr>
        <w:top w:val="none" w:sz="0" w:space="0" w:color="auto"/>
        <w:left w:val="none" w:sz="0" w:space="0" w:color="auto"/>
        <w:bottom w:val="none" w:sz="0" w:space="0" w:color="auto"/>
        <w:right w:val="none" w:sz="0" w:space="0" w:color="auto"/>
      </w:divBdr>
      <w:divsChild>
        <w:div w:id="559363483">
          <w:marLeft w:val="0"/>
          <w:marRight w:val="0"/>
          <w:marTop w:val="0"/>
          <w:marBottom w:val="0"/>
          <w:divBdr>
            <w:top w:val="none" w:sz="0" w:space="0" w:color="auto"/>
            <w:left w:val="none" w:sz="0" w:space="0" w:color="auto"/>
            <w:bottom w:val="none" w:sz="0" w:space="0" w:color="auto"/>
            <w:right w:val="none" w:sz="0" w:space="0" w:color="auto"/>
          </w:divBdr>
          <w:divsChild>
            <w:div w:id="559363469">
              <w:marLeft w:val="0"/>
              <w:marRight w:val="0"/>
              <w:marTop w:val="0"/>
              <w:marBottom w:val="0"/>
              <w:divBdr>
                <w:top w:val="none" w:sz="0" w:space="0" w:color="auto"/>
                <w:left w:val="none" w:sz="0" w:space="0" w:color="auto"/>
                <w:bottom w:val="none" w:sz="0" w:space="0" w:color="auto"/>
                <w:right w:val="none" w:sz="0" w:space="0" w:color="auto"/>
              </w:divBdr>
              <w:divsChild>
                <w:div w:id="559363406">
                  <w:marLeft w:val="0"/>
                  <w:marRight w:val="0"/>
                  <w:marTop w:val="0"/>
                  <w:marBottom w:val="0"/>
                  <w:divBdr>
                    <w:top w:val="single" w:sz="6" w:space="8" w:color="C4CBD3"/>
                    <w:left w:val="single" w:sz="6" w:space="15" w:color="C4CBD3"/>
                    <w:bottom w:val="single" w:sz="6" w:space="8" w:color="C4CBD3"/>
                    <w:right w:val="single" w:sz="6" w:space="0" w:color="C4CBD3"/>
                  </w:divBdr>
                  <w:divsChild>
                    <w:div w:id="55936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363511">
      <w:marLeft w:val="0"/>
      <w:marRight w:val="0"/>
      <w:marTop w:val="30"/>
      <w:marBottom w:val="0"/>
      <w:divBdr>
        <w:top w:val="none" w:sz="0" w:space="0" w:color="auto"/>
        <w:left w:val="none" w:sz="0" w:space="0" w:color="auto"/>
        <w:bottom w:val="none" w:sz="0" w:space="0" w:color="auto"/>
        <w:right w:val="none" w:sz="0" w:space="0" w:color="auto"/>
      </w:divBdr>
      <w:divsChild>
        <w:div w:id="559363470">
          <w:marLeft w:val="0"/>
          <w:marRight w:val="0"/>
          <w:marTop w:val="0"/>
          <w:marBottom w:val="0"/>
          <w:divBdr>
            <w:top w:val="none" w:sz="0" w:space="0" w:color="auto"/>
            <w:left w:val="none" w:sz="0" w:space="0" w:color="auto"/>
            <w:bottom w:val="none" w:sz="0" w:space="0" w:color="auto"/>
            <w:right w:val="none" w:sz="0" w:space="0" w:color="auto"/>
          </w:divBdr>
          <w:divsChild>
            <w:div w:id="559363501">
              <w:marLeft w:val="0"/>
              <w:marRight w:val="0"/>
              <w:marTop w:val="0"/>
              <w:marBottom w:val="0"/>
              <w:divBdr>
                <w:top w:val="none" w:sz="0" w:space="0" w:color="auto"/>
                <w:left w:val="none" w:sz="0" w:space="0" w:color="auto"/>
                <w:bottom w:val="none" w:sz="0" w:space="0" w:color="auto"/>
                <w:right w:val="none" w:sz="0" w:space="0" w:color="auto"/>
              </w:divBdr>
              <w:divsChild>
                <w:div w:id="559363413">
                  <w:marLeft w:val="0"/>
                  <w:marRight w:val="0"/>
                  <w:marTop w:val="0"/>
                  <w:marBottom w:val="0"/>
                  <w:divBdr>
                    <w:top w:val="single" w:sz="6" w:space="8" w:color="C4CBD3"/>
                    <w:left w:val="single" w:sz="6" w:space="15" w:color="C4CBD3"/>
                    <w:bottom w:val="single" w:sz="6" w:space="8" w:color="C4CBD3"/>
                    <w:right w:val="single" w:sz="6" w:space="0" w:color="C4CBD3"/>
                  </w:divBdr>
                  <w:divsChild>
                    <w:div w:id="55936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958</TotalTime>
  <Pages>431</Pages>
  <Words>-32766</Words>
  <Characters>-32766</Characters>
  <Application>Microsoft Office Outlook</Application>
  <DocSecurity>0</DocSecurity>
  <Lines>0</Lines>
  <Paragraphs>0</Paragraphs>
  <ScaleCrop>false</ScaleCrop>
  <Company>hpu.edu</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目录</dc:title>
  <dc:subject/>
  <dc:creator>莲花次第开放</dc:creator>
  <cp:keywords/>
  <dc:description/>
  <cp:lastModifiedBy>csn</cp:lastModifiedBy>
  <cp:revision>71</cp:revision>
  <cp:lastPrinted>2012-01-10T03:49:00Z</cp:lastPrinted>
  <dcterms:created xsi:type="dcterms:W3CDTF">2014-02-25T14:25:00Z</dcterms:created>
  <dcterms:modified xsi:type="dcterms:W3CDTF">2014-03-04T07:07:00Z</dcterms:modified>
</cp:coreProperties>
</file>